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4F81BD" w:themeColor="accent1"/>
        </w:rPr>
        <w:id w:val="1268110684"/>
        <w:docPartObj>
          <w:docPartGallery w:val="Cover Pages"/>
          <w:docPartUnique/>
        </w:docPartObj>
      </w:sdtPr>
      <w:sdtEndPr>
        <w:rPr>
          <w:color w:val="auto"/>
        </w:rPr>
      </w:sdtEndPr>
      <w:sdtContent>
        <w:p w:rsidR="008A5F79" w:rsidRDefault="008A5F79">
          <w:pPr>
            <w:pStyle w:val="NoSpacing"/>
            <w:spacing w:before="1540" w:after="240"/>
            <w:jc w:val="center"/>
            <w:rPr>
              <w:color w:val="4F81BD" w:themeColor="accent1"/>
            </w:rPr>
          </w:pPr>
          <w:r>
            <w:rPr>
              <w:noProof/>
              <w:color w:val="4F81BD" w:themeColor="accent1"/>
              <w:lang w:bidi="sa-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8A5F79" w:rsidRDefault="00E678E0" w:rsidP="00CF414F">
          <w:pPr>
            <w:pStyle w:val="Title"/>
            <w:jc w:val="center"/>
          </w:pPr>
          <w:r>
            <w:t xml:space="preserve">SHORT VERSION OF YOGA </w:t>
          </w:r>
          <w:r w:rsidR="008A5F79">
            <w:t>RAMAYANA</w:t>
          </w:r>
        </w:p>
        <w:sdt>
          <w:sdtPr>
            <w:rPr>
              <w:color w:val="4F81BD" w:themeColor="accent1"/>
              <w:sz w:val="28"/>
              <w:szCs w:val="28"/>
            </w:rPr>
            <w:alias w:val="Subtitle"/>
            <w:tag w:val=""/>
            <w:id w:val="328029620"/>
            <w:placeholder>
              <w:docPart w:val="A43B877F142449E1B3391B9081D9D746"/>
            </w:placeholder>
            <w:dataBinding w:prefixMappings="xmlns:ns0='http://purl.org/dc/elements/1.1/' xmlns:ns1='http://schemas.openxmlformats.org/package/2006/metadata/core-properties' " w:xpath="/ns1:coreProperties[1]/ns0:subject[1]" w:storeItemID="{6C3C8BC8-F283-45AE-878A-BAB7291924A1}"/>
            <w:text/>
          </w:sdtPr>
          <w:sdtContent>
            <w:p w:rsidR="008A5F79" w:rsidRDefault="00E678E0" w:rsidP="008A5F79">
              <w:pPr>
                <w:pStyle w:val="NoSpacing"/>
                <w:pBdr>
                  <w:top w:val="single" w:sz="6" w:space="6" w:color="4F81BD" w:themeColor="accent1"/>
                  <w:bottom w:val="single" w:sz="6" w:space="6" w:color="4F81BD" w:themeColor="accent1"/>
                </w:pBdr>
                <w:spacing w:after="240"/>
                <w:jc w:val="center"/>
                <w:rPr>
                  <w:color w:val="4F81BD" w:themeColor="accent1"/>
                  <w:sz w:val="28"/>
                  <w:szCs w:val="28"/>
                </w:rPr>
              </w:pPr>
              <w:r>
                <w:rPr>
                  <w:color w:val="4F81BD" w:themeColor="accent1"/>
                  <w:sz w:val="28"/>
                  <w:szCs w:val="28"/>
                </w:rPr>
                <w:t>Quickly Understand How</w:t>
              </w:r>
              <w:r w:rsidR="00CF414F">
                <w:rPr>
                  <w:color w:val="4F81BD" w:themeColor="accent1"/>
                  <w:sz w:val="28"/>
                  <w:szCs w:val="28"/>
                </w:rPr>
                <w:t xml:space="preserve"> Ramayana Ex</w:t>
              </w:r>
              <w:r>
                <w:rPr>
                  <w:color w:val="4F81BD" w:themeColor="accent1"/>
                  <w:sz w:val="28"/>
                  <w:szCs w:val="28"/>
                </w:rPr>
                <w:t>plains Complex Concepts of Yoga</w:t>
              </w:r>
            </w:p>
          </w:sdtContent>
        </w:sdt>
        <w:p w:rsidR="008A5F79" w:rsidRDefault="008A5F79">
          <w:pPr>
            <w:pStyle w:val="NoSpacing"/>
            <w:spacing w:before="480"/>
            <w:jc w:val="center"/>
            <w:rPr>
              <w:color w:val="4F81BD" w:themeColor="accent1"/>
            </w:rPr>
          </w:pPr>
          <w:r>
            <w:rPr>
              <w:noProof/>
              <w:color w:val="4F81BD" w:themeColor="accent1"/>
              <w:lang w:bidi="sa-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678E0" w:rsidRDefault="00E678E0">
                                <w:pPr>
                                  <w:pStyle w:val="NoSpacing"/>
                                  <w:jc w:val="center"/>
                                  <w:rPr>
                                    <w:color w:val="4F81BD" w:themeColor="accent1"/>
                                  </w:rPr>
                                </w:pPr>
                                <w:r>
                                  <w:rPr>
                                    <w:caps/>
                                    <w:color w:val="4F81BD" w:themeColor="accent1"/>
                                    <w:sz w:val="28"/>
                                    <w:szCs w:val="28"/>
                                  </w:rPr>
                                  <w:t>Parag gandhe</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p w:rsidR="00E678E0" w:rsidRDefault="00E678E0">
                          <w:pPr>
                            <w:pStyle w:val="NoSpacing"/>
                            <w:jc w:val="center"/>
                            <w:rPr>
                              <w:color w:val="4F81BD" w:themeColor="accent1"/>
                            </w:rPr>
                          </w:pPr>
                          <w:r>
                            <w:rPr>
                              <w:caps/>
                              <w:color w:val="4F81BD" w:themeColor="accent1"/>
                              <w:sz w:val="28"/>
                              <w:szCs w:val="28"/>
                            </w:rPr>
                            <w:t>Parag gandhe</w:t>
                          </w:r>
                        </w:p>
                      </w:txbxContent>
                    </v:textbox>
                    <w10:wrap anchorx="margin" anchory="page"/>
                  </v:shape>
                </w:pict>
              </mc:Fallback>
            </mc:AlternateContent>
          </w:r>
          <w:r>
            <w:rPr>
              <w:noProof/>
              <w:color w:val="4F81BD" w:themeColor="accent1"/>
              <w:lang w:bidi="sa-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8A5F79" w:rsidRDefault="008A5F79">
          <w:pPr>
            <w:tabs>
              <w:tab w:val="clear" w:pos="360"/>
              <w:tab w:val="clear" w:pos="9360"/>
            </w:tabs>
          </w:pPr>
          <w:r>
            <w:br w:type="page"/>
          </w:r>
        </w:p>
      </w:sdtContent>
    </w:sdt>
    <w:sdt>
      <w:sdtPr>
        <w:rPr>
          <w:rFonts w:ascii="Times New Roman" w:eastAsia="Times New Roman" w:hAnsi="Times New Roman" w:cs="Times New Roman"/>
          <w:color w:val="auto"/>
          <w:sz w:val="24"/>
          <w:szCs w:val="20"/>
        </w:rPr>
        <w:id w:val="-1285192695"/>
        <w:docPartObj>
          <w:docPartGallery w:val="Table of Contents"/>
          <w:docPartUnique/>
        </w:docPartObj>
      </w:sdtPr>
      <w:sdtEndPr>
        <w:rPr>
          <w:b/>
          <w:bCs/>
          <w:noProof/>
        </w:rPr>
      </w:sdtEndPr>
      <w:sdtContent>
        <w:p w:rsidR="002F5134" w:rsidRDefault="002F5134" w:rsidP="006B6168">
          <w:pPr>
            <w:pStyle w:val="TOCHeading"/>
            <w:spacing w:line="480" w:lineRule="auto"/>
            <w:jc w:val="both"/>
          </w:pPr>
          <w:r>
            <w:t>Table of Contents</w:t>
          </w:r>
        </w:p>
        <w:p w:rsidR="00BA36BA" w:rsidRDefault="002F5134">
          <w:pPr>
            <w:pStyle w:val="TOC1"/>
            <w:tabs>
              <w:tab w:val="right" w:pos="10070"/>
            </w:tabs>
            <w:rPr>
              <w:rFonts w:asciiTheme="minorHAnsi" w:eastAsiaTheme="minorEastAsia" w:hAnsiTheme="minorHAnsi" w:cstheme="minorBidi"/>
              <w:noProof/>
              <w:sz w:val="22"/>
              <w:lang w:bidi="sa-IN"/>
            </w:rPr>
          </w:pPr>
          <w:r>
            <w:fldChar w:fldCharType="begin"/>
          </w:r>
          <w:r>
            <w:instrText xml:space="preserve"> TOC \o "1-3" \h \z \u </w:instrText>
          </w:r>
          <w:r>
            <w:fldChar w:fldCharType="separate"/>
          </w:r>
          <w:hyperlink w:anchor="_Toc518708720" w:history="1">
            <w:r w:rsidR="00BA36BA" w:rsidRPr="00F34546">
              <w:rPr>
                <w:rStyle w:val="Hyperlink"/>
                <w:rFonts w:eastAsiaTheme="majorEastAsia"/>
                <w:noProof/>
              </w:rPr>
              <w:t>AUM</w:t>
            </w:r>
            <w:r w:rsidR="00BA36BA">
              <w:rPr>
                <w:noProof/>
                <w:webHidden/>
              </w:rPr>
              <w:tab/>
            </w:r>
            <w:r w:rsidR="00BA36BA">
              <w:rPr>
                <w:noProof/>
                <w:webHidden/>
              </w:rPr>
              <w:fldChar w:fldCharType="begin"/>
            </w:r>
            <w:r w:rsidR="00BA36BA">
              <w:rPr>
                <w:noProof/>
                <w:webHidden/>
              </w:rPr>
              <w:instrText xml:space="preserve"> PAGEREF _Toc518708720 \h </w:instrText>
            </w:r>
            <w:r w:rsidR="00BA36BA">
              <w:rPr>
                <w:noProof/>
                <w:webHidden/>
              </w:rPr>
            </w:r>
            <w:r w:rsidR="00BA36BA">
              <w:rPr>
                <w:noProof/>
                <w:webHidden/>
              </w:rPr>
              <w:fldChar w:fldCharType="separate"/>
            </w:r>
            <w:r w:rsidR="00BA36BA">
              <w:rPr>
                <w:noProof/>
                <w:webHidden/>
              </w:rPr>
              <w:t>4</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21" w:history="1">
            <w:r w:rsidR="00BA36BA" w:rsidRPr="00F34546">
              <w:rPr>
                <w:rStyle w:val="Hyperlink"/>
                <w:rFonts w:eastAsiaTheme="majorEastAsia"/>
                <w:noProof/>
              </w:rPr>
              <w:t>Why Samkhya-Yoga-Ramayana?</w:t>
            </w:r>
            <w:r w:rsidR="00BA36BA">
              <w:rPr>
                <w:noProof/>
                <w:webHidden/>
              </w:rPr>
              <w:tab/>
            </w:r>
            <w:r w:rsidR="00BA36BA">
              <w:rPr>
                <w:noProof/>
                <w:webHidden/>
              </w:rPr>
              <w:fldChar w:fldCharType="begin"/>
            </w:r>
            <w:r w:rsidR="00BA36BA">
              <w:rPr>
                <w:noProof/>
                <w:webHidden/>
              </w:rPr>
              <w:instrText xml:space="preserve"> PAGEREF _Toc518708721 \h </w:instrText>
            </w:r>
            <w:r w:rsidR="00BA36BA">
              <w:rPr>
                <w:noProof/>
                <w:webHidden/>
              </w:rPr>
            </w:r>
            <w:r w:rsidR="00BA36BA">
              <w:rPr>
                <w:noProof/>
                <w:webHidden/>
              </w:rPr>
              <w:fldChar w:fldCharType="separate"/>
            </w:r>
            <w:r w:rsidR="00BA36BA">
              <w:rPr>
                <w:noProof/>
                <w:webHidden/>
              </w:rPr>
              <w:t>4</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2" w:history="1">
            <w:r w:rsidR="00BA36BA" w:rsidRPr="00F34546">
              <w:rPr>
                <w:rStyle w:val="Hyperlink"/>
                <w:rFonts w:eastAsiaTheme="majorEastAsia"/>
                <w:noProof/>
              </w:rPr>
              <w:t>Does Yoga And Ramayana Relate To Each Other? How?</w:t>
            </w:r>
            <w:r w:rsidR="00BA36BA">
              <w:rPr>
                <w:noProof/>
                <w:webHidden/>
              </w:rPr>
              <w:tab/>
            </w:r>
            <w:r w:rsidR="00BA36BA">
              <w:rPr>
                <w:noProof/>
                <w:webHidden/>
              </w:rPr>
              <w:fldChar w:fldCharType="begin"/>
            </w:r>
            <w:r w:rsidR="00BA36BA">
              <w:rPr>
                <w:noProof/>
                <w:webHidden/>
              </w:rPr>
              <w:instrText xml:space="preserve"> PAGEREF _Toc518708722 \h </w:instrText>
            </w:r>
            <w:r w:rsidR="00BA36BA">
              <w:rPr>
                <w:noProof/>
                <w:webHidden/>
              </w:rPr>
            </w:r>
            <w:r w:rsidR="00BA36BA">
              <w:rPr>
                <w:noProof/>
                <w:webHidden/>
              </w:rPr>
              <w:fldChar w:fldCharType="separate"/>
            </w:r>
            <w:r w:rsidR="00BA36BA">
              <w:rPr>
                <w:noProof/>
                <w:webHidden/>
              </w:rPr>
              <w:t>6</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3" w:history="1">
            <w:r w:rsidR="00BA36BA" w:rsidRPr="00F34546">
              <w:rPr>
                <w:rStyle w:val="Hyperlink"/>
                <w:rFonts w:eastAsiaTheme="majorEastAsia"/>
                <w:noProof/>
              </w:rPr>
              <w:t>What Is The Proof That Ramayana Is Related To Yoga?</w:t>
            </w:r>
            <w:r w:rsidR="00BA36BA">
              <w:rPr>
                <w:noProof/>
                <w:webHidden/>
              </w:rPr>
              <w:tab/>
            </w:r>
            <w:r w:rsidR="00BA36BA">
              <w:rPr>
                <w:noProof/>
                <w:webHidden/>
              </w:rPr>
              <w:fldChar w:fldCharType="begin"/>
            </w:r>
            <w:r w:rsidR="00BA36BA">
              <w:rPr>
                <w:noProof/>
                <w:webHidden/>
              </w:rPr>
              <w:instrText xml:space="preserve"> PAGEREF _Toc518708723 \h </w:instrText>
            </w:r>
            <w:r w:rsidR="00BA36BA">
              <w:rPr>
                <w:noProof/>
                <w:webHidden/>
              </w:rPr>
            </w:r>
            <w:r w:rsidR="00BA36BA">
              <w:rPr>
                <w:noProof/>
                <w:webHidden/>
              </w:rPr>
              <w:fldChar w:fldCharType="separate"/>
            </w:r>
            <w:r w:rsidR="00BA36BA">
              <w:rPr>
                <w:noProof/>
                <w:webHidden/>
              </w:rPr>
              <w:t>11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4" w:history="1">
            <w:r w:rsidR="00BA36BA" w:rsidRPr="00F34546">
              <w:rPr>
                <w:rStyle w:val="Hyperlink"/>
                <w:rFonts w:eastAsiaTheme="majorEastAsia"/>
                <w:noProof/>
              </w:rPr>
              <w:t>How Does Ramayana Help Me Understand Yoga?</w:t>
            </w:r>
            <w:r w:rsidR="00BA36BA">
              <w:rPr>
                <w:noProof/>
                <w:webHidden/>
              </w:rPr>
              <w:tab/>
            </w:r>
            <w:r w:rsidR="00BA36BA">
              <w:rPr>
                <w:noProof/>
                <w:webHidden/>
              </w:rPr>
              <w:fldChar w:fldCharType="begin"/>
            </w:r>
            <w:r w:rsidR="00BA36BA">
              <w:rPr>
                <w:noProof/>
                <w:webHidden/>
              </w:rPr>
              <w:instrText xml:space="preserve"> PAGEREF _Toc518708724 \h </w:instrText>
            </w:r>
            <w:r w:rsidR="00BA36BA">
              <w:rPr>
                <w:noProof/>
                <w:webHidden/>
              </w:rPr>
            </w:r>
            <w:r w:rsidR="00BA36BA">
              <w:rPr>
                <w:noProof/>
                <w:webHidden/>
              </w:rPr>
              <w:fldChar w:fldCharType="separate"/>
            </w:r>
            <w:r w:rsidR="00BA36BA">
              <w:rPr>
                <w:noProof/>
                <w:webHidden/>
              </w:rPr>
              <w:t>12</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5" w:history="1">
            <w:r w:rsidR="00BA36BA" w:rsidRPr="00F34546">
              <w:rPr>
                <w:rStyle w:val="Hyperlink"/>
                <w:rFonts w:eastAsiaTheme="majorEastAsia"/>
                <w:noProof/>
              </w:rPr>
              <w:t>How Can We Address Questions And Inconsistencies About Ramayana Using Yoga?</w:t>
            </w:r>
            <w:r w:rsidR="00BA36BA">
              <w:rPr>
                <w:noProof/>
                <w:webHidden/>
              </w:rPr>
              <w:tab/>
            </w:r>
            <w:r w:rsidR="00BA36BA">
              <w:rPr>
                <w:noProof/>
                <w:webHidden/>
              </w:rPr>
              <w:fldChar w:fldCharType="begin"/>
            </w:r>
            <w:r w:rsidR="00BA36BA">
              <w:rPr>
                <w:noProof/>
                <w:webHidden/>
              </w:rPr>
              <w:instrText xml:space="preserve"> PAGEREF _Toc518708725 \h </w:instrText>
            </w:r>
            <w:r w:rsidR="00BA36BA">
              <w:rPr>
                <w:noProof/>
                <w:webHidden/>
              </w:rPr>
            </w:r>
            <w:r w:rsidR="00BA36BA">
              <w:rPr>
                <w:noProof/>
                <w:webHidden/>
              </w:rPr>
              <w:fldChar w:fldCharType="separate"/>
            </w:r>
            <w:r w:rsidR="00BA36BA">
              <w:rPr>
                <w:noProof/>
                <w:webHidden/>
              </w:rPr>
              <w:t>15</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6" w:history="1">
            <w:r w:rsidR="00BA36BA" w:rsidRPr="00F34546">
              <w:rPr>
                <w:rStyle w:val="Hyperlink"/>
                <w:rFonts w:eastAsiaTheme="majorEastAsia"/>
                <w:noProof/>
              </w:rPr>
              <w:t>When I Can Learn About Karma And Bhakti, Why Should I Learn About Yoga From Ramayana?</w:t>
            </w:r>
            <w:r w:rsidR="00BA36BA">
              <w:rPr>
                <w:noProof/>
                <w:webHidden/>
              </w:rPr>
              <w:tab/>
            </w:r>
            <w:r w:rsidR="00BA36BA">
              <w:rPr>
                <w:noProof/>
                <w:webHidden/>
              </w:rPr>
              <w:fldChar w:fldCharType="begin"/>
            </w:r>
            <w:r w:rsidR="00BA36BA">
              <w:rPr>
                <w:noProof/>
                <w:webHidden/>
              </w:rPr>
              <w:instrText xml:space="preserve"> PAGEREF _Toc518708726 \h </w:instrText>
            </w:r>
            <w:r w:rsidR="00BA36BA">
              <w:rPr>
                <w:noProof/>
                <w:webHidden/>
              </w:rPr>
            </w:r>
            <w:r w:rsidR="00BA36BA">
              <w:rPr>
                <w:noProof/>
                <w:webHidden/>
              </w:rPr>
              <w:fldChar w:fldCharType="separate"/>
            </w:r>
            <w:r w:rsidR="00BA36BA">
              <w:rPr>
                <w:noProof/>
                <w:webHidden/>
              </w:rPr>
              <w:t>17</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27" w:history="1">
            <w:r w:rsidR="00BA36BA" w:rsidRPr="00F34546">
              <w:rPr>
                <w:rStyle w:val="Hyperlink"/>
                <w:rFonts w:eastAsiaTheme="majorEastAsia"/>
                <w:noProof/>
              </w:rPr>
              <w:t>How to Read Valmiki Ramayana?</w:t>
            </w:r>
            <w:r w:rsidR="00BA36BA">
              <w:rPr>
                <w:noProof/>
                <w:webHidden/>
              </w:rPr>
              <w:tab/>
            </w:r>
            <w:r w:rsidR="00BA36BA">
              <w:rPr>
                <w:noProof/>
                <w:webHidden/>
              </w:rPr>
              <w:fldChar w:fldCharType="begin"/>
            </w:r>
            <w:r w:rsidR="00BA36BA">
              <w:rPr>
                <w:noProof/>
                <w:webHidden/>
              </w:rPr>
              <w:instrText xml:space="preserve"> PAGEREF _Toc518708727 \h </w:instrText>
            </w:r>
            <w:r w:rsidR="00BA36BA">
              <w:rPr>
                <w:noProof/>
                <w:webHidden/>
              </w:rPr>
            </w:r>
            <w:r w:rsidR="00BA36BA">
              <w:rPr>
                <w:noProof/>
                <w:webHidden/>
              </w:rPr>
              <w:fldChar w:fldCharType="separate"/>
            </w:r>
            <w:r w:rsidR="00BA36BA">
              <w:rPr>
                <w:noProof/>
                <w:webHidden/>
              </w:rPr>
              <w:t>18</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8" w:history="1">
            <w:r w:rsidR="00BA36BA" w:rsidRPr="00F34546">
              <w:rPr>
                <w:rStyle w:val="Hyperlink"/>
                <w:rFonts w:eastAsiaTheme="majorEastAsia"/>
                <w:noProof/>
              </w:rPr>
              <w:t>Layers in Valmiki Ramayana:</w:t>
            </w:r>
            <w:r w:rsidR="00BA36BA">
              <w:rPr>
                <w:noProof/>
                <w:webHidden/>
              </w:rPr>
              <w:tab/>
            </w:r>
            <w:r w:rsidR="00BA36BA">
              <w:rPr>
                <w:noProof/>
                <w:webHidden/>
              </w:rPr>
              <w:fldChar w:fldCharType="begin"/>
            </w:r>
            <w:r w:rsidR="00BA36BA">
              <w:rPr>
                <w:noProof/>
                <w:webHidden/>
              </w:rPr>
              <w:instrText xml:space="preserve"> PAGEREF _Toc518708728 \h </w:instrText>
            </w:r>
            <w:r w:rsidR="00BA36BA">
              <w:rPr>
                <w:noProof/>
                <w:webHidden/>
              </w:rPr>
            </w:r>
            <w:r w:rsidR="00BA36BA">
              <w:rPr>
                <w:noProof/>
                <w:webHidden/>
              </w:rPr>
              <w:fldChar w:fldCharType="separate"/>
            </w:r>
            <w:r w:rsidR="00BA36BA">
              <w:rPr>
                <w:noProof/>
                <w:webHidden/>
              </w:rPr>
              <w:t>18</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29" w:history="1">
            <w:r w:rsidR="00BA36BA" w:rsidRPr="00F34546">
              <w:rPr>
                <w:rStyle w:val="Hyperlink"/>
                <w:rFonts w:eastAsiaTheme="majorEastAsia"/>
                <w:b/>
                <w:bCs/>
                <w:noProof/>
              </w:rPr>
              <w:t>Patterns in Valmiki Ramayana:</w:t>
            </w:r>
            <w:r w:rsidR="00BA36BA">
              <w:rPr>
                <w:noProof/>
                <w:webHidden/>
              </w:rPr>
              <w:tab/>
            </w:r>
            <w:r w:rsidR="00BA36BA">
              <w:rPr>
                <w:noProof/>
                <w:webHidden/>
              </w:rPr>
              <w:fldChar w:fldCharType="begin"/>
            </w:r>
            <w:r w:rsidR="00BA36BA">
              <w:rPr>
                <w:noProof/>
                <w:webHidden/>
              </w:rPr>
              <w:instrText xml:space="preserve"> PAGEREF _Toc518708729 \h </w:instrText>
            </w:r>
            <w:r w:rsidR="00BA36BA">
              <w:rPr>
                <w:noProof/>
                <w:webHidden/>
              </w:rPr>
            </w:r>
            <w:r w:rsidR="00BA36BA">
              <w:rPr>
                <w:noProof/>
                <w:webHidden/>
              </w:rPr>
              <w:fldChar w:fldCharType="separate"/>
            </w:r>
            <w:r w:rsidR="00BA36BA">
              <w:rPr>
                <w:noProof/>
                <w:webHidden/>
              </w:rPr>
              <w:t>20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0" w:history="1">
            <w:r w:rsidR="00BA36BA" w:rsidRPr="00F34546">
              <w:rPr>
                <w:rStyle w:val="Hyperlink"/>
                <w:rFonts w:eastAsiaTheme="majorEastAsia"/>
                <w:noProof/>
              </w:rPr>
              <w:t>Boons and Curses in Ramayana</w:t>
            </w:r>
            <w:r w:rsidR="00BA36BA">
              <w:rPr>
                <w:noProof/>
                <w:webHidden/>
              </w:rPr>
              <w:tab/>
            </w:r>
            <w:r w:rsidR="00BA36BA">
              <w:rPr>
                <w:noProof/>
                <w:webHidden/>
              </w:rPr>
              <w:fldChar w:fldCharType="begin"/>
            </w:r>
            <w:r w:rsidR="00BA36BA">
              <w:rPr>
                <w:noProof/>
                <w:webHidden/>
              </w:rPr>
              <w:instrText xml:space="preserve"> PAGEREF _Toc518708730 \h </w:instrText>
            </w:r>
            <w:r w:rsidR="00BA36BA">
              <w:rPr>
                <w:noProof/>
                <w:webHidden/>
              </w:rPr>
            </w:r>
            <w:r w:rsidR="00BA36BA">
              <w:rPr>
                <w:noProof/>
                <w:webHidden/>
              </w:rPr>
              <w:fldChar w:fldCharType="separate"/>
            </w:r>
            <w:r w:rsidR="00BA36BA">
              <w:rPr>
                <w:noProof/>
                <w:webHidden/>
              </w:rPr>
              <w:t>25</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31" w:history="1">
            <w:r w:rsidR="00BA36BA" w:rsidRPr="00F34546">
              <w:rPr>
                <w:rStyle w:val="Hyperlink"/>
                <w:rFonts w:eastAsiaTheme="majorEastAsia"/>
                <w:noProof/>
              </w:rPr>
              <w:t>Layer 1: Characters and Their Samkhya-Yoga Meaning</w:t>
            </w:r>
            <w:r w:rsidR="00BA36BA">
              <w:rPr>
                <w:noProof/>
                <w:webHidden/>
              </w:rPr>
              <w:tab/>
            </w:r>
            <w:r w:rsidR="00BA36BA">
              <w:rPr>
                <w:noProof/>
                <w:webHidden/>
              </w:rPr>
              <w:fldChar w:fldCharType="begin"/>
            </w:r>
            <w:r w:rsidR="00BA36BA">
              <w:rPr>
                <w:noProof/>
                <w:webHidden/>
              </w:rPr>
              <w:instrText xml:space="preserve"> PAGEREF _Toc518708731 \h </w:instrText>
            </w:r>
            <w:r w:rsidR="00BA36BA">
              <w:rPr>
                <w:noProof/>
                <w:webHidden/>
              </w:rPr>
            </w:r>
            <w:r w:rsidR="00BA36BA">
              <w:rPr>
                <w:noProof/>
                <w:webHidden/>
              </w:rPr>
              <w:fldChar w:fldCharType="separate"/>
            </w:r>
            <w:r w:rsidR="00BA36BA">
              <w:rPr>
                <w:noProof/>
                <w:webHidden/>
              </w:rPr>
              <w:t>27</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2" w:history="1">
            <w:r w:rsidR="00BA36BA" w:rsidRPr="00F34546">
              <w:rPr>
                <w:rStyle w:val="Hyperlink"/>
                <w:rFonts w:eastAsiaTheme="majorEastAsia"/>
                <w:noProof/>
              </w:rPr>
              <w:t>Easy Character # 1: Sita</w:t>
            </w:r>
            <w:r w:rsidR="00BA36BA">
              <w:rPr>
                <w:noProof/>
                <w:webHidden/>
              </w:rPr>
              <w:tab/>
            </w:r>
            <w:r w:rsidR="00BA36BA">
              <w:rPr>
                <w:noProof/>
                <w:webHidden/>
              </w:rPr>
              <w:fldChar w:fldCharType="begin"/>
            </w:r>
            <w:r w:rsidR="00BA36BA">
              <w:rPr>
                <w:noProof/>
                <w:webHidden/>
              </w:rPr>
              <w:instrText xml:space="preserve"> PAGEREF _Toc518708732 \h </w:instrText>
            </w:r>
            <w:r w:rsidR="00BA36BA">
              <w:rPr>
                <w:noProof/>
                <w:webHidden/>
              </w:rPr>
            </w:r>
            <w:r w:rsidR="00BA36BA">
              <w:rPr>
                <w:noProof/>
                <w:webHidden/>
              </w:rPr>
              <w:fldChar w:fldCharType="separate"/>
            </w:r>
            <w:r w:rsidR="00BA36BA">
              <w:rPr>
                <w:noProof/>
                <w:webHidden/>
              </w:rPr>
              <w:t>27</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3" w:history="1">
            <w:r w:rsidR="00BA36BA" w:rsidRPr="00F34546">
              <w:rPr>
                <w:rStyle w:val="Hyperlink"/>
                <w:rFonts w:eastAsiaTheme="majorEastAsia"/>
                <w:noProof/>
              </w:rPr>
              <w:t>Easy Character # 2: Shri Ram</w:t>
            </w:r>
            <w:r w:rsidR="00BA36BA">
              <w:rPr>
                <w:noProof/>
                <w:webHidden/>
              </w:rPr>
              <w:tab/>
            </w:r>
            <w:r w:rsidR="00BA36BA">
              <w:rPr>
                <w:noProof/>
                <w:webHidden/>
              </w:rPr>
              <w:fldChar w:fldCharType="begin"/>
            </w:r>
            <w:r w:rsidR="00BA36BA">
              <w:rPr>
                <w:noProof/>
                <w:webHidden/>
              </w:rPr>
              <w:instrText xml:space="preserve"> PAGEREF _Toc518708733 \h </w:instrText>
            </w:r>
            <w:r w:rsidR="00BA36BA">
              <w:rPr>
                <w:noProof/>
                <w:webHidden/>
              </w:rPr>
            </w:r>
            <w:r w:rsidR="00BA36BA">
              <w:rPr>
                <w:noProof/>
                <w:webHidden/>
              </w:rPr>
              <w:fldChar w:fldCharType="separate"/>
            </w:r>
            <w:r w:rsidR="00BA36BA">
              <w:rPr>
                <w:noProof/>
                <w:webHidden/>
              </w:rPr>
              <w:t>30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4" w:history="1">
            <w:r w:rsidR="00BA36BA" w:rsidRPr="00F34546">
              <w:rPr>
                <w:rStyle w:val="Hyperlink"/>
                <w:rFonts w:eastAsiaTheme="majorEastAsia"/>
                <w:noProof/>
              </w:rPr>
              <w:t>Easy Character # 3: Hanuman</w:t>
            </w:r>
            <w:r w:rsidR="00BA36BA">
              <w:rPr>
                <w:noProof/>
                <w:webHidden/>
              </w:rPr>
              <w:tab/>
            </w:r>
            <w:r w:rsidR="00BA36BA">
              <w:rPr>
                <w:noProof/>
                <w:webHidden/>
              </w:rPr>
              <w:fldChar w:fldCharType="begin"/>
            </w:r>
            <w:r w:rsidR="00BA36BA">
              <w:rPr>
                <w:noProof/>
                <w:webHidden/>
              </w:rPr>
              <w:instrText xml:space="preserve"> PAGEREF _Toc518708734 \h </w:instrText>
            </w:r>
            <w:r w:rsidR="00BA36BA">
              <w:rPr>
                <w:noProof/>
                <w:webHidden/>
              </w:rPr>
            </w:r>
            <w:r w:rsidR="00BA36BA">
              <w:rPr>
                <w:noProof/>
                <w:webHidden/>
              </w:rPr>
              <w:fldChar w:fldCharType="separate"/>
            </w:r>
            <w:r w:rsidR="00BA36BA">
              <w:rPr>
                <w:noProof/>
                <w:webHidden/>
              </w:rPr>
              <w:t>33</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5" w:history="1">
            <w:r w:rsidR="00BA36BA" w:rsidRPr="00F34546">
              <w:rPr>
                <w:rStyle w:val="Hyperlink"/>
                <w:rFonts w:eastAsiaTheme="majorEastAsia"/>
                <w:noProof/>
              </w:rPr>
              <w:t>Easy Character # 4: Ravana</w:t>
            </w:r>
            <w:r w:rsidR="00BA36BA">
              <w:rPr>
                <w:noProof/>
                <w:webHidden/>
              </w:rPr>
              <w:tab/>
            </w:r>
            <w:r w:rsidR="00BA36BA">
              <w:rPr>
                <w:noProof/>
                <w:webHidden/>
              </w:rPr>
              <w:fldChar w:fldCharType="begin"/>
            </w:r>
            <w:r w:rsidR="00BA36BA">
              <w:rPr>
                <w:noProof/>
                <w:webHidden/>
              </w:rPr>
              <w:instrText xml:space="preserve"> PAGEREF _Toc518708735 \h </w:instrText>
            </w:r>
            <w:r w:rsidR="00BA36BA">
              <w:rPr>
                <w:noProof/>
                <w:webHidden/>
              </w:rPr>
            </w:r>
            <w:r w:rsidR="00BA36BA">
              <w:rPr>
                <w:noProof/>
                <w:webHidden/>
              </w:rPr>
              <w:fldChar w:fldCharType="separate"/>
            </w:r>
            <w:r w:rsidR="00BA36BA">
              <w:rPr>
                <w:noProof/>
                <w:webHidden/>
              </w:rPr>
              <w:t>36</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6" w:history="1">
            <w:r w:rsidR="00BA36BA" w:rsidRPr="00F34546">
              <w:rPr>
                <w:rStyle w:val="Hyperlink"/>
                <w:rFonts w:eastAsiaTheme="majorEastAsia"/>
                <w:noProof/>
              </w:rPr>
              <w:t>Easy Character # 5: Kumbhakarna</w:t>
            </w:r>
            <w:r w:rsidR="00BA36BA">
              <w:rPr>
                <w:noProof/>
                <w:webHidden/>
              </w:rPr>
              <w:tab/>
            </w:r>
            <w:r w:rsidR="00BA36BA">
              <w:rPr>
                <w:noProof/>
                <w:webHidden/>
              </w:rPr>
              <w:fldChar w:fldCharType="begin"/>
            </w:r>
            <w:r w:rsidR="00BA36BA">
              <w:rPr>
                <w:noProof/>
                <w:webHidden/>
              </w:rPr>
              <w:instrText xml:space="preserve"> PAGEREF _Toc518708736 \h </w:instrText>
            </w:r>
            <w:r w:rsidR="00BA36BA">
              <w:rPr>
                <w:noProof/>
                <w:webHidden/>
              </w:rPr>
            </w:r>
            <w:r w:rsidR="00BA36BA">
              <w:rPr>
                <w:noProof/>
                <w:webHidden/>
              </w:rPr>
              <w:fldChar w:fldCharType="separate"/>
            </w:r>
            <w:r w:rsidR="00BA36BA">
              <w:rPr>
                <w:noProof/>
                <w:webHidden/>
              </w:rPr>
              <w:t>39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7" w:history="1">
            <w:r w:rsidR="00BA36BA" w:rsidRPr="00F34546">
              <w:rPr>
                <w:rStyle w:val="Hyperlink"/>
                <w:rFonts w:eastAsiaTheme="majorEastAsia"/>
                <w:noProof/>
              </w:rPr>
              <w:t>Easy Character # 6: Vibhishana</w:t>
            </w:r>
            <w:r w:rsidR="00BA36BA">
              <w:rPr>
                <w:noProof/>
                <w:webHidden/>
              </w:rPr>
              <w:tab/>
            </w:r>
            <w:r w:rsidR="00BA36BA">
              <w:rPr>
                <w:noProof/>
                <w:webHidden/>
              </w:rPr>
              <w:fldChar w:fldCharType="begin"/>
            </w:r>
            <w:r w:rsidR="00BA36BA">
              <w:rPr>
                <w:noProof/>
                <w:webHidden/>
              </w:rPr>
              <w:instrText xml:space="preserve"> PAGEREF _Toc518708737 \h </w:instrText>
            </w:r>
            <w:r w:rsidR="00BA36BA">
              <w:rPr>
                <w:noProof/>
                <w:webHidden/>
              </w:rPr>
            </w:r>
            <w:r w:rsidR="00BA36BA">
              <w:rPr>
                <w:noProof/>
                <w:webHidden/>
              </w:rPr>
              <w:fldChar w:fldCharType="separate"/>
            </w:r>
            <w:r w:rsidR="00BA36BA">
              <w:rPr>
                <w:noProof/>
                <w:webHidden/>
              </w:rPr>
              <w:t>40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8" w:history="1">
            <w:r w:rsidR="00BA36BA" w:rsidRPr="00F34546">
              <w:rPr>
                <w:rStyle w:val="Hyperlink"/>
                <w:rFonts w:eastAsiaTheme="majorEastAsia"/>
                <w:noProof/>
              </w:rPr>
              <w:t>Easy Character # 7: Mandodari</w:t>
            </w:r>
            <w:r w:rsidR="00BA36BA">
              <w:rPr>
                <w:noProof/>
                <w:webHidden/>
              </w:rPr>
              <w:tab/>
            </w:r>
            <w:r w:rsidR="00BA36BA">
              <w:rPr>
                <w:noProof/>
                <w:webHidden/>
              </w:rPr>
              <w:fldChar w:fldCharType="begin"/>
            </w:r>
            <w:r w:rsidR="00BA36BA">
              <w:rPr>
                <w:noProof/>
                <w:webHidden/>
              </w:rPr>
              <w:instrText xml:space="preserve"> PAGEREF _Toc518708738 \h </w:instrText>
            </w:r>
            <w:r w:rsidR="00BA36BA">
              <w:rPr>
                <w:noProof/>
                <w:webHidden/>
              </w:rPr>
            </w:r>
            <w:r w:rsidR="00BA36BA">
              <w:rPr>
                <w:noProof/>
                <w:webHidden/>
              </w:rPr>
              <w:fldChar w:fldCharType="separate"/>
            </w:r>
            <w:r w:rsidR="00BA36BA">
              <w:rPr>
                <w:noProof/>
                <w:webHidden/>
              </w:rPr>
              <w:t>41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39" w:history="1">
            <w:r w:rsidR="00BA36BA" w:rsidRPr="00F34546">
              <w:rPr>
                <w:rStyle w:val="Hyperlink"/>
                <w:rFonts w:eastAsiaTheme="majorEastAsia"/>
                <w:noProof/>
              </w:rPr>
              <w:t>Easy Character # 8: Dasharatha</w:t>
            </w:r>
            <w:r w:rsidR="00BA36BA">
              <w:rPr>
                <w:noProof/>
                <w:webHidden/>
              </w:rPr>
              <w:tab/>
            </w:r>
            <w:r w:rsidR="00BA36BA">
              <w:rPr>
                <w:noProof/>
                <w:webHidden/>
              </w:rPr>
              <w:fldChar w:fldCharType="begin"/>
            </w:r>
            <w:r w:rsidR="00BA36BA">
              <w:rPr>
                <w:noProof/>
                <w:webHidden/>
              </w:rPr>
              <w:instrText xml:space="preserve"> PAGEREF _Toc518708739 \h </w:instrText>
            </w:r>
            <w:r w:rsidR="00BA36BA">
              <w:rPr>
                <w:noProof/>
                <w:webHidden/>
              </w:rPr>
            </w:r>
            <w:r w:rsidR="00BA36BA">
              <w:rPr>
                <w:noProof/>
                <w:webHidden/>
              </w:rPr>
              <w:fldChar w:fldCharType="separate"/>
            </w:r>
            <w:r w:rsidR="00BA36BA">
              <w:rPr>
                <w:noProof/>
                <w:webHidden/>
              </w:rPr>
              <w:t>42</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0" w:history="1">
            <w:r w:rsidR="00BA36BA" w:rsidRPr="00F34546">
              <w:rPr>
                <w:rStyle w:val="Hyperlink"/>
                <w:rFonts w:eastAsiaTheme="majorEastAsia"/>
                <w:noProof/>
              </w:rPr>
              <w:t>Easy Character # 9: Laxmana</w:t>
            </w:r>
            <w:r w:rsidR="00BA36BA">
              <w:rPr>
                <w:noProof/>
                <w:webHidden/>
              </w:rPr>
              <w:tab/>
            </w:r>
            <w:r w:rsidR="00BA36BA">
              <w:rPr>
                <w:noProof/>
                <w:webHidden/>
              </w:rPr>
              <w:fldChar w:fldCharType="begin"/>
            </w:r>
            <w:r w:rsidR="00BA36BA">
              <w:rPr>
                <w:noProof/>
                <w:webHidden/>
              </w:rPr>
              <w:instrText xml:space="preserve"> PAGEREF _Toc518708740 \h </w:instrText>
            </w:r>
            <w:r w:rsidR="00BA36BA">
              <w:rPr>
                <w:noProof/>
                <w:webHidden/>
              </w:rPr>
            </w:r>
            <w:r w:rsidR="00BA36BA">
              <w:rPr>
                <w:noProof/>
                <w:webHidden/>
              </w:rPr>
              <w:fldChar w:fldCharType="separate"/>
            </w:r>
            <w:r w:rsidR="00BA36BA">
              <w:rPr>
                <w:noProof/>
                <w:webHidden/>
              </w:rPr>
              <w:t>43</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1" w:history="1">
            <w:r w:rsidR="00BA36BA" w:rsidRPr="00F34546">
              <w:rPr>
                <w:rStyle w:val="Hyperlink"/>
                <w:rFonts w:eastAsiaTheme="majorEastAsia"/>
                <w:noProof/>
              </w:rPr>
              <w:t>Medium Character # 1: Jambavan</w:t>
            </w:r>
            <w:r w:rsidR="00BA36BA">
              <w:rPr>
                <w:noProof/>
                <w:webHidden/>
              </w:rPr>
              <w:tab/>
            </w:r>
            <w:r w:rsidR="00BA36BA">
              <w:rPr>
                <w:noProof/>
                <w:webHidden/>
              </w:rPr>
              <w:fldChar w:fldCharType="begin"/>
            </w:r>
            <w:r w:rsidR="00BA36BA">
              <w:rPr>
                <w:noProof/>
                <w:webHidden/>
              </w:rPr>
              <w:instrText xml:space="preserve"> PAGEREF _Toc518708741 \h </w:instrText>
            </w:r>
            <w:r w:rsidR="00BA36BA">
              <w:rPr>
                <w:noProof/>
                <w:webHidden/>
              </w:rPr>
            </w:r>
            <w:r w:rsidR="00BA36BA">
              <w:rPr>
                <w:noProof/>
                <w:webHidden/>
              </w:rPr>
              <w:fldChar w:fldCharType="separate"/>
            </w:r>
            <w:r w:rsidR="00BA36BA">
              <w:rPr>
                <w:noProof/>
                <w:webHidden/>
              </w:rPr>
              <w:t>44</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2" w:history="1">
            <w:r w:rsidR="00BA36BA" w:rsidRPr="00F34546">
              <w:rPr>
                <w:rStyle w:val="Hyperlink"/>
                <w:rFonts w:eastAsiaTheme="majorEastAsia"/>
                <w:noProof/>
              </w:rPr>
              <w:t>Medium Character # 2: Sage Valmiki</w:t>
            </w:r>
            <w:r w:rsidR="00BA36BA">
              <w:rPr>
                <w:noProof/>
                <w:webHidden/>
              </w:rPr>
              <w:tab/>
            </w:r>
            <w:r w:rsidR="00BA36BA">
              <w:rPr>
                <w:noProof/>
                <w:webHidden/>
              </w:rPr>
              <w:fldChar w:fldCharType="begin"/>
            </w:r>
            <w:r w:rsidR="00BA36BA">
              <w:rPr>
                <w:noProof/>
                <w:webHidden/>
              </w:rPr>
              <w:instrText xml:space="preserve"> PAGEREF _Toc518708742 \h </w:instrText>
            </w:r>
            <w:r w:rsidR="00BA36BA">
              <w:rPr>
                <w:noProof/>
                <w:webHidden/>
              </w:rPr>
            </w:r>
            <w:r w:rsidR="00BA36BA">
              <w:rPr>
                <w:noProof/>
                <w:webHidden/>
              </w:rPr>
              <w:fldChar w:fldCharType="separate"/>
            </w:r>
            <w:r w:rsidR="00BA36BA">
              <w:rPr>
                <w:noProof/>
                <w:webHidden/>
              </w:rPr>
              <w:t>45</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3" w:history="1">
            <w:r w:rsidR="00BA36BA" w:rsidRPr="00F34546">
              <w:rPr>
                <w:rStyle w:val="Hyperlink"/>
                <w:rFonts w:eastAsiaTheme="majorEastAsia"/>
                <w:noProof/>
              </w:rPr>
              <w:t>Medium Character # 3: River Ganga</w:t>
            </w:r>
            <w:r w:rsidR="00BA36BA">
              <w:rPr>
                <w:noProof/>
                <w:webHidden/>
              </w:rPr>
              <w:tab/>
            </w:r>
            <w:r w:rsidR="00BA36BA">
              <w:rPr>
                <w:noProof/>
                <w:webHidden/>
              </w:rPr>
              <w:fldChar w:fldCharType="begin"/>
            </w:r>
            <w:r w:rsidR="00BA36BA">
              <w:rPr>
                <w:noProof/>
                <w:webHidden/>
              </w:rPr>
              <w:instrText xml:space="preserve"> PAGEREF _Toc518708743 \h </w:instrText>
            </w:r>
            <w:r w:rsidR="00BA36BA">
              <w:rPr>
                <w:noProof/>
                <w:webHidden/>
              </w:rPr>
            </w:r>
            <w:r w:rsidR="00BA36BA">
              <w:rPr>
                <w:noProof/>
                <w:webHidden/>
              </w:rPr>
              <w:fldChar w:fldCharType="separate"/>
            </w:r>
            <w:r w:rsidR="00BA36BA">
              <w:rPr>
                <w:noProof/>
                <w:webHidden/>
              </w:rPr>
              <w:t>46</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4" w:history="1">
            <w:r w:rsidR="00BA36BA" w:rsidRPr="00F34546">
              <w:rPr>
                <w:rStyle w:val="Hyperlink"/>
                <w:rFonts w:eastAsiaTheme="majorEastAsia"/>
                <w:noProof/>
              </w:rPr>
              <w:t>Medium Character # 4: Shabari</w:t>
            </w:r>
            <w:r w:rsidR="00BA36BA">
              <w:rPr>
                <w:noProof/>
                <w:webHidden/>
              </w:rPr>
              <w:tab/>
            </w:r>
            <w:r w:rsidR="00BA36BA">
              <w:rPr>
                <w:noProof/>
                <w:webHidden/>
              </w:rPr>
              <w:fldChar w:fldCharType="begin"/>
            </w:r>
            <w:r w:rsidR="00BA36BA">
              <w:rPr>
                <w:noProof/>
                <w:webHidden/>
              </w:rPr>
              <w:instrText xml:space="preserve"> PAGEREF _Toc518708744 \h </w:instrText>
            </w:r>
            <w:r w:rsidR="00BA36BA">
              <w:rPr>
                <w:noProof/>
                <w:webHidden/>
              </w:rPr>
            </w:r>
            <w:r w:rsidR="00BA36BA">
              <w:rPr>
                <w:noProof/>
                <w:webHidden/>
              </w:rPr>
              <w:fldChar w:fldCharType="separate"/>
            </w:r>
            <w:r w:rsidR="00BA36BA">
              <w:rPr>
                <w:noProof/>
                <w:webHidden/>
              </w:rPr>
              <w:t>48</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5" w:history="1">
            <w:r w:rsidR="00BA36BA" w:rsidRPr="00F34546">
              <w:rPr>
                <w:rStyle w:val="Hyperlink"/>
                <w:rFonts w:eastAsiaTheme="majorEastAsia"/>
                <w:noProof/>
              </w:rPr>
              <w:t>Complex Character # 1: Parashuram</w:t>
            </w:r>
            <w:r w:rsidR="00BA36BA">
              <w:rPr>
                <w:noProof/>
                <w:webHidden/>
              </w:rPr>
              <w:tab/>
            </w:r>
            <w:r w:rsidR="00BA36BA">
              <w:rPr>
                <w:noProof/>
                <w:webHidden/>
              </w:rPr>
              <w:fldChar w:fldCharType="begin"/>
            </w:r>
            <w:r w:rsidR="00BA36BA">
              <w:rPr>
                <w:noProof/>
                <w:webHidden/>
              </w:rPr>
              <w:instrText xml:space="preserve"> PAGEREF _Toc518708745 \h </w:instrText>
            </w:r>
            <w:r w:rsidR="00BA36BA">
              <w:rPr>
                <w:noProof/>
                <w:webHidden/>
              </w:rPr>
            </w:r>
            <w:r w:rsidR="00BA36BA">
              <w:rPr>
                <w:noProof/>
                <w:webHidden/>
              </w:rPr>
              <w:fldChar w:fldCharType="separate"/>
            </w:r>
            <w:r w:rsidR="00BA36BA">
              <w:rPr>
                <w:noProof/>
                <w:webHidden/>
              </w:rPr>
              <w:t>50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6" w:history="1">
            <w:r w:rsidR="00BA36BA" w:rsidRPr="00F34546">
              <w:rPr>
                <w:rStyle w:val="Hyperlink"/>
                <w:rFonts w:eastAsiaTheme="majorEastAsia"/>
                <w:noProof/>
              </w:rPr>
              <w:t>Complex Character # 2: Ahalya</w:t>
            </w:r>
            <w:r w:rsidR="00BA36BA">
              <w:rPr>
                <w:noProof/>
                <w:webHidden/>
              </w:rPr>
              <w:tab/>
            </w:r>
            <w:r w:rsidR="00BA36BA">
              <w:rPr>
                <w:noProof/>
                <w:webHidden/>
              </w:rPr>
              <w:fldChar w:fldCharType="begin"/>
            </w:r>
            <w:r w:rsidR="00BA36BA">
              <w:rPr>
                <w:noProof/>
                <w:webHidden/>
              </w:rPr>
              <w:instrText xml:space="preserve"> PAGEREF _Toc518708746 \h </w:instrText>
            </w:r>
            <w:r w:rsidR="00BA36BA">
              <w:rPr>
                <w:noProof/>
                <w:webHidden/>
              </w:rPr>
            </w:r>
            <w:r w:rsidR="00BA36BA">
              <w:rPr>
                <w:noProof/>
                <w:webHidden/>
              </w:rPr>
              <w:fldChar w:fldCharType="separate"/>
            </w:r>
            <w:r w:rsidR="00BA36BA">
              <w:rPr>
                <w:noProof/>
                <w:webHidden/>
              </w:rPr>
              <w:t>51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7" w:history="1">
            <w:r w:rsidR="00BA36BA" w:rsidRPr="00F34546">
              <w:rPr>
                <w:rStyle w:val="Hyperlink"/>
                <w:rFonts w:eastAsiaTheme="majorEastAsia"/>
                <w:noProof/>
              </w:rPr>
              <w:t>Complex Character # 4: Mandakarni</w:t>
            </w:r>
            <w:r w:rsidR="00BA36BA">
              <w:rPr>
                <w:noProof/>
                <w:webHidden/>
              </w:rPr>
              <w:tab/>
            </w:r>
            <w:r w:rsidR="00BA36BA">
              <w:rPr>
                <w:noProof/>
                <w:webHidden/>
              </w:rPr>
              <w:fldChar w:fldCharType="begin"/>
            </w:r>
            <w:r w:rsidR="00BA36BA">
              <w:rPr>
                <w:noProof/>
                <w:webHidden/>
              </w:rPr>
              <w:instrText xml:space="preserve"> PAGEREF _Toc518708747 \h </w:instrText>
            </w:r>
            <w:r w:rsidR="00BA36BA">
              <w:rPr>
                <w:noProof/>
                <w:webHidden/>
              </w:rPr>
            </w:r>
            <w:r w:rsidR="00BA36BA">
              <w:rPr>
                <w:noProof/>
                <w:webHidden/>
              </w:rPr>
              <w:fldChar w:fldCharType="separate"/>
            </w:r>
            <w:r w:rsidR="00BA36BA">
              <w:rPr>
                <w:noProof/>
                <w:webHidden/>
              </w:rPr>
              <w:t>54</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48" w:history="1">
            <w:r w:rsidR="00BA36BA" w:rsidRPr="00F34546">
              <w:rPr>
                <w:rStyle w:val="Hyperlink"/>
                <w:rFonts w:eastAsiaTheme="majorEastAsia"/>
                <w:noProof/>
              </w:rPr>
              <w:t>Complex Character #5: Jatayu and Sampaati</w:t>
            </w:r>
            <w:r w:rsidR="00BA36BA">
              <w:rPr>
                <w:noProof/>
                <w:webHidden/>
              </w:rPr>
              <w:tab/>
            </w:r>
            <w:r w:rsidR="00BA36BA">
              <w:rPr>
                <w:noProof/>
                <w:webHidden/>
              </w:rPr>
              <w:fldChar w:fldCharType="begin"/>
            </w:r>
            <w:r w:rsidR="00BA36BA">
              <w:rPr>
                <w:noProof/>
                <w:webHidden/>
              </w:rPr>
              <w:instrText xml:space="preserve"> PAGEREF _Toc518708748 \h </w:instrText>
            </w:r>
            <w:r w:rsidR="00BA36BA">
              <w:rPr>
                <w:noProof/>
                <w:webHidden/>
              </w:rPr>
            </w:r>
            <w:r w:rsidR="00BA36BA">
              <w:rPr>
                <w:noProof/>
                <w:webHidden/>
              </w:rPr>
              <w:fldChar w:fldCharType="separate"/>
            </w:r>
            <w:r w:rsidR="00BA36BA">
              <w:rPr>
                <w:noProof/>
                <w:webHidden/>
              </w:rPr>
              <w:t>55</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49" w:history="1">
            <w:r w:rsidR="00BA36BA" w:rsidRPr="00F34546">
              <w:rPr>
                <w:rStyle w:val="Hyperlink"/>
                <w:rFonts w:eastAsiaTheme="majorEastAsia"/>
                <w:noProof/>
              </w:rPr>
              <w:t>Layer 2: Relationship between Characters and its Samkhya-Yoga Meaning</w:t>
            </w:r>
            <w:r w:rsidR="00BA36BA">
              <w:rPr>
                <w:noProof/>
                <w:webHidden/>
              </w:rPr>
              <w:tab/>
            </w:r>
            <w:r w:rsidR="00BA36BA">
              <w:rPr>
                <w:noProof/>
                <w:webHidden/>
              </w:rPr>
              <w:fldChar w:fldCharType="begin"/>
            </w:r>
            <w:r w:rsidR="00BA36BA">
              <w:rPr>
                <w:noProof/>
                <w:webHidden/>
              </w:rPr>
              <w:instrText xml:space="preserve"> PAGEREF _Toc518708749 \h </w:instrText>
            </w:r>
            <w:r w:rsidR="00BA36BA">
              <w:rPr>
                <w:noProof/>
                <w:webHidden/>
              </w:rPr>
            </w:r>
            <w:r w:rsidR="00BA36BA">
              <w:rPr>
                <w:noProof/>
                <w:webHidden/>
              </w:rPr>
              <w:fldChar w:fldCharType="separate"/>
            </w:r>
            <w:r w:rsidR="00BA36BA">
              <w:rPr>
                <w:noProof/>
                <w:webHidden/>
              </w:rPr>
              <w:t>58</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0" w:history="1">
            <w:r w:rsidR="00BA36BA" w:rsidRPr="00F34546">
              <w:rPr>
                <w:rStyle w:val="Hyperlink"/>
                <w:rFonts w:eastAsiaTheme="majorEastAsia"/>
                <w:noProof/>
              </w:rPr>
              <w:t>Dasharatha as a Father of Shri Ram</w:t>
            </w:r>
            <w:r w:rsidR="00BA36BA">
              <w:rPr>
                <w:noProof/>
                <w:webHidden/>
              </w:rPr>
              <w:tab/>
            </w:r>
            <w:r w:rsidR="00BA36BA">
              <w:rPr>
                <w:noProof/>
                <w:webHidden/>
              </w:rPr>
              <w:fldChar w:fldCharType="begin"/>
            </w:r>
            <w:r w:rsidR="00BA36BA">
              <w:rPr>
                <w:noProof/>
                <w:webHidden/>
              </w:rPr>
              <w:instrText xml:space="preserve"> PAGEREF _Toc518708750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1" w:history="1">
            <w:r w:rsidR="00BA36BA" w:rsidRPr="00F34546">
              <w:rPr>
                <w:rStyle w:val="Hyperlink"/>
                <w:rFonts w:eastAsiaTheme="majorEastAsia"/>
                <w:noProof/>
              </w:rPr>
              <w:t>Urmila Does Not Go in Exile with Laxmana</w:t>
            </w:r>
            <w:r w:rsidR="00BA36BA">
              <w:rPr>
                <w:noProof/>
                <w:webHidden/>
              </w:rPr>
              <w:tab/>
            </w:r>
            <w:r w:rsidR="00BA36BA">
              <w:rPr>
                <w:noProof/>
                <w:webHidden/>
              </w:rPr>
              <w:fldChar w:fldCharType="begin"/>
            </w:r>
            <w:r w:rsidR="00BA36BA">
              <w:rPr>
                <w:noProof/>
                <w:webHidden/>
              </w:rPr>
              <w:instrText xml:space="preserve"> PAGEREF _Toc518708751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2" w:history="1">
            <w:r w:rsidR="00BA36BA" w:rsidRPr="00F34546">
              <w:rPr>
                <w:rStyle w:val="Hyperlink"/>
                <w:rFonts w:eastAsiaTheme="majorEastAsia"/>
                <w:noProof/>
              </w:rPr>
              <w:t>Ravana Abudcts Sita</w:t>
            </w:r>
            <w:r w:rsidR="00BA36BA">
              <w:rPr>
                <w:noProof/>
                <w:webHidden/>
              </w:rPr>
              <w:tab/>
            </w:r>
            <w:r w:rsidR="00BA36BA">
              <w:rPr>
                <w:noProof/>
                <w:webHidden/>
              </w:rPr>
              <w:fldChar w:fldCharType="begin"/>
            </w:r>
            <w:r w:rsidR="00BA36BA">
              <w:rPr>
                <w:noProof/>
                <w:webHidden/>
              </w:rPr>
              <w:instrText xml:space="preserve"> PAGEREF _Toc518708752 \h </w:instrText>
            </w:r>
            <w:r w:rsidR="00BA36BA">
              <w:rPr>
                <w:noProof/>
                <w:webHidden/>
              </w:rPr>
            </w:r>
            <w:r w:rsidR="00BA36BA">
              <w:rPr>
                <w:noProof/>
                <w:webHidden/>
              </w:rPr>
              <w:fldChar w:fldCharType="separate"/>
            </w:r>
            <w:r w:rsidR="00BA36BA">
              <w:rPr>
                <w:noProof/>
                <w:webHidden/>
              </w:rPr>
              <w:t>59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3" w:history="1">
            <w:r w:rsidR="00BA36BA" w:rsidRPr="00F34546">
              <w:rPr>
                <w:rStyle w:val="Hyperlink"/>
                <w:rFonts w:eastAsiaTheme="majorEastAsia"/>
                <w:noProof/>
              </w:rPr>
              <w:t>Hanuman finds Sita in Lanka</w:t>
            </w:r>
            <w:r w:rsidR="00BA36BA">
              <w:rPr>
                <w:noProof/>
                <w:webHidden/>
              </w:rPr>
              <w:tab/>
            </w:r>
            <w:r w:rsidR="00BA36BA">
              <w:rPr>
                <w:noProof/>
                <w:webHidden/>
              </w:rPr>
              <w:fldChar w:fldCharType="begin"/>
            </w:r>
            <w:r w:rsidR="00BA36BA">
              <w:rPr>
                <w:noProof/>
                <w:webHidden/>
              </w:rPr>
              <w:instrText xml:space="preserve"> PAGEREF _Toc518708753 \h </w:instrText>
            </w:r>
            <w:r w:rsidR="00BA36BA">
              <w:rPr>
                <w:noProof/>
                <w:webHidden/>
              </w:rPr>
            </w:r>
            <w:r w:rsidR="00BA36BA">
              <w:rPr>
                <w:noProof/>
                <w:webHidden/>
              </w:rPr>
              <w:fldChar w:fldCharType="separate"/>
            </w:r>
            <w:r w:rsidR="00BA36BA">
              <w:rPr>
                <w:noProof/>
                <w:webHidden/>
              </w:rPr>
              <w:t>62</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4" w:history="1">
            <w:r w:rsidR="00BA36BA" w:rsidRPr="00F34546">
              <w:rPr>
                <w:rStyle w:val="Hyperlink"/>
                <w:rFonts w:eastAsiaTheme="majorEastAsia"/>
                <w:noProof/>
              </w:rPr>
              <w:t>Hanuman addresses Sita as Mother</w:t>
            </w:r>
            <w:r w:rsidR="00BA36BA">
              <w:rPr>
                <w:noProof/>
                <w:webHidden/>
              </w:rPr>
              <w:tab/>
            </w:r>
            <w:r w:rsidR="00BA36BA">
              <w:rPr>
                <w:noProof/>
                <w:webHidden/>
              </w:rPr>
              <w:fldChar w:fldCharType="begin"/>
            </w:r>
            <w:r w:rsidR="00BA36BA">
              <w:rPr>
                <w:noProof/>
                <w:webHidden/>
              </w:rPr>
              <w:instrText xml:space="preserve"> PAGEREF _Toc518708754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5" w:history="1">
            <w:r w:rsidR="00BA36BA" w:rsidRPr="00F34546">
              <w:rPr>
                <w:rStyle w:val="Hyperlink"/>
                <w:rFonts w:eastAsiaTheme="majorEastAsia"/>
                <w:noProof/>
              </w:rPr>
              <w:t>Ravana and Mandodari Give Birth to Indrajit</w:t>
            </w:r>
            <w:r w:rsidR="00BA36BA">
              <w:rPr>
                <w:noProof/>
                <w:webHidden/>
              </w:rPr>
              <w:tab/>
            </w:r>
            <w:r w:rsidR="00BA36BA">
              <w:rPr>
                <w:noProof/>
                <w:webHidden/>
              </w:rPr>
              <w:fldChar w:fldCharType="begin"/>
            </w:r>
            <w:r w:rsidR="00BA36BA">
              <w:rPr>
                <w:noProof/>
                <w:webHidden/>
              </w:rPr>
              <w:instrText xml:space="preserve"> PAGEREF _Toc518708755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6" w:history="1">
            <w:r w:rsidR="00BA36BA" w:rsidRPr="00F34546">
              <w:rPr>
                <w:rStyle w:val="Hyperlink"/>
                <w:rFonts w:eastAsiaTheme="majorEastAsia"/>
                <w:noProof/>
              </w:rPr>
              <w:t>Ravana, Kumbhakarna, Vibhishana, and Shri Ram</w:t>
            </w:r>
            <w:r w:rsidR="00BA36BA">
              <w:rPr>
                <w:noProof/>
                <w:webHidden/>
              </w:rPr>
              <w:tab/>
            </w:r>
            <w:r w:rsidR="00BA36BA">
              <w:rPr>
                <w:noProof/>
                <w:webHidden/>
              </w:rPr>
              <w:fldChar w:fldCharType="begin"/>
            </w:r>
            <w:r w:rsidR="00BA36BA">
              <w:rPr>
                <w:noProof/>
                <w:webHidden/>
              </w:rPr>
              <w:instrText xml:space="preserve"> PAGEREF _Toc518708756 \h </w:instrText>
            </w:r>
            <w:r w:rsidR="00BA36BA">
              <w:rPr>
                <w:noProof/>
                <w:webHidden/>
              </w:rPr>
            </w:r>
            <w:r w:rsidR="00BA36BA">
              <w:rPr>
                <w:noProof/>
                <w:webHidden/>
              </w:rPr>
              <w:fldChar w:fldCharType="separate"/>
            </w:r>
            <w:r w:rsidR="00BA36BA">
              <w:rPr>
                <w:noProof/>
                <w:webHidden/>
              </w:rPr>
              <w:t>65</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7" w:history="1">
            <w:r w:rsidR="00BA36BA" w:rsidRPr="00F34546">
              <w:rPr>
                <w:rStyle w:val="Hyperlink"/>
                <w:rFonts w:eastAsiaTheme="majorEastAsia"/>
                <w:noProof/>
              </w:rPr>
              <w:t>Shri Ram, Jatayu, and Ravana: Their Views of Their Lineages</w:t>
            </w:r>
            <w:r w:rsidR="00BA36BA">
              <w:rPr>
                <w:noProof/>
                <w:webHidden/>
              </w:rPr>
              <w:tab/>
            </w:r>
            <w:r w:rsidR="00BA36BA">
              <w:rPr>
                <w:noProof/>
                <w:webHidden/>
              </w:rPr>
              <w:fldChar w:fldCharType="begin"/>
            </w:r>
            <w:r w:rsidR="00BA36BA">
              <w:rPr>
                <w:noProof/>
                <w:webHidden/>
              </w:rPr>
              <w:instrText xml:space="preserve"> PAGEREF _Toc518708757 \h </w:instrText>
            </w:r>
            <w:r w:rsidR="00BA36BA">
              <w:rPr>
                <w:noProof/>
                <w:webHidden/>
              </w:rPr>
            </w:r>
            <w:r w:rsidR="00BA36BA">
              <w:rPr>
                <w:noProof/>
                <w:webHidden/>
              </w:rPr>
              <w:fldChar w:fldCharType="separate"/>
            </w:r>
            <w:r w:rsidR="00BA36BA">
              <w:rPr>
                <w:noProof/>
                <w:webHidden/>
              </w:rPr>
              <w:t>68</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58" w:history="1">
            <w:r w:rsidR="00BA36BA" w:rsidRPr="00F34546">
              <w:rPr>
                <w:rStyle w:val="Hyperlink"/>
                <w:rFonts w:eastAsiaTheme="majorEastAsia"/>
                <w:noProof/>
              </w:rPr>
              <w:t>Layer 3: Safeguards for a Spiritual Aspirants</w:t>
            </w:r>
            <w:r w:rsidR="00BA36BA">
              <w:rPr>
                <w:noProof/>
                <w:webHidden/>
              </w:rPr>
              <w:tab/>
            </w:r>
            <w:r w:rsidR="00BA36BA">
              <w:rPr>
                <w:noProof/>
                <w:webHidden/>
              </w:rPr>
              <w:fldChar w:fldCharType="begin"/>
            </w:r>
            <w:r w:rsidR="00BA36BA">
              <w:rPr>
                <w:noProof/>
                <w:webHidden/>
              </w:rPr>
              <w:instrText xml:space="preserve"> PAGEREF _Toc518708758 \h </w:instrText>
            </w:r>
            <w:r w:rsidR="00BA36BA">
              <w:rPr>
                <w:noProof/>
                <w:webHidden/>
              </w:rPr>
            </w:r>
            <w:r w:rsidR="00BA36BA">
              <w:rPr>
                <w:noProof/>
                <w:webHidden/>
              </w:rPr>
              <w:fldChar w:fldCharType="separate"/>
            </w:r>
            <w:r w:rsidR="00BA36BA">
              <w:rPr>
                <w:noProof/>
                <w:webHidden/>
              </w:rPr>
              <w:t>70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59" w:history="1">
            <w:r w:rsidR="00BA36BA" w:rsidRPr="00F34546">
              <w:rPr>
                <w:rStyle w:val="Hyperlink"/>
                <w:rFonts w:eastAsiaTheme="majorEastAsia"/>
                <w:noProof/>
              </w:rPr>
              <w:t>Tataka</w:t>
            </w:r>
            <w:r w:rsidR="00BA36BA">
              <w:rPr>
                <w:noProof/>
                <w:webHidden/>
              </w:rPr>
              <w:tab/>
            </w:r>
            <w:r w:rsidR="00BA36BA">
              <w:rPr>
                <w:noProof/>
                <w:webHidden/>
              </w:rPr>
              <w:fldChar w:fldCharType="begin"/>
            </w:r>
            <w:r w:rsidR="00BA36BA">
              <w:rPr>
                <w:noProof/>
                <w:webHidden/>
              </w:rPr>
              <w:instrText xml:space="preserve"> PAGEREF _Toc518708759 \h </w:instrText>
            </w:r>
            <w:r w:rsidR="00BA36BA">
              <w:rPr>
                <w:noProof/>
                <w:webHidden/>
              </w:rPr>
            </w:r>
            <w:r w:rsidR="00BA36BA">
              <w:rPr>
                <w:noProof/>
                <w:webHidden/>
              </w:rPr>
              <w:fldChar w:fldCharType="separate"/>
            </w:r>
            <w:r w:rsidR="00BA36BA">
              <w:rPr>
                <w:noProof/>
                <w:webHidden/>
              </w:rPr>
              <w:t>70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0" w:history="1">
            <w:r w:rsidR="00BA36BA" w:rsidRPr="00F34546">
              <w:rPr>
                <w:rStyle w:val="Hyperlink"/>
                <w:rFonts w:eastAsiaTheme="majorEastAsia"/>
                <w:noProof/>
              </w:rPr>
              <w:t>Vishwamitra</w:t>
            </w:r>
            <w:r w:rsidR="00BA36BA">
              <w:rPr>
                <w:noProof/>
                <w:webHidden/>
              </w:rPr>
              <w:tab/>
            </w:r>
            <w:r w:rsidR="00BA36BA">
              <w:rPr>
                <w:noProof/>
                <w:webHidden/>
              </w:rPr>
              <w:fldChar w:fldCharType="begin"/>
            </w:r>
            <w:r w:rsidR="00BA36BA">
              <w:rPr>
                <w:noProof/>
                <w:webHidden/>
              </w:rPr>
              <w:instrText xml:space="preserve"> PAGEREF _Toc518708760 \h </w:instrText>
            </w:r>
            <w:r w:rsidR="00BA36BA">
              <w:rPr>
                <w:noProof/>
                <w:webHidden/>
              </w:rPr>
            </w:r>
            <w:r w:rsidR="00BA36BA">
              <w:rPr>
                <w:noProof/>
                <w:webHidden/>
              </w:rPr>
              <w:fldChar w:fldCharType="separate"/>
            </w:r>
            <w:r w:rsidR="00BA36BA">
              <w:rPr>
                <w:noProof/>
                <w:webHidden/>
              </w:rPr>
              <w:t>71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1" w:history="1">
            <w:r w:rsidR="00BA36BA" w:rsidRPr="00F34546">
              <w:rPr>
                <w:rStyle w:val="Hyperlink"/>
                <w:rFonts w:eastAsiaTheme="majorEastAsia"/>
                <w:noProof/>
              </w:rPr>
              <w:t>Trishanku</w:t>
            </w:r>
            <w:r w:rsidR="00BA36BA">
              <w:rPr>
                <w:noProof/>
                <w:webHidden/>
              </w:rPr>
              <w:tab/>
            </w:r>
            <w:r w:rsidR="00BA36BA">
              <w:rPr>
                <w:noProof/>
                <w:webHidden/>
              </w:rPr>
              <w:fldChar w:fldCharType="begin"/>
            </w:r>
            <w:r w:rsidR="00BA36BA">
              <w:rPr>
                <w:noProof/>
                <w:webHidden/>
              </w:rPr>
              <w:instrText xml:space="preserve"> PAGEREF _Toc518708761 \h </w:instrText>
            </w:r>
            <w:r w:rsidR="00BA36BA">
              <w:rPr>
                <w:noProof/>
                <w:webHidden/>
              </w:rPr>
            </w:r>
            <w:r w:rsidR="00BA36BA">
              <w:rPr>
                <w:noProof/>
                <w:webHidden/>
              </w:rPr>
              <w:fldChar w:fldCharType="separate"/>
            </w:r>
            <w:r w:rsidR="00BA36BA">
              <w:rPr>
                <w:noProof/>
                <w:webHidden/>
              </w:rPr>
              <w:t>73</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2" w:history="1">
            <w:r w:rsidR="00BA36BA" w:rsidRPr="00F34546">
              <w:rPr>
                <w:rStyle w:val="Hyperlink"/>
                <w:rFonts w:eastAsiaTheme="majorEastAsia"/>
                <w:noProof/>
              </w:rPr>
              <w:t>Viradha</w:t>
            </w:r>
            <w:r w:rsidR="00BA36BA">
              <w:rPr>
                <w:noProof/>
                <w:webHidden/>
              </w:rPr>
              <w:tab/>
            </w:r>
            <w:r w:rsidR="00BA36BA">
              <w:rPr>
                <w:noProof/>
                <w:webHidden/>
              </w:rPr>
              <w:fldChar w:fldCharType="begin"/>
            </w:r>
            <w:r w:rsidR="00BA36BA">
              <w:rPr>
                <w:noProof/>
                <w:webHidden/>
              </w:rPr>
              <w:instrText xml:space="preserve"> PAGEREF _Toc518708762 \h </w:instrText>
            </w:r>
            <w:r w:rsidR="00BA36BA">
              <w:rPr>
                <w:noProof/>
                <w:webHidden/>
              </w:rPr>
            </w:r>
            <w:r w:rsidR="00BA36BA">
              <w:rPr>
                <w:noProof/>
                <w:webHidden/>
              </w:rPr>
              <w:fldChar w:fldCharType="separate"/>
            </w:r>
            <w:r w:rsidR="00BA36BA">
              <w:rPr>
                <w:noProof/>
                <w:webHidden/>
              </w:rPr>
              <w:t>77</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3" w:history="1">
            <w:r w:rsidR="00BA36BA" w:rsidRPr="00F34546">
              <w:rPr>
                <w:rStyle w:val="Hyperlink"/>
                <w:rFonts w:eastAsiaTheme="majorEastAsia"/>
                <w:noProof/>
              </w:rPr>
              <w:t>Kabandha</w:t>
            </w:r>
            <w:r w:rsidR="00BA36BA">
              <w:rPr>
                <w:noProof/>
                <w:webHidden/>
              </w:rPr>
              <w:tab/>
            </w:r>
            <w:r w:rsidR="00BA36BA">
              <w:rPr>
                <w:noProof/>
                <w:webHidden/>
              </w:rPr>
              <w:fldChar w:fldCharType="begin"/>
            </w:r>
            <w:r w:rsidR="00BA36BA">
              <w:rPr>
                <w:noProof/>
                <w:webHidden/>
              </w:rPr>
              <w:instrText xml:space="preserve"> PAGEREF _Toc518708763 \h </w:instrText>
            </w:r>
            <w:r w:rsidR="00BA36BA">
              <w:rPr>
                <w:noProof/>
                <w:webHidden/>
              </w:rPr>
            </w:r>
            <w:r w:rsidR="00BA36BA">
              <w:rPr>
                <w:noProof/>
                <w:webHidden/>
              </w:rPr>
              <w:fldChar w:fldCharType="separate"/>
            </w:r>
            <w:r w:rsidR="00BA36BA">
              <w:rPr>
                <w:noProof/>
                <w:webHidden/>
              </w:rPr>
              <w:t>79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4" w:history="1">
            <w:r w:rsidR="00BA36BA" w:rsidRPr="00F34546">
              <w:rPr>
                <w:rStyle w:val="Hyperlink"/>
                <w:rFonts w:eastAsiaTheme="majorEastAsia"/>
                <w:noProof/>
              </w:rPr>
              <w:t>Vali</w:t>
            </w:r>
            <w:r w:rsidR="00BA36BA">
              <w:rPr>
                <w:noProof/>
                <w:webHidden/>
              </w:rPr>
              <w:tab/>
            </w:r>
            <w:r w:rsidR="00BA36BA">
              <w:rPr>
                <w:noProof/>
                <w:webHidden/>
              </w:rPr>
              <w:fldChar w:fldCharType="begin"/>
            </w:r>
            <w:r w:rsidR="00BA36BA">
              <w:rPr>
                <w:noProof/>
                <w:webHidden/>
              </w:rPr>
              <w:instrText xml:space="preserve"> PAGEREF _Toc518708764 \h </w:instrText>
            </w:r>
            <w:r w:rsidR="00BA36BA">
              <w:rPr>
                <w:noProof/>
                <w:webHidden/>
              </w:rPr>
            </w:r>
            <w:r w:rsidR="00BA36BA">
              <w:rPr>
                <w:noProof/>
                <w:webHidden/>
              </w:rPr>
              <w:fldChar w:fldCharType="separate"/>
            </w:r>
            <w:r w:rsidR="00BA36BA">
              <w:rPr>
                <w:noProof/>
                <w:webHidden/>
              </w:rPr>
              <w:t>80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5" w:history="1">
            <w:r w:rsidR="00BA36BA" w:rsidRPr="00F34546">
              <w:rPr>
                <w:rStyle w:val="Hyperlink"/>
                <w:rFonts w:eastAsiaTheme="majorEastAsia"/>
                <w:noProof/>
              </w:rPr>
              <w:t>Burning of Lanka</w:t>
            </w:r>
            <w:r w:rsidR="00BA36BA">
              <w:rPr>
                <w:noProof/>
                <w:webHidden/>
              </w:rPr>
              <w:tab/>
            </w:r>
            <w:r w:rsidR="00BA36BA">
              <w:rPr>
                <w:noProof/>
                <w:webHidden/>
              </w:rPr>
              <w:fldChar w:fldCharType="begin"/>
            </w:r>
            <w:r w:rsidR="00BA36BA">
              <w:rPr>
                <w:noProof/>
                <w:webHidden/>
              </w:rPr>
              <w:instrText xml:space="preserve"> PAGEREF _Toc518708765 \h </w:instrText>
            </w:r>
            <w:r w:rsidR="00BA36BA">
              <w:rPr>
                <w:noProof/>
                <w:webHidden/>
              </w:rPr>
            </w:r>
            <w:r w:rsidR="00BA36BA">
              <w:rPr>
                <w:noProof/>
                <w:webHidden/>
              </w:rPr>
              <w:fldChar w:fldCharType="separate"/>
            </w:r>
            <w:r w:rsidR="00BA36BA">
              <w:rPr>
                <w:noProof/>
                <w:webHidden/>
              </w:rPr>
              <w:t>84</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6" w:history="1">
            <w:r w:rsidR="00BA36BA" w:rsidRPr="00F34546">
              <w:rPr>
                <w:rStyle w:val="Hyperlink"/>
                <w:rFonts w:eastAsiaTheme="majorEastAsia"/>
                <w:noProof/>
              </w:rPr>
              <w:t>Madhuvana Episode</w:t>
            </w:r>
            <w:r w:rsidR="00BA36BA">
              <w:rPr>
                <w:noProof/>
                <w:webHidden/>
              </w:rPr>
              <w:tab/>
            </w:r>
            <w:r w:rsidR="00BA36BA">
              <w:rPr>
                <w:noProof/>
                <w:webHidden/>
              </w:rPr>
              <w:fldChar w:fldCharType="begin"/>
            </w:r>
            <w:r w:rsidR="00BA36BA">
              <w:rPr>
                <w:noProof/>
                <w:webHidden/>
              </w:rPr>
              <w:instrText xml:space="preserve"> PAGEREF _Toc518708766 \h </w:instrText>
            </w:r>
            <w:r w:rsidR="00BA36BA">
              <w:rPr>
                <w:noProof/>
                <w:webHidden/>
              </w:rPr>
            </w:r>
            <w:r w:rsidR="00BA36BA">
              <w:rPr>
                <w:noProof/>
                <w:webHidden/>
              </w:rPr>
              <w:fldChar w:fldCharType="separate"/>
            </w:r>
            <w:r w:rsidR="00BA36BA">
              <w:rPr>
                <w:noProof/>
                <w:webHidden/>
              </w:rPr>
              <w:t>91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7" w:history="1">
            <w:r w:rsidR="00BA36BA" w:rsidRPr="00F34546">
              <w:rPr>
                <w:rStyle w:val="Hyperlink"/>
                <w:rFonts w:eastAsiaTheme="majorEastAsia"/>
                <w:noProof/>
              </w:rPr>
              <w:t>Building a Bridge Across the Sea</w:t>
            </w:r>
            <w:r w:rsidR="00BA36BA">
              <w:rPr>
                <w:noProof/>
                <w:webHidden/>
              </w:rPr>
              <w:tab/>
            </w:r>
            <w:r w:rsidR="00BA36BA">
              <w:rPr>
                <w:noProof/>
                <w:webHidden/>
              </w:rPr>
              <w:fldChar w:fldCharType="begin"/>
            </w:r>
            <w:r w:rsidR="00BA36BA">
              <w:rPr>
                <w:noProof/>
                <w:webHidden/>
              </w:rPr>
              <w:instrText xml:space="preserve"> PAGEREF _Toc518708767 \h </w:instrText>
            </w:r>
            <w:r w:rsidR="00BA36BA">
              <w:rPr>
                <w:noProof/>
                <w:webHidden/>
              </w:rPr>
            </w:r>
            <w:r w:rsidR="00BA36BA">
              <w:rPr>
                <w:noProof/>
                <w:webHidden/>
              </w:rPr>
              <w:fldChar w:fldCharType="separate"/>
            </w:r>
            <w:r w:rsidR="00BA36BA">
              <w:rPr>
                <w:noProof/>
                <w:webHidden/>
              </w:rPr>
              <w:t>93</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68" w:history="1">
            <w:r w:rsidR="00BA36BA" w:rsidRPr="00F34546">
              <w:rPr>
                <w:rStyle w:val="Hyperlink"/>
                <w:rFonts w:eastAsiaTheme="majorEastAsia"/>
                <w:noProof/>
              </w:rPr>
              <w:t>Layer 4: References to Chakras</w:t>
            </w:r>
            <w:r w:rsidR="00BA36BA">
              <w:rPr>
                <w:noProof/>
                <w:webHidden/>
              </w:rPr>
              <w:tab/>
            </w:r>
            <w:r w:rsidR="00BA36BA">
              <w:rPr>
                <w:noProof/>
                <w:webHidden/>
              </w:rPr>
              <w:fldChar w:fldCharType="begin"/>
            </w:r>
            <w:r w:rsidR="00BA36BA">
              <w:rPr>
                <w:noProof/>
                <w:webHidden/>
              </w:rPr>
              <w:instrText xml:space="preserve"> PAGEREF _Toc518708768 \h </w:instrText>
            </w:r>
            <w:r w:rsidR="00BA36BA">
              <w:rPr>
                <w:noProof/>
                <w:webHidden/>
              </w:rPr>
            </w:r>
            <w:r w:rsidR="00BA36BA">
              <w:rPr>
                <w:noProof/>
                <w:webHidden/>
              </w:rPr>
              <w:fldChar w:fldCharType="separate"/>
            </w:r>
            <w:r w:rsidR="00BA36BA">
              <w:rPr>
                <w:noProof/>
                <w:webHidden/>
              </w:rPr>
              <w:t>99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69" w:history="1">
            <w:r w:rsidR="00BA36BA" w:rsidRPr="00F34546">
              <w:rPr>
                <w:rStyle w:val="Hyperlink"/>
                <w:rFonts w:eastAsiaTheme="majorEastAsia"/>
                <w:noProof/>
              </w:rPr>
              <w:t>Table of Chakras – Details of Chakras and Examples of Use</w:t>
            </w:r>
            <w:r w:rsidR="00BA36BA">
              <w:rPr>
                <w:noProof/>
                <w:webHidden/>
              </w:rPr>
              <w:tab/>
            </w:r>
            <w:r w:rsidR="00BA36BA">
              <w:rPr>
                <w:noProof/>
                <w:webHidden/>
              </w:rPr>
              <w:fldChar w:fldCharType="begin"/>
            </w:r>
            <w:r w:rsidR="00BA36BA">
              <w:rPr>
                <w:noProof/>
                <w:webHidden/>
              </w:rPr>
              <w:instrText xml:space="preserve"> PAGEREF _Toc518708769 \h </w:instrText>
            </w:r>
            <w:r w:rsidR="00BA36BA">
              <w:rPr>
                <w:noProof/>
                <w:webHidden/>
              </w:rPr>
            </w:r>
            <w:r w:rsidR="00BA36BA">
              <w:rPr>
                <w:noProof/>
                <w:webHidden/>
              </w:rPr>
              <w:fldChar w:fldCharType="separate"/>
            </w:r>
            <w:r w:rsidR="00BA36BA">
              <w:rPr>
                <w:noProof/>
                <w:webHidden/>
              </w:rPr>
              <w:t>101</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70" w:history="1">
            <w:r w:rsidR="00BA36BA" w:rsidRPr="00F34546">
              <w:rPr>
                <w:rStyle w:val="Hyperlink"/>
                <w:rFonts w:eastAsiaTheme="majorEastAsia"/>
                <w:noProof/>
              </w:rPr>
              <w:t>References to Manipura, Swadhisthana, and Muladhara Chakras:</w:t>
            </w:r>
            <w:r w:rsidR="00BA36BA">
              <w:rPr>
                <w:noProof/>
                <w:webHidden/>
              </w:rPr>
              <w:tab/>
            </w:r>
            <w:r w:rsidR="00BA36BA">
              <w:rPr>
                <w:noProof/>
                <w:webHidden/>
              </w:rPr>
              <w:fldChar w:fldCharType="begin"/>
            </w:r>
            <w:r w:rsidR="00BA36BA">
              <w:rPr>
                <w:noProof/>
                <w:webHidden/>
              </w:rPr>
              <w:instrText xml:space="preserve"> PAGEREF _Toc518708770 \h </w:instrText>
            </w:r>
            <w:r w:rsidR="00BA36BA">
              <w:rPr>
                <w:noProof/>
                <w:webHidden/>
              </w:rPr>
            </w:r>
            <w:r w:rsidR="00BA36BA">
              <w:rPr>
                <w:noProof/>
                <w:webHidden/>
              </w:rPr>
              <w:fldChar w:fldCharType="separate"/>
            </w:r>
            <w:r w:rsidR="00BA36BA">
              <w:rPr>
                <w:noProof/>
                <w:webHidden/>
              </w:rPr>
              <w:t>104</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71" w:history="1">
            <w:r w:rsidR="00BA36BA" w:rsidRPr="00F34546">
              <w:rPr>
                <w:rStyle w:val="Hyperlink"/>
                <w:rFonts w:eastAsiaTheme="majorEastAsia"/>
                <w:noProof/>
              </w:rPr>
              <w:t>References to Throat Center</w:t>
            </w:r>
            <w:r w:rsidR="00BA36BA">
              <w:rPr>
                <w:noProof/>
                <w:webHidden/>
              </w:rPr>
              <w:tab/>
            </w:r>
            <w:r w:rsidR="00BA36BA">
              <w:rPr>
                <w:noProof/>
                <w:webHidden/>
              </w:rPr>
              <w:fldChar w:fldCharType="begin"/>
            </w:r>
            <w:r w:rsidR="00BA36BA">
              <w:rPr>
                <w:noProof/>
                <w:webHidden/>
              </w:rPr>
              <w:instrText xml:space="preserve"> PAGEREF _Toc518708771 \h </w:instrText>
            </w:r>
            <w:r w:rsidR="00BA36BA">
              <w:rPr>
                <w:noProof/>
                <w:webHidden/>
              </w:rPr>
            </w:r>
            <w:r w:rsidR="00BA36BA">
              <w:rPr>
                <w:noProof/>
                <w:webHidden/>
              </w:rPr>
              <w:fldChar w:fldCharType="separate"/>
            </w:r>
            <w:r w:rsidR="00BA36BA">
              <w:rPr>
                <w:noProof/>
                <w:webHidden/>
              </w:rPr>
              <w:t>109</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72" w:history="1">
            <w:r w:rsidR="00BA36BA" w:rsidRPr="00F34546">
              <w:rPr>
                <w:rStyle w:val="Hyperlink"/>
                <w:rFonts w:eastAsiaTheme="majorEastAsia"/>
                <w:noProof/>
              </w:rPr>
              <w:t>References to Heart Center</w:t>
            </w:r>
            <w:r w:rsidR="00BA36BA">
              <w:rPr>
                <w:noProof/>
                <w:webHidden/>
              </w:rPr>
              <w:tab/>
            </w:r>
            <w:r w:rsidR="00BA36BA">
              <w:rPr>
                <w:noProof/>
                <w:webHidden/>
              </w:rPr>
              <w:fldChar w:fldCharType="begin"/>
            </w:r>
            <w:r w:rsidR="00BA36BA">
              <w:rPr>
                <w:noProof/>
                <w:webHidden/>
              </w:rPr>
              <w:instrText xml:space="preserve"> PAGEREF _Toc518708772 \h </w:instrText>
            </w:r>
            <w:r w:rsidR="00BA36BA">
              <w:rPr>
                <w:noProof/>
                <w:webHidden/>
              </w:rPr>
            </w:r>
            <w:r w:rsidR="00BA36BA">
              <w:rPr>
                <w:noProof/>
                <w:webHidden/>
              </w:rPr>
              <w:fldChar w:fldCharType="separate"/>
            </w:r>
            <w:r w:rsidR="00BA36BA">
              <w:rPr>
                <w:noProof/>
                <w:webHidden/>
              </w:rPr>
              <w:t>113</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73" w:history="1">
            <w:r w:rsidR="00BA36BA" w:rsidRPr="00F34546">
              <w:rPr>
                <w:rStyle w:val="Hyperlink"/>
                <w:rFonts w:eastAsiaTheme="majorEastAsia"/>
                <w:noProof/>
              </w:rPr>
              <w:t>References to Third Eye Center</w:t>
            </w:r>
            <w:r w:rsidR="00BA36BA">
              <w:rPr>
                <w:noProof/>
                <w:webHidden/>
              </w:rPr>
              <w:tab/>
            </w:r>
            <w:r w:rsidR="00BA36BA">
              <w:rPr>
                <w:noProof/>
                <w:webHidden/>
              </w:rPr>
              <w:fldChar w:fldCharType="begin"/>
            </w:r>
            <w:r w:rsidR="00BA36BA">
              <w:rPr>
                <w:noProof/>
                <w:webHidden/>
              </w:rPr>
              <w:instrText xml:space="preserve"> PAGEREF _Toc518708773 \h </w:instrText>
            </w:r>
            <w:r w:rsidR="00BA36BA">
              <w:rPr>
                <w:noProof/>
                <w:webHidden/>
              </w:rPr>
            </w:r>
            <w:r w:rsidR="00BA36BA">
              <w:rPr>
                <w:noProof/>
                <w:webHidden/>
              </w:rPr>
              <w:fldChar w:fldCharType="separate"/>
            </w:r>
            <w:r w:rsidR="00BA36BA">
              <w:rPr>
                <w:noProof/>
                <w:webHidden/>
              </w:rPr>
              <w:t>120</w:t>
            </w:r>
            <w:r w:rsidR="00BA36BA">
              <w:rPr>
                <w:noProof/>
                <w:webHidden/>
              </w:rPr>
              <w:fldChar w:fldCharType="end"/>
            </w:r>
          </w:hyperlink>
        </w:p>
        <w:p w:rsidR="00BA36BA" w:rsidRDefault="00E678E0">
          <w:pPr>
            <w:pStyle w:val="TOC3"/>
            <w:tabs>
              <w:tab w:val="right" w:pos="10070"/>
            </w:tabs>
            <w:rPr>
              <w:rFonts w:asciiTheme="minorHAnsi" w:eastAsiaTheme="minorEastAsia" w:hAnsiTheme="minorHAnsi" w:cstheme="minorBidi"/>
              <w:noProof/>
              <w:sz w:val="22"/>
              <w:lang w:bidi="sa-IN"/>
            </w:rPr>
          </w:pPr>
          <w:hyperlink w:anchor="_Toc518708774" w:history="1">
            <w:r w:rsidR="00BA36BA" w:rsidRPr="00F34546">
              <w:rPr>
                <w:rStyle w:val="Hyperlink"/>
                <w:rFonts w:eastAsiaTheme="majorEastAsia"/>
                <w:noProof/>
              </w:rPr>
              <w:t>References to the Sahasrara</w:t>
            </w:r>
            <w:r w:rsidR="00BA36BA">
              <w:rPr>
                <w:noProof/>
                <w:webHidden/>
              </w:rPr>
              <w:tab/>
            </w:r>
            <w:r w:rsidR="00BA36BA">
              <w:rPr>
                <w:noProof/>
                <w:webHidden/>
              </w:rPr>
              <w:fldChar w:fldCharType="begin"/>
            </w:r>
            <w:r w:rsidR="00BA36BA">
              <w:rPr>
                <w:noProof/>
                <w:webHidden/>
              </w:rPr>
              <w:instrText xml:space="preserve"> PAGEREF _Toc518708774 \h </w:instrText>
            </w:r>
            <w:r w:rsidR="00BA36BA">
              <w:rPr>
                <w:noProof/>
                <w:webHidden/>
              </w:rPr>
            </w:r>
            <w:r w:rsidR="00BA36BA">
              <w:rPr>
                <w:noProof/>
                <w:webHidden/>
              </w:rPr>
              <w:fldChar w:fldCharType="separate"/>
            </w:r>
            <w:r w:rsidR="00BA36BA">
              <w:rPr>
                <w:noProof/>
                <w:webHidden/>
              </w:rPr>
              <w:t>122</w:t>
            </w:r>
            <w:r w:rsidR="00BA36BA">
              <w:rPr>
                <w:noProof/>
                <w:webHidden/>
              </w:rPr>
              <w:fldChar w:fldCharType="end"/>
            </w:r>
          </w:hyperlink>
        </w:p>
        <w:p w:rsidR="00BA36BA" w:rsidRDefault="00E678E0">
          <w:pPr>
            <w:pStyle w:val="TOC1"/>
            <w:tabs>
              <w:tab w:val="right" w:pos="10070"/>
            </w:tabs>
            <w:rPr>
              <w:rFonts w:asciiTheme="minorHAnsi" w:eastAsiaTheme="minorEastAsia" w:hAnsiTheme="minorHAnsi" w:cstheme="minorBidi"/>
              <w:noProof/>
              <w:sz w:val="22"/>
              <w:lang w:bidi="sa-IN"/>
            </w:rPr>
          </w:pPr>
          <w:hyperlink w:anchor="_Toc518708775" w:history="1">
            <w:r w:rsidR="00BA36BA" w:rsidRPr="00F34546">
              <w:rPr>
                <w:rStyle w:val="Hyperlink"/>
                <w:rFonts w:eastAsiaTheme="majorEastAsia"/>
                <w:noProof/>
              </w:rPr>
              <w:t>Shri Ram Defeats Ravana: Story and Its Meaning In Terms of Yoga</w:t>
            </w:r>
            <w:r w:rsidR="00BA36BA">
              <w:rPr>
                <w:noProof/>
                <w:webHidden/>
              </w:rPr>
              <w:tab/>
            </w:r>
            <w:r w:rsidR="00BA36BA">
              <w:rPr>
                <w:noProof/>
                <w:webHidden/>
              </w:rPr>
              <w:fldChar w:fldCharType="begin"/>
            </w:r>
            <w:r w:rsidR="00BA36BA">
              <w:rPr>
                <w:noProof/>
                <w:webHidden/>
              </w:rPr>
              <w:instrText xml:space="preserve"> PAGEREF _Toc518708775 \h </w:instrText>
            </w:r>
            <w:r w:rsidR="00BA36BA">
              <w:rPr>
                <w:noProof/>
                <w:webHidden/>
              </w:rPr>
            </w:r>
            <w:r w:rsidR="00BA36BA">
              <w:rPr>
                <w:noProof/>
                <w:webHidden/>
              </w:rPr>
              <w:fldChar w:fldCharType="separate"/>
            </w:r>
            <w:r w:rsidR="00BA36BA">
              <w:rPr>
                <w:noProof/>
                <w:webHidden/>
              </w:rPr>
              <w:t>126</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76" w:history="1">
            <w:r w:rsidR="00BA36BA" w:rsidRPr="00F34546">
              <w:rPr>
                <w:rStyle w:val="Hyperlink"/>
                <w:rFonts w:eastAsiaTheme="majorEastAsia"/>
                <w:noProof/>
              </w:rPr>
              <w:t>Sugreev’s Brash Reaction</w:t>
            </w:r>
            <w:r w:rsidR="00BA36BA">
              <w:rPr>
                <w:noProof/>
                <w:webHidden/>
              </w:rPr>
              <w:tab/>
            </w:r>
            <w:r w:rsidR="00BA36BA">
              <w:rPr>
                <w:noProof/>
                <w:webHidden/>
              </w:rPr>
              <w:fldChar w:fldCharType="begin"/>
            </w:r>
            <w:r w:rsidR="00BA36BA">
              <w:rPr>
                <w:noProof/>
                <w:webHidden/>
              </w:rPr>
              <w:instrText xml:space="preserve"> PAGEREF _Toc518708776 \h </w:instrText>
            </w:r>
            <w:r w:rsidR="00BA36BA">
              <w:rPr>
                <w:noProof/>
                <w:webHidden/>
              </w:rPr>
            </w:r>
            <w:r w:rsidR="00BA36BA">
              <w:rPr>
                <w:noProof/>
                <w:webHidden/>
              </w:rPr>
              <w:fldChar w:fldCharType="separate"/>
            </w:r>
            <w:r w:rsidR="00BA36BA">
              <w:rPr>
                <w:noProof/>
                <w:webHidden/>
              </w:rPr>
              <w:t>126</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77" w:history="1">
            <w:r w:rsidR="00BA36BA" w:rsidRPr="00F34546">
              <w:rPr>
                <w:rStyle w:val="Hyperlink"/>
                <w:rFonts w:eastAsiaTheme="majorEastAsia"/>
                <w:noProof/>
              </w:rPr>
              <w:t>Indrajit – A Mighty and an Invisible Warrior</w:t>
            </w:r>
            <w:r w:rsidR="00BA36BA">
              <w:rPr>
                <w:noProof/>
                <w:webHidden/>
              </w:rPr>
              <w:tab/>
            </w:r>
            <w:r w:rsidR="00BA36BA">
              <w:rPr>
                <w:noProof/>
                <w:webHidden/>
              </w:rPr>
              <w:fldChar w:fldCharType="begin"/>
            </w:r>
            <w:r w:rsidR="00BA36BA">
              <w:rPr>
                <w:noProof/>
                <w:webHidden/>
              </w:rPr>
              <w:instrText xml:space="preserve"> PAGEREF _Toc518708777 \h </w:instrText>
            </w:r>
            <w:r w:rsidR="00BA36BA">
              <w:rPr>
                <w:noProof/>
                <w:webHidden/>
              </w:rPr>
            </w:r>
            <w:r w:rsidR="00BA36BA">
              <w:rPr>
                <w:noProof/>
                <w:webHidden/>
              </w:rPr>
              <w:fldChar w:fldCharType="separate"/>
            </w:r>
            <w:r w:rsidR="00BA36BA">
              <w:rPr>
                <w:noProof/>
                <w:webHidden/>
              </w:rPr>
              <w:t>133</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78" w:history="1">
            <w:r w:rsidR="00BA36BA" w:rsidRPr="00F34546">
              <w:rPr>
                <w:rStyle w:val="Hyperlink"/>
                <w:rFonts w:eastAsiaTheme="majorEastAsia"/>
                <w:noProof/>
              </w:rPr>
              <w:t>War Continues, but Shri Ram Does Not Kill</w:t>
            </w:r>
            <w:r w:rsidR="00BA36BA">
              <w:rPr>
                <w:noProof/>
                <w:webHidden/>
              </w:rPr>
              <w:tab/>
            </w:r>
            <w:r w:rsidR="00BA36BA">
              <w:rPr>
                <w:noProof/>
                <w:webHidden/>
              </w:rPr>
              <w:fldChar w:fldCharType="begin"/>
            </w:r>
            <w:r w:rsidR="00BA36BA">
              <w:rPr>
                <w:noProof/>
                <w:webHidden/>
              </w:rPr>
              <w:instrText xml:space="preserve"> PAGEREF _Toc518708778 \h </w:instrText>
            </w:r>
            <w:r w:rsidR="00BA36BA">
              <w:rPr>
                <w:noProof/>
                <w:webHidden/>
              </w:rPr>
            </w:r>
            <w:r w:rsidR="00BA36BA">
              <w:rPr>
                <w:noProof/>
                <w:webHidden/>
              </w:rPr>
              <w:fldChar w:fldCharType="separate"/>
            </w:r>
            <w:r w:rsidR="00BA36BA">
              <w:rPr>
                <w:noProof/>
                <w:webHidden/>
              </w:rPr>
              <w:t>137</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79" w:history="1">
            <w:r w:rsidR="00BA36BA" w:rsidRPr="00F34546">
              <w:rPr>
                <w:rStyle w:val="Hyperlink"/>
                <w:rFonts w:eastAsiaTheme="majorEastAsia"/>
                <w:noProof/>
              </w:rPr>
              <w:t>Kumbhakarna – the Tamas Guna of Nature</w:t>
            </w:r>
            <w:r w:rsidR="00BA36BA">
              <w:rPr>
                <w:noProof/>
                <w:webHidden/>
              </w:rPr>
              <w:tab/>
            </w:r>
            <w:r w:rsidR="00BA36BA">
              <w:rPr>
                <w:noProof/>
                <w:webHidden/>
              </w:rPr>
              <w:fldChar w:fldCharType="begin"/>
            </w:r>
            <w:r w:rsidR="00BA36BA">
              <w:rPr>
                <w:noProof/>
                <w:webHidden/>
              </w:rPr>
              <w:instrText xml:space="preserve"> PAGEREF _Toc518708779 \h </w:instrText>
            </w:r>
            <w:r w:rsidR="00BA36BA">
              <w:rPr>
                <w:noProof/>
                <w:webHidden/>
              </w:rPr>
            </w:r>
            <w:r w:rsidR="00BA36BA">
              <w:rPr>
                <w:noProof/>
                <w:webHidden/>
              </w:rPr>
              <w:fldChar w:fldCharType="separate"/>
            </w:r>
            <w:r w:rsidR="00BA36BA">
              <w:rPr>
                <w:noProof/>
                <w:webHidden/>
              </w:rPr>
              <w:t>140</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0" w:history="1">
            <w:r w:rsidR="00BA36BA" w:rsidRPr="00F34546">
              <w:rPr>
                <w:rStyle w:val="Hyperlink"/>
                <w:rFonts w:eastAsiaTheme="majorEastAsia"/>
                <w:noProof/>
              </w:rPr>
              <w:t>Hanuman Brings the Mountain of Herbs to Lanka</w:t>
            </w:r>
            <w:r w:rsidR="00BA36BA">
              <w:rPr>
                <w:noProof/>
                <w:webHidden/>
              </w:rPr>
              <w:tab/>
            </w:r>
            <w:r w:rsidR="00BA36BA">
              <w:rPr>
                <w:noProof/>
                <w:webHidden/>
              </w:rPr>
              <w:fldChar w:fldCharType="begin"/>
            </w:r>
            <w:r w:rsidR="00BA36BA">
              <w:rPr>
                <w:noProof/>
                <w:webHidden/>
              </w:rPr>
              <w:instrText xml:space="preserve"> PAGEREF _Toc518708780 \h </w:instrText>
            </w:r>
            <w:r w:rsidR="00BA36BA">
              <w:rPr>
                <w:noProof/>
                <w:webHidden/>
              </w:rPr>
            </w:r>
            <w:r w:rsidR="00BA36BA">
              <w:rPr>
                <w:noProof/>
                <w:webHidden/>
              </w:rPr>
              <w:fldChar w:fldCharType="separate"/>
            </w:r>
            <w:r w:rsidR="00BA36BA">
              <w:rPr>
                <w:noProof/>
                <w:webHidden/>
              </w:rPr>
              <w:t>149</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1" w:history="1">
            <w:r w:rsidR="00BA36BA" w:rsidRPr="00F34546">
              <w:rPr>
                <w:rStyle w:val="Hyperlink"/>
                <w:rFonts w:eastAsiaTheme="majorEastAsia"/>
                <w:noProof/>
              </w:rPr>
              <w:t>Laxmana Defeats Indrajit</w:t>
            </w:r>
            <w:r w:rsidR="00BA36BA">
              <w:rPr>
                <w:noProof/>
                <w:webHidden/>
              </w:rPr>
              <w:tab/>
            </w:r>
            <w:r w:rsidR="00BA36BA">
              <w:rPr>
                <w:noProof/>
                <w:webHidden/>
              </w:rPr>
              <w:fldChar w:fldCharType="begin"/>
            </w:r>
            <w:r w:rsidR="00BA36BA">
              <w:rPr>
                <w:noProof/>
                <w:webHidden/>
              </w:rPr>
              <w:instrText xml:space="preserve"> PAGEREF _Toc518708781 \h </w:instrText>
            </w:r>
            <w:r w:rsidR="00BA36BA">
              <w:rPr>
                <w:noProof/>
                <w:webHidden/>
              </w:rPr>
            </w:r>
            <w:r w:rsidR="00BA36BA">
              <w:rPr>
                <w:noProof/>
                <w:webHidden/>
              </w:rPr>
              <w:fldChar w:fldCharType="separate"/>
            </w:r>
            <w:r w:rsidR="00BA36BA">
              <w:rPr>
                <w:noProof/>
                <w:webHidden/>
              </w:rPr>
              <w:t>154</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2" w:history="1">
            <w:r w:rsidR="00BA36BA" w:rsidRPr="00F34546">
              <w:rPr>
                <w:rStyle w:val="Hyperlink"/>
                <w:rFonts w:eastAsiaTheme="majorEastAsia"/>
                <w:noProof/>
              </w:rPr>
              <w:t>The Real Nature of Mother Sita and Shri Ram</w:t>
            </w:r>
            <w:r w:rsidR="00BA36BA">
              <w:rPr>
                <w:noProof/>
                <w:webHidden/>
              </w:rPr>
              <w:tab/>
            </w:r>
            <w:r w:rsidR="00BA36BA">
              <w:rPr>
                <w:noProof/>
                <w:webHidden/>
              </w:rPr>
              <w:fldChar w:fldCharType="begin"/>
            </w:r>
            <w:r w:rsidR="00BA36BA">
              <w:rPr>
                <w:noProof/>
                <w:webHidden/>
              </w:rPr>
              <w:instrText xml:space="preserve"> PAGEREF _Toc518708782 \h </w:instrText>
            </w:r>
            <w:r w:rsidR="00BA36BA">
              <w:rPr>
                <w:noProof/>
                <w:webHidden/>
              </w:rPr>
            </w:r>
            <w:r w:rsidR="00BA36BA">
              <w:rPr>
                <w:noProof/>
                <w:webHidden/>
              </w:rPr>
              <w:fldChar w:fldCharType="separate"/>
            </w:r>
            <w:r w:rsidR="00BA36BA">
              <w:rPr>
                <w:noProof/>
                <w:webHidden/>
              </w:rPr>
              <w:t>164</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3" w:history="1">
            <w:r w:rsidR="00BA36BA" w:rsidRPr="00F34546">
              <w:rPr>
                <w:rStyle w:val="Hyperlink"/>
                <w:rFonts w:eastAsiaTheme="majorEastAsia"/>
                <w:noProof/>
              </w:rPr>
              <w:t>Arial Journey Back to Ayodhya</w:t>
            </w:r>
            <w:r w:rsidR="00BA36BA">
              <w:rPr>
                <w:noProof/>
                <w:webHidden/>
              </w:rPr>
              <w:tab/>
            </w:r>
            <w:r w:rsidR="00BA36BA">
              <w:rPr>
                <w:noProof/>
                <w:webHidden/>
              </w:rPr>
              <w:fldChar w:fldCharType="begin"/>
            </w:r>
            <w:r w:rsidR="00BA36BA">
              <w:rPr>
                <w:noProof/>
                <w:webHidden/>
              </w:rPr>
              <w:instrText xml:space="preserve"> PAGEREF _Toc518708783 \h </w:instrText>
            </w:r>
            <w:r w:rsidR="00BA36BA">
              <w:rPr>
                <w:noProof/>
                <w:webHidden/>
              </w:rPr>
            </w:r>
            <w:r w:rsidR="00BA36BA">
              <w:rPr>
                <w:noProof/>
                <w:webHidden/>
              </w:rPr>
              <w:fldChar w:fldCharType="separate"/>
            </w:r>
            <w:r w:rsidR="00BA36BA">
              <w:rPr>
                <w:noProof/>
                <w:webHidden/>
              </w:rPr>
              <w:t>168</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4" w:history="1">
            <w:r w:rsidR="00BA36BA" w:rsidRPr="00F34546">
              <w:rPr>
                <w:rStyle w:val="Hyperlink"/>
                <w:rFonts w:eastAsiaTheme="majorEastAsia"/>
                <w:noProof/>
              </w:rPr>
              <w:t>Uttara Kanda as a Sequel to Ramayana</w:t>
            </w:r>
            <w:r w:rsidR="00BA36BA">
              <w:rPr>
                <w:noProof/>
                <w:webHidden/>
              </w:rPr>
              <w:tab/>
            </w:r>
            <w:r w:rsidR="00BA36BA">
              <w:rPr>
                <w:noProof/>
                <w:webHidden/>
              </w:rPr>
              <w:fldChar w:fldCharType="begin"/>
            </w:r>
            <w:r w:rsidR="00BA36BA">
              <w:rPr>
                <w:noProof/>
                <w:webHidden/>
              </w:rPr>
              <w:instrText xml:space="preserve"> PAGEREF _Toc518708784 \h </w:instrText>
            </w:r>
            <w:r w:rsidR="00BA36BA">
              <w:rPr>
                <w:noProof/>
                <w:webHidden/>
              </w:rPr>
            </w:r>
            <w:r w:rsidR="00BA36BA">
              <w:rPr>
                <w:noProof/>
                <w:webHidden/>
              </w:rPr>
              <w:fldChar w:fldCharType="separate"/>
            </w:r>
            <w:r w:rsidR="00BA36BA">
              <w:rPr>
                <w:noProof/>
                <w:webHidden/>
              </w:rPr>
              <w:t>169</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5" w:history="1">
            <w:r w:rsidR="00BA36BA" w:rsidRPr="00F34546">
              <w:rPr>
                <w:rStyle w:val="Hyperlink"/>
                <w:rFonts w:eastAsiaTheme="majorEastAsia"/>
                <w:noProof/>
              </w:rPr>
              <w:t>Separation of Sita and Shri Ram, Again</w:t>
            </w:r>
            <w:r w:rsidR="00BA36BA">
              <w:rPr>
                <w:noProof/>
                <w:webHidden/>
              </w:rPr>
              <w:tab/>
            </w:r>
            <w:r w:rsidR="00BA36BA">
              <w:rPr>
                <w:noProof/>
                <w:webHidden/>
              </w:rPr>
              <w:fldChar w:fldCharType="begin"/>
            </w:r>
            <w:r w:rsidR="00BA36BA">
              <w:rPr>
                <w:noProof/>
                <w:webHidden/>
              </w:rPr>
              <w:instrText xml:space="preserve"> PAGEREF _Toc518708785 \h </w:instrText>
            </w:r>
            <w:r w:rsidR="00BA36BA">
              <w:rPr>
                <w:noProof/>
                <w:webHidden/>
              </w:rPr>
            </w:r>
            <w:r w:rsidR="00BA36BA">
              <w:rPr>
                <w:noProof/>
                <w:webHidden/>
              </w:rPr>
              <w:fldChar w:fldCharType="separate"/>
            </w:r>
            <w:r w:rsidR="00BA36BA">
              <w:rPr>
                <w:noProof/>
                <w:webHidden/>
              </w:rPr>
              <w:t>170</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6" w:history="1">
            <w:r w:rsidR="00BA36BA" w:rsidRPr="00F34546">
              <w:rPr>
                <w:rStyle w:val="Hyperlink"/>
                <w:rFonts w:eastAsiaTheme="majorEastAsia"/>
                <w:noProof/>
              </w:rPr>
              <w:t>Shambuka – a Mental Process, Not a Person</w:t>
            </w:r>
            <w:r w:rsidR="00BA36BA">
              <w:rPr>
                <w:noProof/>
                <w:webHidden/>
              </w:rPr>
              <w:tab/>
            </w:r>
            <w:r w:rsidR="00BA36BA">
              <w:rPr>
                <w:noProof/>
                <w:webHidden/>
              </w:rPr>
              <w:fldChar w:fldCharType="begin"/>
            </w:r>
            <w:r w:rsidR="00BA36BA">
              <w:rPr>
                <w:noProof/>
                <w:webHidden/>
              </w:rPr>
              <w:instrText xml:space="preserve"> PAGEREF _Toc518708786 \h </w:instrText>
            </w:r>
            <w:r w:rsidR="00BA36BA">
              <w:rPr>
                <w:noProof/>
                <w:webHidden/>
              </w:rPr>
            </w:r>
            <w:r w:rsidR="00BA36BA">
              <w:rPr>
                <w:noProof/>
                <w:webHidden/>
              </w:rPr>
              <w:fldChar w:fldCharType="separate"/>
            </w:r>
            <w:r w:rsidR="00BA36BA">
              <w:rPr>
                <w:noProof/>
                <w:webHidden/>
              </w:rPr>
              <w:t>173</w:t>
            </w:r>
            <w:r w:rsidR="00BA36BA">
              <w:rPr>
                <w:noProof/>
                <w:webHidden/>
              </w:rPr>
              <w:fldChar w:fldCharType="end"/>
            </w:r>
          </w:hyperlink>
        </w:p>
        <w:p w:rsidR="00BA36BA" w:rsidRDefault="00E678E0">
          <w:pPr>
            <w:pStyle w:val="TOC2"/>
            <w:tabs>
              <w:tab w:val="right" w:pos="10070"/>
            </w:tabs>
            <w:rPr>
              <w:rFonts w:asciiTheme="minorHAnsi" w:eastAsiaTheme="minorEastAsia" w:hAnsiTheme="minorHAnsi" w:cstheme="minorBidi"/>
              <w:noProof/>
              <w:sz w:val="22"/>
              <w:lang w:bidi="sa-IN"/>
            </w:rPr>
          </w:pPr>
          <w:hyperlink w:anchor="_Toc518708787" w:history="1">
            <w:r w:rsidR="00BA36BA" w:rsidRPr="00F34546">
              <w:rPr>
                <w:rStyle w:val="Hyperlink"/>
                <w:rFonts w:eastAsiaTheme="majorEastAsia"/>
                <w:noProof/>
              </w:rPr>
              <w:t>End of a Great Life</w:t>
            </w:r>
            <w:r w:rsidR="00BA36BA">
              <w:rPr>
                <w:noProof/>
                <w:webHidden/>
              </w:rPr>
              <w:tab/>
            </w:r>
            <w:r w:rsidR="00BA36BA">
              <w:rPr>
                <w:noProof/>
                <w:webHidden/>
              </w:rPr>
              <w:fldChar w:fldCharType="begin"/>
            </w:r>
            <w:r w:rsidR="00BA36BA">
              <w:rPr>
                <w:noProof/>
                <w:webHidden/>
              </w:rPr>
              <w:instrText xml:space="preserve"> PAGEREF _Toc518708787 \h </w:instrText>
            </w:r>
            <w:r w:rsidR="00BA36BA">
              <w:rPr>
                <w:noProof/>
                <w:webHidden/>
              </w:rPr>
            </w:r>
            <w:r w:rsidR="00BA36BA">
              <w:rPr>
                <w:noProof/>
                <w:webHidden/>
              </w:rPr>
              <w:fldChar w:fldCharType="separate"/>
            </w:r>
            <w:r w:rsidR="00BA36BA">
              <w:rPr>
                <w:noProof/>
                <w:webHidden/>
              </w:rPr>
              <w:t>176</w:t>
            </w:r>
            <w:r w:rsidR="00BA36BA">
              <w:rPr>
                <w:noProof/>
                <w:webHidden/>
              </w:rPr>
              <w:fldChar w:fldCharType="end"/>
            </w:r>
          </w:hyperlink>
        </w:p>
        <w:p w:rsidR="009B09E4" w:rsidRPr="005E16EB" w:rsidRDefault="002F5134" w:rsidP="005E16EB">
          <w:pPr>
            <w:spacing w:line="480" w:lineRule="auto"/>
            <w:jc w:val="both"/>
          </w:pPr>
          <w:r>
            <w:rPr>
              <w:b/>
              <w:bCs/>
              <w:noProof/>
            </w:rPr>
            <w:fldChar w:fldCharType="end"/>
          </w:r>
        </w:p>
      </w:sdtContent>
    </w:sdt>
    <w:p w:rsidR="00C13E56" w:rsidRDefault="00C13E56">
      <w:pPr>
        <w:tabs>
          <w:tab w:val="clear" w:pos="360"/>
          <w:tab w:val="clear" w:pos="9360"/>
        </w:tabs>
        <w:rPr>
          <w:rFonts w:asciiTheme="majorHAnsi" w:eastAsiaTheme="majorEastAsia" w:hAnsiTheme="majorHAnsi" w:cstheme="majorBidi"/>
          <w:spacing w:val="-10"/>
          <w:kern w:val="28"/>
          <w:sz w:val="56"/>
          <w:szCs w:val="56"/>
        </w:rPr>
      </w:pPr>
      <w:r>
        <w:br w:type="page"/>
      </w:r>
    </w:p>
    <w:p w:rsidR="00C9502D" w:rsidRDefault="00C9502D" w:rsidP="008A5F79">
      <w:pPr>
        <w:pStyle w:val="Heading1"/>
      </w:pPr>
      <w:bookmarkStart w:id="0" w:name="_Toc518708720"/>
      <w:r>
        <w:lastRenderedPageBreak/>
        <w:t>AUM</w:t>
      </w:r>
      <w:bookmarkEnd w:id="0"/>
    </w:p>
    <w:p w:rsidR="0008566F" w:rsidRDefault="00E678E0" w:rsidP="007B5221">
      <w:pPr>
        <w:pStyle w:val="Heading1"/>
      </w:pPr>
      <w:bookmarkStart w:id="1" w:name="_Toc518708721"/>
      <w:r>
        <w:t>WHY</w:t>
      </w:r>
      <w:r w:rsidR="002F2E7E">
        <w:t xml:space="preserve"> </w:t>
      </w:r>
      <w:r>
        <w:t xml:space="preserve">SHORT VERSION OF </w:t>
      </w:r>
      <w:r w:rsidR="00F17593">
        <w:t>Y</w:t>
      </w:r>
      <w:r>
        <w:t>OGA-RAMAYANA</w:t>
      </w:r>
      <w:r w:rsidR="002F2E7E">
        <w:t>?</w:t>
      </w:r>
      <w:bookmarkEnd w:id="1"/>
    </w:p>
    <w:p w:rsidR="00BB2229" w:rsidRDefault="00BB2229" w:rsidP="00DA69E5">
      <w:pPr>
        <w:spacing w:line="480" w:lineRule="auto"/>
        <w:jc w:val="both"/>
      </w:pPr>
      <w:r>
        <w:tab/>
        <w:t xml:space="preserve"> </w:t>
      </w:r>
    </w:p>
    <w:p w:rsidR="004E5AE7" w:rsidRDefault="00890999" w:rsidP="00DA69E5">
      <w:pPr>
        <w:spacing w:line="480" w:lineRule="auto"/>
        <w:jc w:val="both"/>
      </w:pPr>
      <w:r>
        <w:t xml:space="preserve"> </w:t>
      </w:r>
    </w:p>
    <w:p w:rsidR="007335EB" w:rsidRPr="007335EB" w:rsidRDefault="007335EB" w:rsidP="007335EB">
      <w:pPr>
        <w:pStyle w:val="Heading3"/>
        <w:jc w:val="left"/>
      </w:pPr>
      <w:r w:rsidRPr="007335EB">
        <w:t>Preface</w:t>
      </w:r>
    </w:p>
    <w:p w:rsidR="0079148E" w:rsidRDefault="00BC7428" w:rsidP="00DA69E5">
      <w:pPr>
        <w:spacing w:line="480" w:lineRule="auto"/>
        <w:jc w:val="both"/>
      </w:pPr>
      <w:r>
        <w:rPr>
          <w:b/>
          <w:bCs/>
        </w:rPr>
        <w:tab/>
      </w:r>
      <w:r w:rsidR="00EF5BFF" w:rsidRPr="0079148E">
        <w:rPr>
          <w:b/>
          <w:bCs/>
        </w:rPr>
        <w:t xml:space="preserve">Yoga is related to Ramayana </w:t>
      </w:r>
      <w:r w:rsidR="004A6145" w:rsidRPr="0079148E">
        <w:rPr>
          <w:b/>
          <w:bCs/>
        </w:rPr>
        <w:t>is</w:t>
      </w:r>
      <w:r w:rsidR="00EF5BFF" w:rsidRPr="0079148E">
        <w:rPr>
          <w:b/>
          <w:bCs/>
        </w:rPr>
        <w:t xml:space="preserve"> not a new idea.</w:t>
      </w:r>
      <w:r w:rsidR="00EF5BFF">
        <w:t xml:space="preserve"> </w:t>
      </w:r>
      <w:r>
        <w:t>But those ideas</w:t>
      </w:r>
      <w:r w:rsidR="00EF5BFF">
        <w:t xml:space="preserve"> </w:t>
      </w:r>
      <w:r w:rsidR="004A6145">
        <w:t xml:space="preserve">do </w:t>
      </w:r>
      <w:r w:rsidR="00EF5BFF">
        <w:t>not explain all the characters</w:t>
      </w:r>
      <w:r w:rsidR="0079148E">
        <w:t>, locations</w:t>
      </w:r>
      <w:r w:rsidR="00EF5BFF">
        <w:t xml:space="preserve"> and event </w:t>
      </w:r>
      <w:r w:rsidR="00BE75F0">
        <w:t xml:space="preserve">of Valmiki Ramayana </w:t>
      </w:r>
      <w:r w:rsidR="00EF5BFF">
        <w:t>in a single unified thread</w:t>
      </w:r>
      <w:r w:rsidR="00BE75F0">
        <w:t xml:space="preserve"> of Yoga</w:t>
      </w:r>
      <w:r w:rsidR="00EF5BFF">
        <w:t xml:space="preserve">. </w:t>
      </w:r>
      <w:r w:rsidR="004A6145">
        <w:t xml:space="preserve">Hence, </w:t>
      </w:r>
      <w:r w:rsidR="00BE75F0">
        <w:t xml:space="preserve">I </w:t>
      </w:r>
      <w:r w:rsidR="004A6145">
        <w:t xml:space="preserve">worked 8 years to understand how Yoga and Ramayana are connected. I </w:t>
      </w:r>
      <w:r w:rsidR="00BE75F0">
        <w:t>had</w:t>
      </w:r>
      <w:r w:rsidR="00EF5BFF">
        <w:t xml:space="preserve"> many ideas</w:t>
      </w:r>
      <w:r w:rsidR="004A6145">
        <w:t>, thoughts</w:t>
      </w:r>
      <w:r w:rsidR="00EF5BFF">
        <w:t xml:space="preserve"> and clu</w:t>
      </w:r>
      <w:r w:rsidR="00BE75F0">
        <w:t>es.</w:t>
      </w:r>
      <w:r w:rsidR="00EF5BFF">
        <w:t xml:space="preserve"> </w:t>
      </w:r>
      <w:r w:rsidR="00BE75F0">
        <w:t>Many of my ideas did not work out.</w:t>
      </w:r>
      <w:r w:rsidR="004A6145">
        <w:t xml:space="preserve"> </w:t>
      </w:r>
      <w:r w:rsidR="000A1F2F">
        <w:t xml:space="preserve">It was like </w:t>
      </w:r>
      <w:r w:rsidR="0079148E">
        <w:t>trying to put a</w:t>
      </w:r>
      <w:r w:rsidR="000A1F2F">
        <w:t xml:space="preserve"> complex puzzle</w:t>
      </w:r>
      <w:r w:rsidR="0079148E">
        <w:t xml:space="preserve"> together</w:t>
      </w:r>
      <w:r w:rsidR="000A1F2F">
        <w:t xml:space="preserve">. </w:t>
      </w:r>
      <w:r w:rsidR="0079148E">
        <w:t xml:space="preserve">In addition, I </w:t>
      </w:r>
      <w:r w:rsidR="00380B90">
        <w:t xml:space="preserve">needed to </w:t>
      </w:r>
      <w:r w:rsidR="001A13D3">
        <w:t xml:space="preserve">learn a lot about Yoga </w:t>
      </w:r>
      <w:r w:rsidR="00380B90">
        <w:t>and meditation</w:t>
      </w:r>
      <w:r w:rsidR="001A13D3">
        <w:t xml:space="preserve">. </w:t>
      </w:r>
    </w:p>
    <w:p w:rsidR="0079148E" w:rsidRDefault="0079148E" w:rsidP="00DA69E5">
      <w:pPr>
        <w:spacing w:line="480" w:lineRule="auto"/>
        <w:jc w:val="both"/>
      </w:pPr>
      <w:r>
        <w:tab/>
      </w:r>
      <w:r w:rsidR="00380B90">
        <w:t xml:space="preserve">While working on trying to understand Ramayana from Yoga view, </w:t>
      </w:r>
      <w:r w:rsidR="001A13D3">
        <w:t>I understood that Ramayana is not only related to Yoga but it is a map or a guide to a Yogi. This was a</w:t>
      </w:r>
      <w:r w:rsidR="005309B8">
        <w:t xml:space="preserve"> completely</w:t>
      </w:r>
      <w:r w:rsidR="001A13D3">
        <w:t xml:space="preserve"> </w:t>
      </w:r>
      <w:r w:rsidR="005309B8">
        <w:t xml:space="preserve">new </w:t>
      </w:r>
      <w:r w:rsidR="001A13D3">
        <w:t>idea.</w:t>
      </w:r>
      <w:r w:rsidR="005309B8">
        <w:t xml:space="preserve"> I did not </w:t>
      </w:r>
      <w:r w:rsidR="005309B8">
        <w:lastRenderedPageBreak/>
        <w:t xml:space="preserve">come up with it. While writing a draft notes, it suddenly appeared on the paper. It was as if someone hold my hand and made those words appear on the paper. </w:t>
      </w:r>
      <w:r w:rsidR="005309B8" w:rsidRPr="0079148E">
        <w:rPr>
          <w:b/>
          <w:bCs/>
        </w:rPr>
        <w:t xml:space="preserve">Then, </w:t>
      </w:r>
      <w:r w:rsidR="005309B8" w:rsidRPr="0079148E">
        <w:rPr>
          <w:b/>
          <w:bCs/>
        </w:rPr>
        <w:t xml:space="preserve">I compared every event, character and location of Valmiki Ramayana to </w:t>
      </w:r>
      <w:r w:rsidR="005309B8" w:rsidRPr="0079148E">
        <w:rPr>
          <w:b/>
          <w:bCs/>
        </w:rPr>
        <w:t>with a theory that Ramayana is a guide to a Yogi.</w:t>
      </w:r>
      <w:r w:rsidR="005309B8">
        <w:t xml:space="preserve"> </w:t>
      </w:r>
      <w:r w:rsidR="00DA69E5">
        <w:t>While writing, I was afraid and scared</w:t>
      </w:r>
      <w:r>
        <w:t xml:space="preserve">. I doubted </w:t>
      </w:r>
      <w:r w:rsidR="00DA69E5">
        <w:t>why I am seeing these connections? Am I having a case of “</w:t>
      </w:r>
      <w:r w:rsidR="00DA69E5" w:rsidRPr="00DA69E5">
        <w:t>if all you have is a hammer, everything looks like a nail</w:t>
      </w:r>
      <w:r>
        <w:t>.</w:t>
      </w:r>
      <w:r w:rsidR="00DA69E5" w:rsidRPr="00DA69E5">
        <w:t>”</w:t>
      </w:r>
      <w:r w:rsidR="00A76828">
        <w:t xml:space="preserve"> </w:t>
      </w:r>
      <w:r>
        <w:t>Hence, I tracked all the different threads and did not keep any loose ends. In the process, the book became very large.</w:t>
      </w:r>
    </w:p>
    <w:p w:rsidR="0079148E" w:rsidRPr="00DA69E5" w:rsidRDefault="0079148E" w:rsidP="00DA69E5">
      <w:pPr>
        <w:spacing w:line="480" w:lineRule="auto"/>
        <w:jc w:val="both"/>
      </w:pPr>
      <w:r>
        <w:tab/>
      </w:r>
      <w:r w:rsidR="00B54694">
        <w:t xml:space="preserve">It has been </w:t>
      </w:r>
      <w:r>
        <w:t>5 years after publishing Yoga Ramayana</w:t>
      </w:r>
      <w:r w:rsidR="00B54694">
        <w:t xml:space="preserve">. I have sold hundreds of copies. The Facebook posts from the book have thousands of likes and share. </w:t>
      </w:r>
      <w:r w:rsidR="003E05D8">
        <w:t>Thousands of</w:t>
      </w:r>
      <w:r>
        <w:t xml:space="preserve"> people have read </w:t>
      </w:r>
      <w:r w:rsidR="003E05D8">
        <w:t>those posts and commented on them</w:t>
      </w:r>
      <w:r>
        <w:t xml:space="preserve">. </w:t>
      </w:r>
      <w:r w:rsidR="00B54694" w:rsidRPr="00B54694">
        <w:rPr>
          <w:b/>
          <w:bCs/>
        </w:rPr>
        <w:t>Many people have reached out to me personally and told me that they now see how Ramayana and Yoga are connected.</w:t>
      </w:r>
      <w:r w:rsidR="003E05D8">
        <w:t xml:space="preserve"> I talked and listened to many people on this topic. It gave me new insights into their thinking and question about Ramayana. I learned a lot from those people. I incorporated their feedback into this short version as well. They</w:t>
      </w:r>
      <w:r w:rsidR="00B54694">
        <w:t xml:space="preserve"> encouraged me to </w:t>
      </w:r>
      <w:r w:rsidR="003E05D8">
        <w:t>re-write the</w:t>
      </w:r>
      <w:r w:rsidR="00B54694">
        <w:t xml:space="preserve"> book </w:t>
      </w:r>
      <w:r w:rsidR="003E05D8">
        <w:t xml:space="preserve">in a </w:t>
      </w:r>
      <w:r w:rsidR="00B54694">
        <w:t>short and simple</w:t>
      </w:r>
      <w:r w:rsidR="003E05D8">
        <w:t xml:space="preserve"> manner</w:t>
      </w:r>
      <w:r w:rsidR="00B54694">
        <w:t>.</w:t>
      </w:r>
      <w:r w:rsidR="003E05D8">
        <w:t xml:space="preserve"> I hope that this short book will appeal to my readers. </w:t>
      </w:r>
      <w:r w:rsidR="00B54694">
        <w:t xml:space="preserve">  </w:t>
      </w:r>
    </w:p>
    <w:p w:rsidR="00DA69E5" w:rsidRPr="00DA69E5" w:rsidRDefault="00B54694" w:rsidP="00DA69E5">
      <w:pPr>
        <w:spacing w:line="480" w:lineRule="auto"/>
        <w:jc w:val="both"/>
      </w:pPr>
      <w:r>
        <w:tab/>
      </w:r>
      <w:r w:rsidR="0068654E">
        <w:t>This book may appear to short, simple and easy. However it is not the case. It is one of the most difficult,</w:t>
      </w:r>
      <w:r w:rsidR="0068654E" w:rsidRPr="0068654E">
        <w:t xml:space="preserve"> </w:t>
      </w:r>
      <w:r w:rsidR="0068654E">
        <w:t>challenging</w:t>
      </w:r>
      <w:r w:rsidR="0068654E">
        <w:t xml:space="preserve">, and important book you will ever read. This book is difficult to understand because it will introduce you to complex Yoga concepts without </w:t>
      </w:r>
      <w:r w:rsidR="001D146E">
        <w:t>giving deta</w:t>
      </w:r>
      <w:bookmarkStart w:id="2" w:name="_GoBack"/>
      <w:bookmarkEnd w:id="2"/>
      <w:r w:rsidR="001D146E">
        <w:t>iled explanation</w:t>
      </w:r>
      <w:r w:rsidR="0068654E">
        <w:t>. It is challenging because you have not thought about Ramayana in this way. It will stretch your imagination</w:t>
      </w:r>
      <w:r w:rsidR="001D146E">
        <w:t xml:space="preserve"> to its limits</w:t>
      </w:r>
      <w:r w:rsidR="0068654E">
        <w:t xml:space="preserve">. It is important because in the end you are learning about Shri Ram, which is same as Consciousness in Yoga. It is your </w:t>
      </w:r>
      <w:r w:rsidR="001D146E">
        <w:t>“</w:t>
      </w:r>
      <w:r w:rsidR="0068654E">
        <w:t>Self</w:t>
      </w:r>
      <w:r w:rsidR="001D146E">
        <w:t xml:space="preserve">.” This book will show you that all the characters in Ramayana are within you. </w:t>
      </w:r>
      <w:r w:rsidR="00235A08">
        <w:t xml:space="preserve"> </w:t>
      </w:r>
      <w:r w:rsidR="001D146E">
        <w:t>The Consciousness is the difference between a living person in one moment and his dead body in the next moment.</w:t>
      </w:r>
      <w:r w:rsidR="0068654E">
        <w:t xml:space="preserve">  </w:t>
      </w:r>
    </w:p>
    <w:p w:rsidR="001B06BC" w:rsidRPr="00E8378D" w:rsidRDefault="003A0D17" w:rsidP="00B54694">
      <w:pPr>
        <w:spacing w:line="480" w:lineRule="auto"/>
        <w:jc w:val="both"/>
        <w:rPr>
          <w:szCs w:val="24"/>
          <w:lang w:bidi="sa-IN"/>
        </w:rPr>
      </w:pPr>
      <w:r w:rsidRPr="00DA69E5">
        <w:tab/>
      </w:r>
    </w:p>
    <w:p w:rsidR="00AA0786" w:rsidRPr="003A0D17" w:rsidRDefault="001B06BC" w:rsidP="003A0D17">
      <w:pPr>
        <w:spacing w:line="480" w:lineRule="auto"/>
        <w:jc w:val="both"/>
        <w:rPr>
          <w:bCs/>
          <w:szCs w:val="24"/>
        </w:rPr>
      </w:pPr>
      <w:r>
        <w:rPr>
          <w:bCs/>
          <w:szCs w:val="24"/>
        </w:rPr>
        <w:lastRenderedPageBreak/>
        <w:tab/>
      </w:r>
      <w:r w:rsidR="00AA0786" w:rsidRPr="00AA0786">
        <w:rPr>
          <w:bCs/>
          <w:szCs w:val="24"/>
          <w:lang w:bidi="sa-IN"/>
        </w:rPr>
        <w:t xml:space="preserve">Sage Valmiki lived at least a thousand years before sage Patanjali. Ramayana does not talk about any physical poses or any of the eight </w:t>
      </w:r>
      <w:r w:rsidR="00B54694">
        <w:rPr>
          <w:bCs/>
          <w:szCs w:val="24"/>
          <w:lang w:bidi="sa-IN"/>
        </w:rPr>
        <w:t>limbs</w:t>
      </w:r>
      <w:r w:rsidR="00AA0786" w:rsidRPr="00AA0786">
        <w:rPr>
          <w:bCs/>
          <w:szCs w:val="24"/>
          <w:lang w:bidi="sa-IN"/>
        </w:rPr>
        <w:t xml:space="preserve"> of Yoga</w:t>
      </w:r>
      <w:r w:rsidR="00B54694">
        <w:rPr>
          <w:bCs/>
          <w:szCs w:val="24"/>
          <w:lang w:bidi="sa-IN"/>
        </w:rPr>
        <w:t xml:space="preserve"> as</w:t>
      </w:r>
      <w:r w:rsidR="00AA0786" w:rsidRPr="00AA0786">
        <w:rPr>
          <w:bCs/>
          <w:szCs w:val="24"/>
          <w:lang w:bidi="sa-IN"/>
        </w:rPr>
        <w:t xml:space="preserve"> defined by sage Patanjali. </w:t>
      </w:r>
      <w:r w:rsidR="00AA0786" w:rsidRPr="00AA0786">
        <w:rPr>
          <w:b/>
          <w:bCs/>
          <w:szCs w:val="24"/>
          <w:lang w:bidi="sa-IN"/>
        </w:rPr>
        <w:t>However, we see that when sage Valmiki had knowledge of the Kundalini and Chakras, their effects on a Yogi, and</w:t>
      </w:r>
      <w:r>
        <w:rPr>
          <w:b/>
          <w:bCs/>
          <w:szCs w:val="24"/>
          <w:lang w:bidi="sa-IN"/>
        </w:rPr>
        <w:t xml:space="preserve"> the main concepts</w:t>
      </w:r>
      <w:r w:rsidR="00AA0786" w:rsidRPr="00AA0786">
        <w:rPr>
          <w:b/>
          <w:bCs/>
          <w:szCs w:val="24"/>
          <w:lang w:bidi="sa-IN"/>
        </w:rPr>
        <w:t> Samkhya. He wrote Ramayana to explain these complex concepts to common men.</w:t>
      </w:r>
      <w:r w:rsidR="00AA0786" w:rsidRPr="00AA0786">
        <w:rPr>
          <w:bCs/>
          <w:szCs w:val="24"/>
          <w:lang w:bidi="sa-IN"/>
        </w:rPr>
        <w:t xml:space="preserve"> In this book, we will see several verses of Valmiki Ramayana and learn how they relate to </w:t>
      </w:r>
      <w:r>
        <w:rPr>
          <w:bCs/>
          <w:szCs w:val="24"/>
          <w:lang w:bidi="sa-IN"/>
        </w:rPr>
        <w:t xml:space="preserve">Samkhya and </w:t>
      </w:r>
      <w:r w:rsidR="00AA0786" w:rsidRPr="00AA0786">
        <w:rPr>
          <w:bCs/>
          <w:szCs w:val="24"/>
          <w:lang w:bidi="sa-IN"/>
        </w:rPr>
        <w:t>Yoga.</w:t>
      </w:r>
      <w:r>
        <w:rPr>
          <w:bCs/>
          <w:szCs w:val="24"/>
          <w:lang w:bidi="sa-IN"/>
        </w:rPr>
        <w:t xml:space="preserve"> </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Due to the several changes in </w:t>
      </w:r>
      <w:r w:rsidR="003A0D17">
        <w:rPr>
          <w:bCs/>
          <w:szCs w:val="24"/>
          <w:lang w:bidi="sa-IN"/>
        </w:rPr>
        <w:t xml:space="preserve">Valmiki </w:t>
      </w:r>
      <w:r w:rsidRPr="00AA0786">
        <w:rPr>
          <w:bCs/>
          <w:szCs w:val="24"/>
          <w:lang w:bidi="sa-IN"/>
        </w:rPr>
        <w:t>Ramayana, we lost the original meaning of Ramayana. At the same time, the knowledge about Samkhya, Kundalini, Yoga, and Chakra became scare. It remained in the books and few individuals knew it.</w:t>
      </w:r>
      <w:r w:rsidR="003A0D17">
        <w:rPr>
          <w:bCs/>
          <w:szCs w:val="24"/>
          <w:lang w:bidi="sa-IN"/>
        </w:rPr>
        <w:t xml:space="preserve"> In addition, Bhakti and Karma became mainstream spiritual practices of society. </w:t>
      </w:r>
      <w:r w:rsidRPr="00AA0786">
        <w:rPr>
          <w:bCs/>
          <w:szCs w:val="24"/>
          <w:lang w:bidi="sa-IN"/>
        </w:rPr>
        <w:t>Hence, now nobody thinks Ramayana relates to Samkhya and Yoga.</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Now, the knowledge of Samkhya, Kundalini, Yoga, and Chakra is available to everyone. Now, Yoga is being studied all over the world. With great efforts, the experts have put together the original Valmiki Ramayana. All we have to do is to read Yoga documents and Valmiki Ramayana at the same time!</w:t>
      </w:r>
    </w:p>
    <w:p w:rsidR="00AA0786" w:rsidRPr="00AA0786" w:rsidRDefault="00AA0786" w:rsidP="00AA0786">
      <w:pPr>
        <w:tabs>
          <w:tab w:val="clear" w:pos="360"/>
          <w:tab w:val="clear" w:pos="9360"/>
          <w:tab w:val="left" w:pos="720"/>
        </w:tabs>
        <w:spacing w:before="100" w:beforeAutospacing="1" w:after="100" w:afterAutospacing="1" w:line="480" w:lineRule="auto"/>
        <w:jc w:val="both"/>
        <w:rPr>
          <w:szCs w:val="24"/>
          <w:lang w:bidi="sa-IN"/>
        </w:rPr>
      </w:pPr>
      <w:r w:rsidRPr="00AA0786">
        <w:rPr>
          <w:bCs/>
          <w:szCs w:val="24"/>
          <w:lang w:bidi="sa-IN"/>
        </w:rPr>
        <w:t xml:space="preserve">      </w:t>
      </w:r>
      <w:r w:rsidRPr="00AA0786">
        <w:rPr>
          <w:b/>
          <w:bCs/>
          <w:szCs w:val="24"/>
          <w:lang w:bidi="sa-IN"/>
        </w:rPr>
        <w:t>In this book, we will take the current knowledge of Samkhya, Kundalini, Yoga, and Chakra and link it back to Ramayana. We will not change even a single word in any of these texts. And, we see that sage Valmiki wrote Valmiki Ramayana to explain Yoga. This exercise will give us a new perspective about Ramayana. In addition, it will highlight the knowledge gap in our understanding of Samkhya, Kundalini, Yoga, and Chakra and sage Valmiki’s interpretation in his time.</w:t>
      </w:r>
    </w:p>
    <w:p w:rsidR="0061657D" w:rsidRPr="002E4555" w:rsidRDefault="0061657D" w:rsidP="00AA0786">
      <w:pPr>
        <w:spacing w:before="100" w:beforeAutospacing="1" w:after="100" w:afterAutospacing="1" w:line="480" w:lineRule="auto"/>
        <w:jc w:val="both"/>
        <w:rPr>
          <w:bCs/>
          <w:szCs w:val="24"/>
        </w:rPr>
      </w:pPr>
      <w:r w:rsidRPr="0061657D">
        <w:rPr>
          <w:bCs/>
          <w:szCs w:val="24"/>
        </w:rPr>
        <w:t>Reader:</w:t>
      </w:r>
      <w:r>
        <w:rPr>
          <w:bCs/>
          <w:szCs w:val="24"/>
        </w:rPr>
        <w:t xml:space="preserve"> Does Yoga and Ramayana relate to each other? How?</w:t>
      </w:r>
      <w:r>
        <w:br w:type="page"/>
      </w:r>
    </w:p>
    <w:p w:rsidR="0061657D" w:rsidRDefault="0061657D" w:rsidP="006B6168">
      <w:pPr>
        <w:pStyle w:val="Heading3"/>
        <w:jc w:val="both"/>
      </w:pPr>
      <w:bookmarkStart w:id="3" w:name="_Toc518708722"/>
      <w:r>
        <w:lastRenderedPageBreak/>
        <w:t>Does Yoga And Ramayana Relate To Each Other? How?</w:t>
      </w:r>
      <w:bookmarkEnd w:id="3"/>
    </w:p>
    <w:p w:rsidR="00890999" w:rsidRPr="00890999" w:rsidRDefault="00890999" w:rsidP="00890999">
      <w:pPr>
        <w:spacing w:line="480" w:lineRule="auto"/>
        <w:rPr>
          <w:bCs/>
          <w:szCs w:val="24"/>
          <w:lang w:bidi="sa-IN"/>
        </w:rPr>
      </w:pPr>
      <w:r>
        <w:rPr>
          <w:bCs/>
          <w:szCs w:val="24"/>
          <w:lang w:bidi="sa-IN"/>
        </w:rPr>
        <w:tab/>
      </w:r>
      <w:r w:rsidRPr="00890999">
        <w:rPr>
          <w:bCs/>
          <w:szCs w:val="24"/>
          <w:lang w:bidi="sa-IN"/>
        </w:rPr>
        <w:t>Shri Adi Shankaracharya explained the meaning of name the Shri Ram as “Nithyananda lakshane asmin yoginah ramante iti Ramah” It translates to “That which is eternal and blissful and in which the Yogis delight is Shri Ram”.</w:t>
      </w:r>
      <w:r>
        <w:rPr>
          <w:bCs/>
          <w:szCs w:val="24"/>
          <w:lang w:bidi="sa-IN"/>
        </w:rPr>
        <w:t xml:space="preserve"> </w:t>
      </w:r>
    </w:p>
    <w:p w:rsidR="00F51303" w:rsidRPr="00F51303" w:rsidRDefault="002E504B" w:rsidP="00F51303">
      <w:pPr>
        <w:spacing w:before="100" w:beforeAutospacing="1" w:after="100" w:afterAutospacing="1" w:line="480" w:lineRule="auto"/>
        <w:jc w:val="both"/>
        <w:rPr>
          <w:szCs w:val="24"/>
          <w:lang w:bidi="sa-IN"/>
        </w:rPr>
      </w:pPr>
      <w:r>
        <w:rPr>
          <w:b/>
          <w:szCs w:val="24"/>
        </w:rPr>
        <w:tab/>
      </w:r>
      <w:r w:rsidR="00F51303" w:rsidRPr="00F51303">
        <w:rPr>
          <w:bCs/>
          <w:szCs w:val="24"/>
          <w:lang w:bidi="sa-IN"/>
        </w:rPr>
        <w:t xml:space="preserve">Sage Patanjali wrote Yoga Sutra almost thousand years after sage Valmiki. He relied on Samkhya as a foundation for Yoga. Using his eight steps, he set the goal of Yogi to be in Samadhi, in which Yogi experiences Universal Consciousness. The first verse of Yoga Sutra, teaches about the Consciousness. In the last verse, it teaches us about the Universal Consciousness </w:t>
      </w:r>
      <w:r w:rsidR="00F51303" w:rsidRPr="00F51303">
        <w:rPr>
          <w:szCs w:val="24"/>
          <w:lang w:bidi="sa-IN"/>
        </w:rPr>
        <w:t>(PSY 4.34)</w:t>
      </w:r>
      <w:r w:rsidR="00F51303" w:rsidRPr="00F51303">
        <w:rPr>
          <w:bCs/>
          <w:szCs w:val="24"/>
          <w:lang w:bidi="sa-IN"/>
        </w:rPr>
        <w:t xml:space="preserve">. Thus, </w:t>
      </w:r>
      <w:r w:rsidR="00F51303" w:rsidRPr="00F51303">
        <w:rPr>
          <w:szCs w:val="24"/>
          <w:lang w:bidi="sa-IN"/>
        </w:rPr>
        <w:t>Yoga is a path that takes us to the experience of Universal Consciousness. Sage Patanjali used word Yoga for the eight-step path, which includes Pranayama. Hence, we will use the word Yoga the way he used it.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Cs/>
          <w:szCs w:val="24"/>
          <w:lang w:bidi="sa-IN"/>
        </w:rPr>
        <w:t>      When we see Ramayana from the angle of Yoga, we see it teaches us about the goal of Yoga – the Universal Consciousness. Ramayana explains the complex concepts of Yoga like Prana, Kundalini (Energy) and Consciousness using a story. Ramayana warns a Yogi about the difficulties on a path of Yoga. Ramayana offers advice to safely reach the goal of Yoga. Let us see how it helps us learn Yoga, without changing a single word from Valmiki Ramayana.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b/>
          <w:bCs/>
          <w:szCs w:val="24"/>
          <w:lang w:bidi="sa-IN"/>
        </w:rPr>
        <w:t xml:space="preserve">      </w:t>
      </w:r>
      <w:r w:rsidRPr="00F51303">
        <w:rPr>
          <w:bCs/>
          <w:szCs w:val="24"/>
          <w:lang w:bidi="sa-IN"/>
        </w:rPr>
        <w:t xml:space="preserve">Ramayana is a story. Its main character is Shri Ram. In this book, we will see that Shri Ram represents Consciousness and the Universal Consciousness. Shri Ram is the seventh avatar of Lord Vishnu. Sanskrit word “Vishnu” means “One who is present everywhere”. The Sanskrit word “Vishva” means “Universe”. They both have same root “Vish”. Thus, Lord Vishnu represents Universal Consciousness. At the end of Ramayana, Shri Ram takes a form of Lord Vishnu. Hence, Shri Ram represents the Consciousness and </w:t>
      </w:r>
      <w:r w:rsidRPr="00F51303">
        <w:rPr>
          <w:bCs/>
          <w:szCs w:val="24"/>
          <w:lang w:bidi="sa-IN"/>
        </w:rPr>
        <w:lastRenderedPageBreak/>
        <w:t xml:space="preserve">the Universal Consciousness. </w:t>
      </w:r>
      <w:r w:rsidRPr="00F51303">
        <w:rPr>
          <w:b/>
          <w:bCs/>
          <w:szCs w:val="24"/>
          <w:lang w:bidi="sa-IN"/>
        </w:rPr>
        <w:t>Thus, both Yoga and Ramayana lead us towards the Consciousness and the Universal Consciousness.</w:t>
      </w:r>
      <w:r w:rsidRPr="00F51303">
        <w:rPr>
          <w:szCs w:val="24"/>
          <w:lang w:bidi="sa-IN"/>
        </w:rPr>
        <w:t xml:space="preserve">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Looking for Yoga in Ramayana is like searching for salt in the sea water. Once you know the taste of salt in a drop sea water, you know the entire sea is salty. Similarly, once you know how to relate Yoga to Ramayana, entire Ramayana unfolds in front of you as an expression of Yoga!</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Reader: Why should I take this effort? What benefit will I get?</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xml:space="preserve">Author: Everyone cares about his life. The Consciousness is the difference between a living person in this moment and his dead body in next moment. Indian culture gave a several names to the Consciousness. Shri Ram is one such a name we come across more often. From birth to death, we tied His name to every occasion in life. Even after death, people take His name, while taking the dead body for cremation. </w:t>
      </w:r>
    </w:p>
    <w:p w:rsidR="00F51303" w:rsidRPr="00F51303" w:rsidRDefault="00F51303" w:rsidP="00F51303">
      <w:pPr>
        <w:tabs>
          <w:tab w:val="clear" w:pos="360"/>
          <w:tab w:val="clear" w:pos="9360"/>
        </w:tabs>
        <w:spacing w:before="100" w:beforeAutospacing="1" w:after="100" w:afterAutospacing="1" w:line="480" w:lineRule="auto"/>
        <w:jc w:val="both"/>
        <w:rPr>
          <w:szCs w:val="24"/>
          <w:lang w:bidi="sa-IN"/>
        </w:rPr>
      </w:pPr>
      <w:r w:rsidRPr="00F51303">
        <w:rPr>
          <w:szCs w:val="24"/>
          <w:lang w:bidi="sa-IN"/>
        </w:rPr>
        <w:t>      What is the use of taking His name when a person is dead? However, if a person spends just a few hours of his time, </w:t>
      </w:r>
      <w:r w:rsidR="00BA2AA6" w:rsidRPr="00F51303">
        <w:rPr>
          <w:szCs w:val="24"/>
          <w:lang w:bidi="sa-IN"/>
        </w:rPr>
        <w:t>instead</w:t>
      </w:r>
      <w:r w:rsidRPr="00F51303">
        <w:rPr>
          <w:szCs w:val="24"/>
          <w:lang w:bidi="sa-IN"/>
        </w:rPr>
        <w:t xml:space="preserve"> of watching TV or reading a newspaper of the day, in learning about Ramayana, then he can relate himself to Shri Ram. Besides, you already know the story of Ramayana. Now, it is just the matter of relating to the story to the Yoga. </w:t>
      </w:r>
      <w:r w:rsidRPr="00F51303">
        <w:rPr>
          <w:b/>
          <w:bCs/>
          <w:szCs w:val="24"/>
          <w:lang w:bidi="sa-IN"/>
        </w:rPr>
        <w:t>Building a relation with Shri Ram is neither about Ramayana nor about Yoga. It is about knowing your Consciousness.</w:t>
      </w:r>
      <w:r w:rsidRPr="00F51303">
        <w:rPr>
          <w:szCs w:val="24"/>
          <w:lang w:bidi="sa-IN"/>
        </w:rPr>
        <w:t xml:space="preserve"> It will be very useful to learn about it as it can life much better and possibly, it may be useful even in the moments before death.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t xml:space="preserve"> Reader: Ramayana tells us that Shri Ram went from Ayodhya to Lanka and back to Ayodhya. Ramayana translates to ‘Advance or movements of Shri Ram’ and it refers to this journey of Shri Ram. It mentions nothing about Yoga. It seems wrong to read Yoga out of Ramayana.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szCs w:val="24"/>
          <w:lang w:bidi="sa-IN"/>
        </w:rPr>
        <w:lastRenderedPageBreak/>
        <w:t xml:space="preserve">Author: Sanskrit word ‘Ayana’ means advance or movement. The word Ramayana translates to ‘Advance of Shri Ram’. However, in Yoga, we see as Shri Ram represents Universal Consciousness. Universal means “One that is everywhere”. </w:t>
      </w:r>
      <w:r w:rsidRPr="00CB2C53">
        <w:rPr>
          <w:b/>
          <w:bCs/>
          <w:szCs w:val="24"/>
          <w:lang w:bidi="sa-IN"/>
        </w:rPr>
        <w:t xml:space="preserve">When there is no place without Him, how can He move from place to place? </w:t>
      </w:r>
      <w:r w:rsidRPr="00CB2C53">
        <w:rPr>
          <w:szCs w:val="24"/>
          <w:lang w:bidi="sa-IN"/>
        </w:rPr>
        <w:t>We need to re-think the meaning of word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We can see similar pattern of use of word “Ayana” in Daxinayana and Uttarayana, meaning, southern and northern solstices. They mean that the Sun is passing to the southern side and the northern side of the equator. We know that Sun does not change its position. The earth is tilted on its axis. Therefore, it appears to the earthlings that the Sun is changing its position.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According to Einstein’s theory of relativity, the movement is always relative. It means that when object A and object B are coming close to each other, there is no way of telling which an object is moving. From the perspective of object A, the object B is coming closer, but in principle, the object B may be stationary, while object A may be moving towards object B.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Sage Valmiki knows Shri Ram represents the Universal Consciousness. Thus, He is not advancing, moving, or traveling anywhere. Yet, sage Valmiki added “Ayana” or the movement in the word Ramayana. </w:t>
      </w:r>
      <w:r w:rsidRPr="00CB2C53">
        <w:rPr>
          <w:b/>
          <w:bCs/>
          <w:szCs w:val="24"/>
          <w:lang w:bidi="sa-IN"/>
        </w:rPr>
        <w:t xml:space="preserve">We know that the movement is relative. If Shri Ram is not moving, then we, as a reader of Ramayana, must be moving towards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When we read Ramayana carefully, our views about Him change. Thus, we advance towards Shri Ram. The word “Ayana” shows this movement or advance. </w:t>
      </w:r>
      <w:r w:rsidRPr="00CB2C53">
        <w:rPr>
          <w:b/>
          <w:bCs/>
          <w:szCs w:val="24"/>
          <w:lang w:bidi="sa-IN"/>
        </w:rPr>
        <w:t>Ramayana leads us, the readers, toward Shri Ram, the Universal Consciousness. This is the real meaning of Ramayana.</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lastRenderedPageBreak/>
        <w:t xml:space="preserve">Now, let us see how Ramayana explains Yoga. Here, we are using Yoga as it is defined by sage Patanjali. We also know the key concepts of Yoga come from Samkhya. Those concepts are Consciousness, Energy, and Prana.  Please read Yoga’s Theory section in this book for more details.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Sage Valmiki took each of the key concept from Samkhya and created a character from it. Shri Ram represents Higher Consciousness. Sita represents the energy – we see she is not born naturally and did not die naturally. Newton also told us that the energy cannot be created or destroyed. Hanuman represents Prana – we know that when we breathe, we take Prana from air. In Ramayana, the Hanuman is a son of Air God (Vayu). Laxmana is a brother of Shri Ram. Sanskrit word “Laxya” means “Focus or Dedication” and “mana” is mind. Thus, Laxmana translates to “Dedicated Mind”.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Now, let us see how Ramayana helps us find the Consciousness. Sage Valmiki knows we know nothing about Shri Ram or the Consciousness. We cannot relate with Him. Hence, sage Valmiki gave us indirect ways to find Him and relate to Him. </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Look at any image or idol of Shri Ram. You see that three people always surround him. Sita accompanies him on the right, Lakshmana on the left and Hanuman at his feet. This image is a beautiful depiction of the secret message given to us through Ramayana. If we figure out just this image, following the entire Ramayana will be simple. When we put the names of characters with their Yoga names, we see the following picture:</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r w:rsidRPr="00CB2C53">
        <w:rPr>
          <w:szCs w:val="24"/>
          <w:lang w:bidi="sa-IN"/>
        </w:rPr>
        <w:t>If we find the Energy (Sita), the Consciousness (Shri Ram) will come searching for the Energy, and we will find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lastRenderedPageBreak/>
        <w:t></w:t>
      </w:r>
      <w:r w:rsidRPr="00CB2C53">
        <w:rPr>
          <w:rFonts w:eastAsia="Symbol"/>
          <w:sz w:val="14"/>
          <w:szCs w:val="14"/>
          <w:lang w:bidi="sa-IN"/>
        </w:rPr>
        <w:t xml:space="preserve">         </w:t>
      </w:r>
      <w:r w:rsidRPr="00CB2C53">
        <w:rPr>
          <w:szCs w:val="24"/>
          <w:lang w:bidi="sa-IN"/>
        </w:rPr>
        <w:t>If we have a devoted mind (Laxmana) on the Consciousness, it will lead us directly to the Consciousness.</w:t>
      </w:r>
    </w:p>
    <w:p w:rsidR="00CB2C53" w:rsidRPr="00CB2C53" w:rsidRDefault="00CB2C53" w:rsidP="00CB2C53">
      <w:pPr>
        <w:tabs>
          <w:tab w:val="clear" w:pos="360"/>
          <w:tab w:val="clear" w:pos="9360"/>
          <w:tab w:val="left" w:pos="720"/>
        </w:tabs>
        <w:spacing w:after="200" w:line="480" w:lineRule="auto"/>
        <w:ind w:left="360" w:hanging="360"/>
        <w:contextualSpacing/>
        <w:jc w:val="both"/>
        <w:rPr>
          <w:szCs w:val="24"/>
          <w:lang w:bidi="sa-IN"/>
        </w:rPr>
      </w:pPr>
      <w:r w:rsidRPr="00CB2C53">
        <w:rPr>
          <w:rFonts w:ascii="Symbol" w:eastAsia="Symbol" w:hAnsi="Symbol" w:cs="Symbol"/>
          <w:szCs w:val="24"/>
          <w:lang w:bidi="sa-IN"/>
        </w:rPr>
        <w:t></w:t>
      </w:r>
      <w:r w:rsidRPr="00CB2C53">
        <w:rPr>
          <w:rFonts w:eastAsia="Symbol"/>
          <w:sz w:val="14"/>
          <w:szCs w:val="14"/>
          <w:lang w:bidi="sa-IN"/>
        </w:rPr>
        <w:t xml:space="preserve">         </w:t>
      </w:r>
      <w:r w:rsidRPr="00CB2C53">
        <w:rPr>
          <w:szCs w:val="24"/>
          <w:lang w:bidi="sa-IN"/>
        </w:rPr>
        <w:t>Optionally, we can find the Prana, by doing breathing techniques called Pranayama. The Prana (Hanuman) will find the Energy (Sita) and we will then find the Energy within our body. When the Consciousness finds the Energy, it will reveal itself to us automatically.</w:t>
      </w:r>
    </w:p>
    <w:p w:rsidR="00CB2C53" w:rsidRPr="00CB2C53" w:rsidRDefault="00CB2C53" w:rsidP="00CB2C53">
      <w:pPr>
        <w:tabs>
          <w:tab w:val="clear" w:pos="360"/>
          <w:tab w:val="clear" w:pos="9360"/>
        </w:tabs>
        <w:spacing w:before="100" w:beforeAutospacing="1" w:after="100" w:afterAutospacing="1" w:line="480" w:lineRule="auto"/>
        <w:ind w:firstLine="720"/>
        <w:jc w:val="both"/>
        <w:rPr>
          <w:szCs w:val="24"/>
          <w:lang w:bidi="sa-IN"/>
        </w:rPr>
      </w:pPr>
      <w:r w:rsidRPr="00CB2C53">
        <w:rPr>
          <w:szCs w:val="24"/>
          <w:lang w:bidi="sa-IN"/>
        </w:rPr>
        <w:t xml:space="preserve">Trying to find the Energy or the Consciousness directly within ourselves might be challenging. Hence, the other two options – focused mind and breathing techniques – become important. </w:t>
      </w:r>
    </w:p>
    <w:p w:rsidR="00CB2C53" w:rsidRPr="00CB2C53" w:rsidRDefault="00CB2C53" w:rsidP="00CB2C53">
      <w:pPr>
        <w:tabs>
          <w:tab w:val="clear" w:pos="360"/>
          <w:tab w:val="clear" w:pos="9360"/>
        </w:tabs>
        <w:spacing w:before="100" w:beforeAutospacing="1" w:after="100" w:afterAutospacing="1" w:line="480" w:lineRule="auto"/>
        <w:jc w:val="both"/>
        <w:rPr>
          <w:szCs w:val="24"/>
          <w:lang w:bidi="sa-IN"/>
        </w:rPr>
      </w:pPr>
      <w:r w:rsidRPr="00CB2C53">
        <w:rPr>
          <w:b/>
          <w:bCs/>
          <w:szCs w:val="24"/>
          <w:lang w:bidi="sa-IN"/>
        </w:rPr>
        <w:t>Reader: If sage Valmiki wanted to explain Yoga using Ramayana, he would have mentioned it. What is the proof that Yoga relates Ramayana?</w:t>
      </w:r>
    </w:p>
    <w:p w:rsidR="00D4368C" w:rsidRDefault="00D4368C" w:rsidP="006B6168">
      <w:pPr>
        <w:tabs>
          <w:tab w:val="clear" w:pos="360"/>
          <w:tab w:val="clear" w:pos="9360"/>
        </w:tabs>
        <w:spacing w:line="480" w:lineRule="auto"/>
        <w:jc w:val="both"/>
      </w:pPr>
      <w:r>
        <w:br w:type="page"/>
      </w:r>
    </w:p>
    <w:p w:rsidR="00D4368C" w:rsidRPr="00F4351D" w:rsidRDefault="00D4368C" w:rsidP="006B6168">
      <w:pPr>
        <w:pStyle w:val="Heading3"/>
        <w:jc w:val="both"/>
        <w:rPr>
          <w:szCs w:val="24"/>
        </w:rPr>
      </w:pPr>
      <w:bookmarkStart w:id="4" w:name="_Toc518708723"/>
      <w:r w:rsidRPr="00F4351D">
        <w:lastRenderedPageBreak/>
        <w:t xml:space="preserve">What </w:t>
      </w:r>
      <w:r>
        <w:t>I</w:t>
      </w:r>
      <w:r w:rsidRPr="00F4351D">
        <w:t xml:space="preserve">s </w:t>
      </w:r>
      <w:r>
        <w:t>T</w:t>
      </w:r>
      <w:r w:rsidRPr="00F4351D">
        <w:t xml:space="preserve">he </w:t>
      </w:r>
      <w:r>
        <w:t>P</w:t>
      </w:r>
      <w:r w:rsidRPr="00F4351D">
        <w:t xml:space="preserve">roof </w:t>
      </w:r>
      <w:r>
        <w:t>T</w:t>
      </w:r>
      <w:r w:rsidRPr="00F4351D">
        <w:t xml:space="preserve">hat Ramayana </w:t>
      </w:r>
      <w:r>
        <w:t>I</w:t>
      </w:r>
      <w:r w:rsidRPr="00F4351D">
        <w:t xml:space="preserve">s </w:t>
      </w:r>
      <w:r>
        <w:t>R</w:t>
      </w:r>
      <w:r w:rsidRPr="00F4351D">
        <w:t xml:space="preserve">elated </w:t>
      </w:r>
      <w:r>
        <w:t>T</w:t>
      </w:r>
      <w:r w:rsidRPr="00F4351D">
        <w:t>o Yoga?</w:t>
      </w:r>
      <w:bookmarkEnd w:id="4"/>
    </w:p>
    <w:p w:rsidR="00D4368C" w:rsidRDefault="00D4368C" w:rsidP="006B6168">
      <w:pPr>
        <w:spacing w:line="480" w:lineRule="auto"/>
        <w:jc w:val="both"/>
        <w:rPr>
          <w:szCs w:val="24"/>
        </w:rPr>
      </w:pPr>
      <w:r>
        <w:rPr>
          <w:szCs w:val="24"/>
        </w:rPr>
        <w:tab/>
        <w:t>Sage Valmiki’s purpose in writing Ramayana was to take the knowledge of Yoga to simple minded people in a story format. He avoided making it a Yoga text book. However, he tactfully indicated that he is explaining Yoga to us. Let us see few of the verses in Valmiki Ramayana that relate to Yoga. Later, we will see hundreds of verses explaining a specific topic in Yoga.</w:t>
      </w:r>
    </w:p>
    <w:p w:rsidR="00D4368C" w:rsidRDefault="00D4368C" w:rsidP="00C348B8">
      <w:pPr>
        <w:pStyle w:val="ListParagraph"/>
        <w:numPr>
          <w:ilvl w:val="0"/>
          <w:numId w:val="2"/>
        </w:numPr>
        <w:spacing w:line="480" w:lineRule="auto"/>
        <w:jc w:val="both"/>
      </w:pPr>
      <w:r w:rsidRPr="00F4351D">
        <w:rPr>
          <w:szCs w:val="24"/>
        </w:rPr>
        <w:t xml:space="preserve">Sage Valmiki mentions in the </w:t>
      </w:r>
      <w:r>
        <w:t xml:space="preserve">verse 1-4-6 </w:t>
      </w:r>
      <w:r w:rsidRPr="00F4351D">
        <w:rPr>
          <w:szCs w:val="24"/>
        </w:rPr>
        <w:t xml:space="preserve">that his purpose of writing Ramayana is to explain Veda. </w:t>
      </w:r>
      <w:r>
        <w:t xml:space="preserve">We know that the Veda have a vast scope. Verse 1-4-6 narrows our scope, but it is not sufficient. </w:t>
      </w:r>
    </w:p>
    <w:p w:rsidR="00D4368C" w:rsidRPr="00F4351D" w:rsidRDefault="00D4368C" w:rsidP="00C348B8">
      <w:pPr>
        <w:pStyle w:val="ListParagraph"/>
        <w:numPr>
          <w:ilvl w:val="0"/>
          <w:numId w:val="2"/>
        </w:numPr>
        <w:spacing w:line="480" w:lineRule="auto"/>
        <w:jc w:val="both"/>
      </w:pPr>
      <w:r>
        <w:t xml:space="preserve">From verses 1-2-33 and 34, we learn that this is a story about the plight of Sita – compared to a wailing bird – and her rescue by Shri Ram. </w:t>
      </w:r>
      <w:r w:rsidRPr="00F4351D">
        <w:rPr>
          <w:b/>
          <w:bCs/>
          <w:szCs w:val="24"/>
        </w:rPr>
        <w:t>Do you remember the beginning of Ramayana, where the female bird was in terrible agony over separation from the male bird?</w:t>
      </w:r>
      <w:r w:rsidRPr="00F4351D">
        <w:rPr>
          <w:szCs w:val="24"/>
        </w:rPr>
        <w:t xml:space="preserve"> This agony is the same agony the energy feels over the separation from </w:t>
      </w:r>
      <w:r>
        <w:rPr>
          <w:szCs w:val="24"/>
        </w:rPr>
        <w:t>the consciousness.</w:t>
      </w:r>
    </w:p>
    <w:p w:rsidR="00D4368C" w:rsidRPr="00C852EC" w:rsidRDefault="00D4368C" w:rsidP="00C348B8">
      <w:pPr>
        <w:pStyle w:val="ListParagraph"/>
        <w:numPr>
          <w:ilvl w:val="0"/>
          <w:numId w:val="2"/>
        </w:numPr>
        <w:spacing w:line="480" w:lineRule="auto"/>
        <w:jc w:val="both"/>
      </w:pPr>
      <w:r w:rsidRPr="00C852EC">
        <w:rPr>
          <w:szCs w:val="24"/>
        </w:rPr>
        <w:t xml:space="preserve">Verse 5-16-30 says, “Sita was in the same pitiable condition as a female bird, which has lost her companion male bird.” </w:t>
      </w:r>
      <w:r>
        <w:t xml:space="preserve">The female bird’s weeping reminded sage Valmiki of energy’s plight in captivity of </w:t>
      </w:r>
      <w:r w:rsidR="00896754">
        <w:t xml:space="preserve">ego in the Muladhara </w:t>
      </w:r>
      <w:r w:rsidR="00BD4DB9">
        <w:t>Chakra</w:t>
      </w:r>
      <w:r>
        <w:t>. There are several verses that describe Sita in same words as Kundalini Shakti/energy trapped in Muladhara</w:t>
      </w:r>
      <w:r w:rsidR="00896754">
        <w:t xml:space="preserve"> </w:t>
      </w:r>
      <w:r w:rsidR="00BD4DB9">
        <w:t>Chakra</w:t>
      </w:r>
      <w:r>
        <w:t>.</w:t>
      </w:r>
      <w:r w:rsidRPr="00C852EC">
        <w:rPr>
          <w:szCs w:val="24"/>
        </w:rPr>
        <w:t xml:space="preserve"> </w:t>
      </w:r>
    </w:p>
    <w:p w:rsidR="00D4368C" w:rsidRDefault="00D4368C" w:rsidP="00C348B8">
      <w:pPr>
        <w:pStyle w:val="ListParagraph"/>
        <w:numPr>
          <w:ilvl w:val="0"/>
          <w:numId w:val="2"/>
        </w:numPr>
        <w:spacing w:line="480" w:lineRule="auto"/>
        <w:jc w:val="both"/>
      </w:pPr>
      <w:r w:rsidRPr="00C852EC">
        <w:rPr>
          <w:szCs w:val="24"/>
        </w:rPr>
        <w:t>Valmiki Ramayana</w:t>
      </w:r>
      <w:r w:rsidRPr="00C852EC">
        <w:rPr>
          <w:bCs/>
        </w:rPr>
        <w:t xml:space="preserve"> verse 6-117-20 tells </w:t>
      </w:r>
      <w:r w:rsidRPr="00C852EC">
        <w:rPr>
          <w:bCs/>
          <w:noProof/>
        </w:rPr>
        <w:t>us</w:t>
      </w:r>
      <w:r w:rsidRPr="00C852EC">
        <w:rPr>
          <w:bCs/>
        </w:rPr>
        <w:t xml:space="preserve"> “Shri Ram is AUM.” </w:t>
      </w:r>
      <w:r w:rsidRPr="00C852EC">
        <w:rPr>
          <w:szCs w:val="24"/>
        </w:rPr>
        <w:t xml:space="preserve"> </w:t>
      </w:r>
    </w:p>
    <w:p w:rsidR="003A5F8E" w:rsidRDefault="003A5F8E" w:rsidP="006B6168">
      <w:pPr>
        <w:spacing w:line="480" w:lineRule="auto"/>
        <w:jc w:val="both"/>
        <w:rPr>
          <w:b/>
          <w:bCs/>
        </w:rPr>
      </w:pPr>
      <w:r>
        <w:rPr>
          <w:b/>
          <w:bCs/>
        </w:rPr>
        <w:tab/>
      </w:r>
      <w:r w:rsidR="00D4368C" w:rsidRPr="00F4351D">
        <w:rPr>
          <w:b/>
          <w:bCs/>
        </w:rPr>
        <w:t>Sage Valmiki wrote Ramayana to initiate, guide, and help the energ</w:t>
      </w:r>
      <w:r w:rsidR="00D4368C">
        <w:rPr>
          <w:b/>
          <w:bCs/>
        </w:rPr>
        <w:t xml:space="preserve">y and the consciousness reunite </w:t>
      </w:r>
      <w:r w:rsidR="00D4368C" w:rsidRPr="00F4351D">
        <w:rPr>
          <w:b/>
          <w:bCs/>
        </w:rPr>
        <w:t>and defeat the ego/Ahamkar within us.</w:t>
      </w:r>
      <w:r w:rsidR="00D4368C">
        <w:t xml:space="preserve"> It offers immense help and guidance to anyone, who is searching for the energy or the consciousness. </w:t>
      </w:r>
      <w:r w:rsidR="00D4368C" w:rsidRPr="00207062">
        <w:t xml:space="preserve">When </w:t>
      </w:r>
      <w:r w:rsidR="00D4368C">
        <w:t>we see Ramayana</w:t>
      </w:r>
      <w:r w:rsidR="00D4368C" w:rsidRPr="00207062">
        <w:t xml:space="preserve"> from lenses of Yoga, </w:t>
      </w:r>
      <w:r w:rsidR="00D4368C">
        <w:t xml:space="preserve">it becomes </w:t>
      </w:r>
      <w:r w:rsidR="00D4368C" w:rsidRPr="00207062">
        <w:t xml:space="preserve">a map or a travel guide that leads a Yogi to the higher </w:t>
      </w:r>
      <w:r>
        <w:t>C</w:t>
      </w:r>
      <w:r w:rsidR="00D4368C" w:rsidRPr="00207062">
        <w:t>onsciousness</w:t>
      </w:r>
      <w:r w:rsidR="00D4368C" w:rsidRPr="00F4351D">
        <w:rPr>
          <w:b/>
          <w:bCs/>
        </w:rPr>
        <w:t>. It offers several warning signs and guidance instructions to a Yogi.</w:t>
      </w:r>
      <w:r w:rsidR="00D4368C">
        <w:rPr>
          <w:b/>
          <w:bCs/>
        </w:rPr>
        <w:t xml:space="preserve"> </w:t>
      </w:r>
    </w:p>
    <w:p w:rsidR="003A5F8E" w:rsidRPr="00F4351D" w:rsidRDefault="003A5F8E" w:rsidP="006B6168">
      <w:pPr>
        <w:spacing w:line="480" w:lineRule="auto"/>
        <w:jc w:val="both"/>
      </w:pPr>
      <w:r>
        <w:rPr>
          <w:b/>
          <w:bCs/>
        </w:rPr>
        <w:t>Reader: How does Ramayana help me understand Yoga?</w:t>
      </w:r>
    </w:p>
    <w:p w:rsidR="00207062" w:rsidRDefault="00207062" w:rsidP="006B6168">
      <w:pPr>
        <w:pStyle w:val="Heading3"/>
        <w:jc w:val="both"/>
        <w:rPr>
          <w:szCs w:val="24"/>
        </w:rPr>
      </w:pPr>
      <w:bookmarkStart w:id="5" w:name="_Toc518708724"/>
      <w:r w:rsidRPr="00207062">
        <w:lastRenderedPageBreak/>
        <w:t xml:space="preserve">How </w:t>
      </w:r>
      <w:r>
        <w:t>D</w:t>
      </w:r>
      <w:r w:rsidRPr="00207062">
        <w:t xml:space="preserve">oes Ramayana </w:t>
      </w:r>
      <w:r>
        <w:t>H</w:t>
      </w:r>
      <w:r w:rsidRPr="00207062">
        <w:t xml:space="preserve">elp </w:t>
      </w:r>
      <w:r>
        <w:t>M</w:t>
      </w:r>
      <w:r w:rsidRPr="00207062">
        <w:t xml:space="preserve">e </w:t>
      </w:r>
      <w:r>
        <w:t>U</w:t>
      </w:r>
      <w:r w:rsidRPr="00207062">
        <w:t>nderstand Yoga?</w:t>
      </w:r>
      <w:bookmarkEnd w:id="5"/>
    </w:p>
    <w:p w:rsidR="00772869" w:rsidRDefault="00207062" w:rsidP="006B6168">
      <w:pPr>
        <w:spacing w:line="480" w:lineRule="auto"/>
        <w:jc w:val="both"/>
        <w:rPr>
          <w:szCs w:val="24"/>
        </w:rPr>
      </w:pPr>
      <w:r>
        <w:rPr>
          <w:szCs w:val="24"/>
        </w:rPr>
        <w:tab/>
      </w:r>
      <w:r w:rsidR="00E35211">
        <w:rPr>
          <w:szCs w:val="24"/>
        </w:rPr>
        <w:t xml:space="preserve">Ramayana is a story. Like any other story, it has characters, events, and locations etc. The </w:t>
      </w:r>
      <w:r w:rsidR="00772869">
        <w:rPr>
          <w:szCs w:val="24"/>
        </w:rPr>
        <w:t xml:space="preserve">characters relate to each other like father-son, husband-wife etc. </w:t>
      </w:r>
      <w:r w:rsidR="00A53440">
        <w:rPr>
          <w:szCs w:val="24"/>
        </w:rPr>
        <w:t xml:space="preserve">The </w:t>
      </w:r>
      <w:r w:rsidR="00F43EAD">
        <w:rPr>
          <w:szCs w:val="24"/>
        </w:rPr>
        <w:t>structure or a plot of story decides the way in which each character relates or behaves to other character.</w:t>
      </w:r>
      <w:r w:rsidR="00A939D2">
        <w:rPr>
          <w:szCs w:val="24"/>
        </w:rPr>
        <w:t xml:space="preserve"> </w:t>
      </w:r>
      <w:r w:rsidR="006B6168">
        <w:rPr>
          <w:szCs w:val="24"/>
        </w:rPr>
        <w:t xml:space="preserve"> </w:t>
      </w:r>
      <w:r w:rsidR="00E672CD">
        <w:rPr>
          <w:szCs w:val="24"/>
        </w:rPr>
        <w:t>We instinctively understand these relationships.</w:t>
      </w:r>
    </w:p>
    <w:p w:rsidR="002E00CD" w:rsidRDefault="00772869" w:rsidP="006B6168">
      <w:pPr>
        <w:spacing w:line="480" w:lineRule="auto"/>
        <w:jc w:val="both"/>
        <w:rPr>
          <w:szCs w:val="24"/>
        </w:rPr>
      </w:pPr>
      <w:r>
        <w:rPr>
          <w:szCs w:val="24"/>
        </w:rPr>
        <w:tab/>
      </w:r>
      <w:r w:rsidR="00E35211">
        <w:rPr>
          <w:szCs w:val="24"/>
        </w:rPr>
        <w:t>Yoga</w:t>
      </w:r>
      <w:r>
        <w:rPr>
          <w:szCs w:val="24"/>
        </w:rPr>
        <w:t>,</w:t>
      </w:r>
      <w:r w:rsidR="00E35211">
        <w:rPr>
          <w:szCs w:val="24"/>
        </w:rPr>
        <w:t xml:space="preserve"> on other hand, has concepts</w:t>
      </w:r>
      <w:r>
        <w:rPr>
          <w:szCs w:val="24"/>
        </w:rPr>
        <w:t xml:space="preserve"> like </w:t>
      </w:r>
      <w:r w:rsidR="00972704">
        <w:rPr>
          <w:szCs w:val="24"/>
        </w:rPr>
        <w:t>E</w:t>
      </w:r>
      <w:r>
        <w:rPr>
          <w:szCs w:val="24"/>
        </w:rPr>
        <w:t xml:space="preserve">nergy or </w:t>
      </w:r>
      <w:r w:rsidR="00972704">
        <w:rPr>
          <w:szCs w:val="24"/>
        </w:rPr>
        <w:t>C</w:t>
      </w:r>
      <w:r>
        <w:rPr>
          <w:szCs w:val="24"/>
        </w:rPr>
        <w:t>onsciousness</w:t>
      </w:r>
      <w:r w:rsidR="00E35211">
        <w:rPr>
          <w:szCs w:val="24"/>
        </w:rPr>
        <w:t xml:space="preserve">. </w:t>
      </w:r>
      <w:r>
        <w:rPr>
          <w:szCs w:val="24"/>
        </w:rPr>
        <w:t>We have to learn one concept at a time. The concepts also relate to each other</w:t>
      </w:r>
      <w:r w:rsidR="00F43EAD">
        <w:rPr>
          <w:szCs w:val="24"/>
        </w:rPr>
        <w:t>.</w:t>
      </w:r>
      <w:r w:rsidR="00E35211">
        <w:rPr>
          <w:szCs w:val="24"/>
        </w:rPr>
        <w:t xml:space="preserve"> </w:t>
      </w:r>
      <w:r w:rsidR="00906F66">
        <w:rPr>
          <w:szCs w:val="24"/>
        </w:rPr>
        <w:t xml:space="preserve"> </w:t>
      </w:r>
      <w:r w:rsidR="00F43EAD">
        <w:rPr>
          <w:szCs w:val="24"/>
        </w:rPr>
        <w:t xml:space="preserve">However, we do not </w:t>
      </w:r>
      <w:r w:rsidR="00E672CD">
        <w:rPr>
          <w:szCs w:val="24"/>
        </w:rPr>
        <w:t>easily</w:t>
      </w:r>
      <w:r w:rsidR="00F43EAD">
        <w:rPr>
          <w:szCs w:val="24"/>
        </w:rPr>
        <w:t xml:space="preserve"> understand the</w:t>
      </w:r>
      <w:r w:rsidR="00A939D2">
        <w:rPr>
          <w:szCs w:val="24"/>
        </w:rPr>
        <w:t>ir</w:t>
      </w:r>
      <w:r w:rsidR="00F43EAD">
        <w:rPr>
          <w:szCs w:val="24"/>
        </w:rPr>
        <w:t xml:space="preserve"> relation</w:t>
      </w:r>
      <w:r w:rsidR="008C20AF">
        <w:rPr>
          <w:szCs w:val="24"/>
        </w:rPr>
        <w:t>ship</w:t>
      </w:r>
      <w:r w:rsidR="00A939D2">
        <w:rPr>
          <w:szCs w:val="24"/>
        </w:rPr>
        <w:t xml:space="preserve"> to each other</w:t>
      </w:r>
      <w:r w:rsidR="00F43EAD">
        <w:rPr>
          <w:szCs w:val="24"/>
        </w:rPr>
        <w:t>.</w:t>
      </w:r>
      <w:r w:rsidR="00F43EAD" w:rsidRPr="00F43EAD">
        <w:rPr>
          <w:szCs w:val="24"/>
        </w:rPr>
        <w:t xml:space="preserve"> </w:t>
      </w:r>
      <w:r w:rsidR="00F43EAD">
        <w:rPr>
          <w:szCs w:val="24"/>
        </w:rPr>
        <w:t>We have to learn about that relation</w:t>
      </w:r>
      <w:r w:rsidR="008C20AF">
        <w:rPr>
          <w:szCs w:val="24"/>
        </w:rPr>
        <w:t>ship</w:t>
      </w:r>
      <w:r w:rsidR="00F43EAD">
        <w:rPr>
          <w:szCs w:val="24"/>
        </w:rPr>
        <w:t>.</w:t>
      </w:r>
      <w:r w:rsidR="00A939D2">
        <w:rPr>
          <w:szCs w:val="24"/>
        </w:rPr>
        <w:t xml:space="preserve"> </w:t>
      </w:r>
      <w:r w:rsidR="008C20AF">
        <w:rPr>
          <w:szCs w:val="24"/>
        </w:rPr>
        <w:t>There a</w:t>
      </w:r>
      <w:r w:rsidR="007D0CBB">
        <w:rPr>
          <w:szCs w:val="24"/>
        </w:rPr>
        <w:t xml:space="preserve">re several chicken-or-egg first, meaning, which concept comes first </w:t>
      </w:r>
      <w:r w:rsidR="008C20AF">
        <w:rPr>
          <w:szCs w:val="24"/>
        </w:rPr>
        <w:t>type</w:t>
      </w:r>
      <w:r w:rsidR="007D0CBB">
        <w:rPr>
          <w:szCs w:val="24"/>
        </w:rPr>
        <w:t xml:space="preserve"> problems. </w:t>
      </w:r>
      <w:r w:rsidR="00A53440">
        <w:rPr>
          <w:szCs w:val="24"/>
        </w:rPr>
        <w:t>A student may make a mistake in</w:t>
      </w:r>
      <w:r w:rsidR="007D0CBB">
        <w:rPr>
          <w:szCs w:val="24"/>
        </w:rPr>
        <w:t xml:space="preserve"> understanding or</w:t>
      </w:r>
      <w:r w:rsidR="00A53440">
        <w:rPr>
          <w:szCs w:val="24"/>
        </w:rPr>
        <w:t xml:space="preserve"> relating these concepts and it could be very costly mistake.</w:t>
      </w:r>
      <w:r w:rsidR="00CA5D33">
        <w:rPr>
          <w:szCs w:val="24"/>
        </w:rPr>
        <w:t xml:space="preserve"> </w:t>
      </w:r>
      <w:r w:rsidR="002E00CD" w:rsidRPr="002E00CD">
        <w:rPr>
          <w:szCs w:val="24"/>
        </w:rPr>
        <w:t xml:space="preserve">When we are using </w:t>
      </w:r>
      <w:r w:rsidR="002E00CD">
        <w:rPr>
          <w:szCs w:val="24"/>
        </w:rPr>
        <w:t xml:space="preserve">word </w:t>
      </w:r>
      <w:r w:rsidR="002E00CD" w:rsidRPr="002E00CD">
        <w:rPr>
          <w:szCs w:val="24"/>
        </w:rPr>
        <w:t>Yoga, it also implies Samkhya as well.</w:t>
      </w:r>
      <w:r w:rsidR="002E00CD">
        <w:rPr>
          <w:szCs w:val="24"/>
        </w:rPr>
        <w:t xml:space="preserve"> </w:t>
      </w:r>
    </w:p>
    <w:p w:rsidR="008C20AF" w:rsidRDefault="008C20AF" w:rsidP="006B6168">
      <w:pPr>
        <w:spacing w:line="480" w:lineRule="auto"/>
        <w:jc w:val="both"/>
        <w:rPr>
          <w:szCs w:val="24"/>
        </w:rPr>
      </w:pPr>
      <w:r>
        <w:rPr>
          <w:szCs w:val="24"/>
        </w:rPr>
        <w:tab/>
        <w:t>Let us see how Ramayana helps us understand Yoga concepts and their relationships.</w:t>
      </w:r>
      <w:r w:rsidR="007D0CBB">
        <w:rPr>
          <w:szCs w:val="24"/>
        </w:rPr>
        <w:t xml:space="preserve"> All we have to do it to put a character of Ramayana and the way they relate to each other side by side a Yoga concept. We will see that we discover a hidden relationship between Yoga concepts.  </w:t>
      </w:r>
    </w:p>
    <w:p w:rsidR="00742F39" w:rsidRPr="003B69C8" w:rsidRDefault="00742F39" w:rsidP="006B6168">
      <w:pPr>
        <w:spacing w:line="480" w:lineRule="auto"/>
        <w:jc w:val="both"/>
        <w:rPr>
          <w:szCs w:val="24"/>
        </w:rPr>
      </w:pPr>
      <w:r>
        <w:rPr>
          <w:szCs w:val="24"/>
        </w:rPr>
        <w:tab/>
      </w:r>
      <w:r w:rsidR="00A53440">
        <w:rPr>
          <w:szCs w:val="24"/>
        </w:rPr>
        <w:tab/>
        <w:t xml:space="preserve"> </w:t>
      </w:r>
    </w:p>
    <w:tbl>
      <w:tblPr>
        <w:tblStyle w:val="TableGrid"/>
        <w:tblW w:w="0" w:type="auto"/>
        <w:tblLook w:val="04A0" w:firstRow="1" w:lastRow="0" w:firstColumn="1" w:lastColumn="0" w:noHBand="0" w:noVBand="1"/>
      </w:tblPr>
      <w:tblGrid>
        <w:gridCol w:w="2785"/>
        <w:gridCol w:w="7285"/>
      </w:tblGrid>
      <w:tr w:rsidR="00742F39" w:rsidTr="00C55A17">
        <w:tc>
          <w:tcPr>
            <w:tcW w:w="2785" w:type="dxa"/>
          </w:tcPr>
          <w:p w:rsidR="00742F39" w:rsidRPr="00742F39" w:rsidRDefault="00742F39" w:rsidP="006B6168">
            <w:pPr>
              <w:spacing w:line="480" w:lineRule="auto"/>
              <w:jc w:val="both"/>
              <w:rPr>
                <w:b/>
                <w:bCs/>
                <w:szCs w:val="24"/>
              </w:rPr>
            </w:pPr>
            <w:r w:rsidRPr="00742F39">
              <w:rPr>
                <w:b/>
                <w:bCs/>
                <w:szCs w:val="24"/>
              </w:rPr>
              <w:t>Ramayana Character and Relationship</w:t>
            </w:r>
          </w:p>
        </w:tc>
        <w:tc>
          <w:tcPr>
            <w:tcW w:w="7285" w:type="dxa"/>
          </w:tcPr>
          <w:p w:rsidR="00742F39" w:rsidRPr="00742F39" w:rsidRDefault="00742F39" w:rsidP="006B6168">
            <w:pPr>
              <w:spacing w:line="480" w:lineRule="auto"/>
              <w:jc w:val="both"/>
              <w:rPr>
                <w:b/>
                <w:bCs/>
                <w:szCs w:val="24"/>
              </w:rPr>
            </w:pPr>
            <w:r w:rsidRPr="00742F39">
              <w:rPr>
                <w:b/>
                <w:bCs/>
                <w:szCs w:val="24"/>
              </w:rPr>
              <w:t xml:space="preserve">Yoga </w:t>
            </w:r>
            <w:r w:rsidR="00C55A17">
              <w:rPr>
                <w:b/>
                <w:bCs/>
                <w:szCs w:val="24"/>
              </w:rPr>
              <w:t>Concept</w:t>
            </w:r>
            <w:r w:rsidRPr="00742F39">
              <w:rPr>
                <w:b/>
                <w:bCs/>
                <w:szCs w:val="24"/>
              </w:rPr>
              <w:t xml:space="preserve"> and Relationship</w:t>
            </w:r>
            <w:r w:rsidR="00FA1CAB">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Ravana abducts Sita.</w:t>
            </w:r>
          </w:p>
        </w:tc>
        <w:tc>
          <w:tcPr>
            <w:tcW w:w="7285" w:type="dxa"/>
          </w:tcPr>
          <w:p w:rsidR="00742F39" w:rsidRDefault="00742F39" w:rsidP="006B6168">
            <w:pPr>
              <w:spacing w:line="480" w:lineRule="auto"/>
              <w:jc w:val="both"/>
              <w:rPr>
                <w:szCs w:val="24"/>
              </w:rPr>
            </w:pPr>
            <w:r>
              <w:rPr>
                <w:szCs w:val="24"/>
              </w:rPr>
              <w:t>Our ego/Ahamkar controls the way we use energy.</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t>Hanuman finds Sita.</w:t>
            </w:r>
          </w:p>
        </w:tc>
        <w:tc>
          <w:tcPr>
            <w:tcW w:w="7285" w:type="dxa"/>
          </w:tcPr>
          <w:p w:rsidR="00742F39" w:rsidRDefault="00E672CD" w:rsidP="006B6168">
            <w:pPr>
              <w:spacing w:line="480" w:lineRule="auto"/>
              <w:jc w:val="both"/>
              <w:rPr>
                <w:szCs w:val="24"/>
              </w:rPr>
            </w:pPr>
            <w:r>
              <w:rPr>
                <w:szCs w:val="24"/>
              </w:rPr>
              <w:t>In Yoga, we learn that d</w:t>
            </w:r>
            <w:r w:rsidR="00742F39">
              <w:rPr>
                <w:szCs w:val="24"/>
              </w:rPr>
              <w:t>oing Pranayama releases the energy</w:t>
            </w:r>
            <w:r w:rsidR="00C55A17">
              <w:rPr>
                <w:szCs w:val="24"/>
              </w:rPr>
              <w:t xml:space="preserve">. </w:t>
            </w:r>
            <w:r w:rsidR="00C55A17" w:rsidRPr="00C55A17">
              <w:rPr>
                <w:b/>
                <w:bCs/>
                <w:szCs w:val="24"/>
              </w:rPr>
              <w:t xml:space="preserve">This is </w:t>
            </w:r>
            <w:r>
              <w:rPr>
                <w:b/>
                <w:bCs/>
                <w:szCs w:val="24"/>
              </w:rPr>
              <w:t>an example of</w:t>
            </w:r>
            <w:r w:rsidR="00C55A17" w:rsidRPr="00C55A17">
              <w:rPr>
                <w:b/>
                <w:bCs/>
                <w:szCs w:val="24"/>
              </w:rPr>
              <w:t xml:space="preserve"> wrong relationship</w:t>
            </w:r>
            <w:r>
              <w:rPr>
                <w:b/>
                <w:bCs/>
                <w:szCs w:val="24"/>
              </w:rPr>
              <w:t xml:space="preserve"> between pranayama and energy</w:t>
            </w:r>
            <w:r w:rsidR="00C55A17" w:rsidRPr="00C55A17">
              <w:rPr>
                <w:b/>
                <w:bCs/>
                <w:szCs w:val="24"/>
              </w:rPr>
              <w:t>.</w:t>
            </w:r>
          </w:p>
        </w:tc>
      </w:tr>
      <w:tr w:rsidR="00742F39" w:rsidTr="00C55A17">
        <w:tc>
          <w:tcPr>
            <w:tcW w:w="2785" w:type="dxa"/>
          </w:tcPr>
          <w:p w:rsidR="00742F39" w:rsidRDefault="00742F39" w:rsidP="006B6168">
            <w:pPr>
              <w:spacing w:line="480" w:lineRule="auto"/>
              <w:jc w:val="both"/>
              <w:rPr>
                <w:szCs w:val="24"/>
              </w:rPr>
            </w:pPr>
            <w:r>
              <w:rPr>
                <w:szCs w:val="24"/>
              </w:rPr>
              <w:t>Shri Ram kills Ravana.</w:t>
            </w:r>
          </w:p>
        </w:tc>
        <w:tc>
          <w:tcPr>
            <w:tcW w:w="7285" w:type="dxa"/>
          </w:tcPr>
          <w:p w:rsidR="00742F39" w:rsidRDefault="00C55A17" w:rsidP="006B6168">
            <w:pPr>
              <w:spacing w:line="480" w:lineRule="auto"/>
              <w:jc w:val="both"/>
              <w:rPr>
                <w:szCs w:val="24"/>
              </w:rPr>
            </w:pPr>
            <w:r>
              <w:rPr>
                <w:szCs w:val="24"/>
              </w:rPr>
              <w:t>Consciousness dissolves the ego/Ahamkar</w:t>
            </w:r>
            <w:r w:rsidR="00E672CD">
              <w:rPr>
                <w:szCs w:val="24"/>
              </w:rPr>
              <w:t xml:space="preserve"> into itself</w:t>
            </w:r>
            <w:r>
              <w:rPr>
                <w:szCs w:val="24"/>
              </w:rPr>
              <w:t>.</w:t>
            </w:r>
            <w:r w:rsidR="00FA1CAB">
              <w:rPr>
                <w:szCs w:val="24"/>
              </w:rPr>
              <w:t xml:space="preserve"> This is correct.</w:t>
            </w:r>
          </w:p>
        </w:tc>
      </w:tr>
      <w:tr w:rsidR="00742F39" w:rsidTr="00C55A17">
        <w:tc>
          <w:tcPr>
            <w:tcW w:w="2785" w:type="dxa"/>
          </w:tcPr>
          <w:p w:rsidR="00742F39" w:rsidRDefault="00742F39" w:rsidP="006B6168">
            <w:pPr>
              <w:spacing w:line="480" w:lineRule="auto"/>
              <w:jc w:val="both"/>
              <w:rPr>
                <w:szCs w:val="24"/>
              </w:rPr>
            </w:pPr>
            <w:r>
              <w:rPr>
                <w:szCs w:val="24"/>
              </w:rPr>
              <w:lastRenderedPageBreak/>
              <w:t>Shri Ram rescues Sita.</w:t>
            </w:r>
          </w:p>
        </w:tc>
        <w:tc>
          <w:tcPr>
            <w:tcW w:w="7285" w:type="dxa"/>
          </w:tcPr>
          <w:p w:rsidR="00742F39" w:rsidRDefault="00E672CD" w:rsidP="006B6168">
            <w:pPr>
              <w:spacing w:line="480" w:lineRule="auto"/>
              <w:jc w:val="both"/>
              <w:rPr>
                <w:szCs w:val="24"/>
              </w:rPr>
            </w:pPr>
            <w:r>
              <w:rPr>
                <w:szCs w:val="24"/>
              </w:rPr>
              <w:t>When the ego/Ahamkar dissolves, the energy escapes from its control/ Indirectly, the c</w:t>
            </w:r>
            <w:r w:rsidR="00C55A17">
              <w:rPr>
                <w:szCs w:val="24"/>
              </w:rPr>
              <w:t xml:space="preserve">onsciousness frees energy. </w:t>
            </w:r>
            <w:r w:rsidR="00C55A17" w:rsidRPr="00FA1CAB">
              <w:rPr>
                <w:b/>
                <w:bCs/>
                <w:szCs w:val="24"/>
              </w:rPr>
              <w:t xml:space="preserve">This </w:t>
            </w:r>
            <w:r w:rsidR="00FA1CAB" w:rsidRPr="00FA1CAB">
              <w:rPr>
                <w:b/>
                <w:bCs/>
                <w:szCs w:val="24"/>
              </w:rPr>
              <w:t xml:space="preserve">relationship </w:t>
            </w:r>
            <w:r w:rsidR="00C55A17" w:rsidRPr="00FA1CAB">
              <w:rPr>
                <w:b/>
                <w:bCs/>
                <w:szCs w:val="24"/>
              </w:rPr>
              <w:t xml:space="preserve">is not </w:t>
            </w:r>
            <w:r>
              <w:rPr>
                <w:b/>
                <w:bCs/>
                <w:szCs w:val="24"/>
              </w:rPr>
              <w:t>clearly explained</w:t>
            </w:r>
            <w:r w:rsidR="00C55A17" w:rsidRPr="00FA1CAB">
              <w:rPr>
                <w:b/>
                <w:bCs/>
                <w:szCs w:val="24"/>
              </w:rPr>
              <w:t xml:space="preserve"> in Yoga.</w:t>
            </w:r>
            <w:r w:rsidR="00C06389">
              <w:rPr>
                <w:b/>
                <w:bCs/>
                <w:szCs w:val="24"/>
              </w:rPr>
              <w:t xml:space="preserve"> See the details below.</w:t>
            </w:r>
          </w:p>
        </w:tc>
      </w:tr>
      <w:tr w:rsidR="00C852EC" w:rsidTr="00C55A17">
        <w:tc>
          <w:tcPr>
            <w:tcW w:w="2785" w:type="dxa"/>
          </w:tcPr>
          <w:p w:rsidR="00C852EC" w:rsidRDefault="00946530" w:rsidP="006B6168">
            <w:pPr>
              <w:spacing w:line="480" w:lineRule="auto"/>
              <w:jc w:val="both"/>
              <w:rPr>
                <w:szCs w:val="24"/>
              </w:rPr>
            </w:pPr>
            <w:r>
              <w:rPr>
                <w:szCs w:val="24"/>
              </w:rPr>
              <w:t>Shri Ram and Sita separate according to his wish</w:t>
            </w:r>
          </w:p>
        </w:tc>
        <w:tc>
          <w:tcPr>
            <w:tcW w:w="7285" w:type="dxa"/>
          </w:tcPr>
          <w:p w:rsidR="00C852EC" w:rsidRDefault="008E7C0F" w:rsidP="006B6168">
            <w:pPr>
              <w:spacing w:line="480" w:lineRule="auto"/>
              <w:jc w:val="both"/>
              <w:rPr>
                <w:szCs w:val="24"/>
              </w:rPr>
            </w:pPr>
            <w:r>
              <w:rPr>
                <w:szCs w:val="24"/>
              </w:rPr>
              <w:t xml:space="preserve">This is post-yoga status of energy and consciousness. </w:t>
            </w:r>
            <w:r w:rsidRPr="00FA1CAB">
              <w:rPr>
                <w:b/>
                <w:bCs/>
                <w:szCs w:val="24"/>
              </w:rPr>
              <w:t xml:space="preserve">This relationship is not </w:t>
            </w:r>
            <w:r>
              <w:rPr>
                <w:b/>
                <w:bCs/>
                <w:szCs w:val="24"/>
              </w:rPr>
              <w:t>clearly explained</w:t>
            </w:r>
            <w:r w:rsidRPr="00FA1CAB">
              <w:rPr>
                <w:b/>
                <w:bCs/>
                <w:szCs w:val="24"/>
              </w:rPr>
              <w:t xml:space="preserve"> in Yoga.</w:t>
            </w:r>
          </w:p>
        </w:tc>
      </w:tr>
    </w:tbl>
    <w:p w:rsidR="00FA1CAB" w:rsidRDefault="00FA1CAB" w:rsidP="006B6168">
      <w:pPr>
        <w:tabs>
          <w:tab w:val="clear" w:pos="360"/>
          <w:tab w:val="clear" w:pos="9360"/>
        </w:tabs>
        <w:spacing w:line="480" w:lineRule="auto"/>
        <w:jc w:val="both"/>
      </w:pPr>
    </w:p>
    <w:p w:rsidR="00A6661F" w:rsidRDefault="00537B89" w:rsidP="006B6168">
      <w:pPr>
        <w:spacing w:line="480" w:lineRule="auto"/>
        <w:jc w:val="both"/>
      </w:pPr>
      <w:r>
        <w:rPr>
          <w:b/>
          <w:bCs/>
          <w:szCs w:val="24"/>
        </w:rPr>
        <w:tab/>
      </w:r>
      <w:r w:rsidR="00A6661F" w:rsidRPr="00A6661F">
        <w:rPr>
          <w:b/>
          <w:bCs/>
          <w:szCs w:val="24"/>
        </w:rPr>
        <w:t xml:space="preserve">Shri Ram rescues Sita – Yoga Explanation: </w:t>
      </w:r>
      <w:r w:rsidR="00A6661F">
        <w:t xml:space="preserve">From our general knowledge of Yoga, we know that when energy passes through the </w:t>
      </w:r>
      <w:r w:rsidR="00BD4DB9">
        <w:t>Chakra</w:t>
      </w:r>
      <w:r w:rsidR="00A6661F">
        <w:t xml:space="preserve">, it activates them. To activate a </w:t>
      </w:r>
      <w:r w:rsidR="00BD4DB9">
        <w:t>Chakra</w:t>
      </w:r>
      <w:r w:rsidR="00A6661F">
        <w:t xml:space="preserve">, we need a movement of energy. Hence, we do Pranayama. Prana finds and activate the energy in Muladhara </w:t>
      </w:r>
      <w:r w:rsidR="00BD4DB9">
        <w:t>Chakra</w:t>
      </w:r>
      <w:r w:rsidR="00A6661F">
        <w:t xml:space="preserve">. Then, the energy travels from Muladhara </w:t>
      </w:r>
      <w:r w:rsidR="00BD4DB9">
        <w:t>Chakra</w:t>
      </w:r>
      <w:r w:rsidR="00A6661F">
        <w:t xml:space="preserve"> to the </w:t>
      </w:r>
      <w:r w:rsidR="00FB69B6">
        <w:t>Sahasrara</w:t>
      </w:r>
      <w:r w:rsidR="00A6661F">
        <w:t xml:space="preserve">. There is merges with consciousness. At that moment, a Yogi experiences Samadhi – a blissful state of Universal Consciousness.  </w:t>
      </w:r>
    </w:p>
    <w:p w:rsidR="00A6661F" w:rsidRDefault="00A6661F" w:rsidP="006B6168">
      <w:pPr>
        <w:spacing w:line="480" w:lineRule="auto"/>
        <w:jc w:val="both"/>
        <w:rPr>
          <w:b/>
          <w:bCs/>
        </w:rPr>
      </w:pPr>
      <w:r>
        <w:tab/>
      </w:r>
      <w:r w:rsidRPr="00A6661F">
        <w:rPr>
          <w:b/>
          <w:bCs/>
        </w:rPr>
        <w:t xml:space="preserve">Valmiki Ramayana adds a different dimension to this process – descend of higher consciousness from </w:t>
      </w:r>
      <w:r w:rsidR="00FB69B6">
        <w:rPr>
          <w:b/>
          <w:bCs/>
        </w:rPr>
        <w:t>Sahasrara</w:t>
      </w:r>
      <w:r w:rsidRPr="00A6661F">
        <w:rPr>
          <w:b/>
          <w:bCs/>
        </w:rPr>
        <w:t xml:space="preserve"> to Muladhara </w:t>
      </w:r>
      <w:r w:rsidR="00BD4DB9">
        <w:rPr>
          <w:b/>
          <w:bCs/>
        </w:rPr>
        <w:t>Chakra</w:t>
      </w:r>
      <w:r w:rsidRPr="00A6661F">
        <w:rPr>
          <w:b/>
          <w:bCs/>
        </w:rPr>
        <w:t xml:space="preserve">. In this descend, higher consciousness has a neutralizing and calming effect on all excessive tendencies of </w:t>
      </w:r>
      <w:r w:rsidR="00BD4DB9">
        <w:rPr>
          <w:b/>
          <w:bCs/>
        </w:rPr>
        <w:t>Chakra</w:t>
      </w:r>
      <w:r w:rsidRPr="00A6661F">
        <w:rPr>
          <w:b/>
          <w:bCs/>
        </w:rPr>
        <w:t>s (which were activated because of the energy)</w:t>
      </w:r>
      <w:r>
        <w:t xml:space="preserve">. </w:t>
      </w:r>
      <w:r w:rsidRPr="00A6661F">
        <w:rPr>
          <w:b/>
          <w:bCs/>
        </w:rPr>
        <w:t xml:space="preserve">It also neutralizes ego/Ahamkar and </w:t>
      </w:r>
      <w:r>
        <w:rPr>
          <w:b/>
          <w:bCs/>
        </w:rPr>
        <w:t>rescues</w:t>
      </w:r>
      <w:r w:rsidRPr="00A6661F">
        <w:rPr>
          <w:b/>
          <w:bCs/>
        </w:rPr>
        <w:t xml:space="preserve"> the energy locked up in Muladhara </w:t>
      </w:r>
      <w:r w:rsidR="00BD4DB9">
        <w:rPr>
          <w:b/>
          <w:bCs/>
        </w:rPr>
        <w:t>Chakra</w:t>
      </w:r>
      <w:r w:rsidRPr="00A6661F">
        <w:rPr>
          <w:b/>
          <w:bCs/>
        </w:rPr>
        <w:t xml:space="preserve">. Then, the energy and consciousness ascend to the </w:t>
      </w:r>
      <w:r w:rsidR="00FB69B6">
        <w:rPr>
          <w:b/>
          <w:bCs/>
        </w:rPr>
        <w:t>Sahasrara</w:t>
      </w:r>
      <w:r>
        <w:rPr>
          <w:b/>
          <w:bCs/>
        </w:rPr>
        <w:t xml:space="preserve"> togethe</w:t>
      </w:r>
      <w:r w:rsidRPr="00A6661F">
        <w:rPr>
          <w:b/>
          <w:bCs/>
        </w:rPr>
        <w:t xml:space="preserve"> and Yogi experiences the Samadhi. </w:t>
      </w:r>
    </w:p>
    <w:p w:rsidR="002E00CD" w:rsidRDefault="00A6661F" w:rsidP="006B6168">
      <w:pPr>
        <w:spacing w:line="480" w:lineRule="auto"/>
        <w:jc w:val="both"/>
        <w:rPr>
          <w:szCs w:val="24"/>
        </w:rPr>
      </w:pPr>
      <w:r>
        <w:rPr>
          <w:b/>
          <w:bCs/>
        </w:rPr>
        <w:tab/>
      </w:r>
      <w:r>
        <w:tab/>
      </w:r>
      <w:r w:rsidR="00FA1CAB">
        <w:rPr>
          <w:szCs w:val="24"/>
        </w:rPr>
        <w:t xml:space="preserve">As we can see, within </w:t>
      </w:r>
      <w:r w:rsidR="008E7C0F">
        <w:rPr>
          <w:szCs w:val="24"/>
        </w:rPr>
        <w:t>five</w:t>
      </w:r>
      <w:r w:rsidR="00FA1CAB">
        <w:rPr>
          <w:szCs w:val="24"/>
        </w:rPr>
        <w:t xml:space="preserve"> lines</w:t>
      </w:r>
      <w:r w:rsidR="00E672CD">
        <w:rPr>
          <w:szCs w:val="24"/>
        </w:rPr>
        <w:t xml:space="preserve"> of reading Yoga and Ramayana side by side</w:t>
      </w:r>
      <w:r w:rsidR="00FA1CAB">
        <w:rPr>
          <w:szCs w:val="24"/>
        </w:rPr>
        <w:t xml:space="preserve">, we discovered </w:t>
      </w:r>
      <w:r w:rsidR="008E7C0F">
        <w:rPr>
          <w:szCs w:val="24"/>
        </w:rPr>
        <w:t>three</w:t>
      </w:r>
      <w:r w:rsidR="00FA1CAB">
        <w:rPr>
          <w:szCs w:val="24"/>
        </w:rPr>
        <w:t xml:space="preserve"> gaps in our understanding of Yoga</w:t>
      </w:r>
      <w:r w:rsidR="00E672CD">
        <w:rPr>
          <w:szCs w:val="24"/>
        </w:rPr>
        <w:t>!</w:t>
      </w:r>
      <w:r w:rsidR="002436C1">
        <w:rPr>
          <w:szCs w:val="24"/>
        </w:rPr>
        <w:t xml:space="preserve"> This is just a beginning. There are 10 </w:t>
      </w:r>
      <w:r w:rsidR="002E00CD">
        <w:rPr>
          <w:szCs w:val="24"/>
        </w:rPr>
        <w:t xml:space="preserve">to 15 </w:t>
      </w:r>
      <w:r w:rsidR="002436C1">
        <w:rPr>
          <w:szCs w:val="24"/>
        </w:rPr>
        <w:t xml:space="preserve">important characters in Ramayana. Each one of them clarifies a critical concept in Yoga and explains the relationship with other concepts. </w:t>
      </w:r>
      <w:r w:rsidR="002E00CD">
        <w:rPr>
          <w:szCs w:val="24"/>
        </w:rPr>
        <w:t>Imagine the wealth of knowledge if we can map all the characters of Ramayana to Yoga concepts!</w:t>
      </w:r>
    </w:p>
    <w:p w:rsidR="002436C1" w:rsidRDefault="002E00CD" w:rsidP="006B6168">
      <w:pPr>
        <w:spacing w:line="480" w:lineRule="auto"/>
        <w:jc w:val="both"/>
        <w:rPr>
          <w:szCs w:val="24"/>
        </w:rPr>
      </w:pPr>
      <w:r>
        <w:lastRenderedPageBreak/>
        <w:tab/>
        <w:t>Ramayana is the work of an extremely imaginative mind of a highly advanced yogi. Reading Ramayana as document of Yoga needs an open mind. We are not accustomed to seeing it that way</w:t>
      </w:r>
      <w:r>
        <w:rPr>
          <w:szCs w:val="24"/>
        </w:rPr>
        <w:t>. Of course, this it is very difficult and challenging, partly because we do not have sound knowledge of Samkhya, Yoga or Ramayana. If we do this hard work, the reward is beyond any measurements.</w:t>
      </w:r>
    </w:p>
    <w:p w:rsidR="00F560F2" w:rsidRPr="00750477" w:rsidRDefault="00F560F2" w:rsidP="006B6168">
      <w:pPr>
        <w:spacing w:line="480" w:lineRule="auto"/>
        <w:jc w:val="both"/>
        <w:rPr>
          <w:b/>
          <w:bCs/>
          <w:szCs w:val="24"/>
        </w:rPr>
      </w:pPr>
      <w:r w:rsidRPr="00750477">
        <w:rPr>
          <w:b/>
          <w:bCs/>
          <w:szCs w:val="24"/>
        </w:rPr>
        <w:tab/>
        <w:t>In the final analysis, Ramayana teaches us about our consciousness. Shri Ram is one of the names of the consciousness.</w:t>
      </w:r>
      <w:r w:rsidR="00750477" w:rsidRPr="00750477">
        <w:rPr>
          <w:b/>
          <w:bCs/>
          <w:szCs w:val="24"/>
        </w:rPr>
        <w:t xml:space="preserve"> Similarly, Yoga also teaches us about the consciousness. </w:t>
      </w:r>
      <w:r w:rsidR="00750477">
        <w:rPr>
          <w:b/>
          <w:bCs/>
          <w:szCs w:val="24"/>
        </w:rPr>
        <w:t>Thus, they are two different ways to learn about consciousness.</w:t>
      </w:r>
    </w:p>
    <w:p w:rsidR="001E1803" w:rsidRDefault="008E7C0F" w:rsidP="006B6168">
      <w:pPr>
        <w:spacing w:line="480" w:lineRule="auto"/>
        <w:jc w:val="both"/>
        <w:rPr>
          <w:szCs w:val="24"/>
        </w:rPr>
      </w:pPr>
      <w:r>
        <w:rPr>
          <w:szCs w:val="24"/>
        </w:rPr>
        <w:t xml:space="preserve">Reader: </w:t>
      </w:r>
      <w:r w:rsidR="001E1803">
        <w:rPr>
          <w:szCs w:val="24"/>
        </w:rPr>
        <w:t>Ramayana itself presents lot of questions, challenges and inconsistencies</w:t>
      </w:r>
      <w:r>
        <w:rPr>
          <w:szCs w:val="24"/>
        </w:rPr>
        <w:t>.</w:t>
      </w:r>
      <w:r w:rsidR="001E1803">
        <w:rPr>
          <w:szCs w:val="24"/>
        </w:rPr>
        <w:t xml:space="preserve"> </w:t>
      </w:r>
      <w:r>
        <w:rPr>
          <w:szCs w:val="24"/>
        </w:rPr>
        <w:t>It</w:t>
      </w:r>
      <w:r w:rsidR="001E1803">
        <w:rPr>
          <w:szCs w:val="24"/>
        </w:rPr>
        <w:t xml:space="preserve"> </w:t>
      </w:r>
      <w:r>
        <w:rPr>
          <w:szCs w:val="24"/>
        </w:rPr>
        <w:t>is very</w:t>
      </w:r>
      <w:r w:rsidR="001E1803">
        <w:rPr>
          <w:szCs w:val="24"/>
        </w:rPr>
        <w:t xml:space="preserve"> hard for me to accept it “as-is”.  </w:t>
      </w:r>
      <w:r w:rsidR="00750477">
        <w:rPr>
          <w:szCs w:val="24"/>
        </w:rPr>
        <w:t>How can we address the inconsistencies in Ramayana?</w:t>
      </w:r>
    </w:p>
    <w:p w:rsidR="000D75CA" w:rsidRDefault="000D75CA" w:rsidP="006B6168">
      <w:pPr>
        <w:tabs>
          <w:tab w:val="clear" w:pos="360"/>
          <w:tab w:val="clear" w:pos="9360"/>
        </w:tabs>
        <w:spacing w:line="480" w:lineRule="auto"/>
        <w:jc w:val="both"/>
        <w:rPr>
          <w:szCs w:val="24"/>
        </w:rPr>
      </w:pPr>
      <w:r>
        <w:rPr>
          <w:szCs w:val="24"/>
        </w:rPr>
        <w:br w:type="page"/>
      </w:r>
    </w:p>
    <w:p w:rsidR="00E672CD" w:rsidRDefault="00972704" w:rsidP="006B6168">
      <w:pPr>
        <w:pStyle w:val="Heading3"/>
        <w:jc w:val="both"/>
      </w:pPr>
      <w:bookmarkStart w:id="6" w:name="_Toc518708725"/>
      <w:r>
        <w:lastRenderedPageBreak/>
        <w:t xml:space="preserve">How </w:t>
      </w:r>
      <w:r w:rsidR="00432213" w:rsidRPr="00432213">
        <w:t xml:space="preserve">Can </w:t>
      </w:r>
      <w:r w:rsidR="00432213">
        <w:t>W</w:t>
      </w:r>
      <w:r w:rsidR="00432213" w:rsidRPr="00432213">
        <w:t xml:space="preserve">e </w:t>
      </w:r>
      <w:r w:rsidR="00432213">
        <w:t>A</w:t>
      </w:r>
      <w:r w:rsidR="00432213" w:rsidRPr="00432213">
        <w:t xml:space="preserve">ddress </w:t>
      </w:r>
      <w:r w:rsidR="00432213">
        <w:t>Q</w:t>
      </w:r>
      <w:r w:rsidR="0027398A">
        <w:t xml:space="preserve">uestions </w:t>
      </w:r>
      <w:r w:rsidR="00432213">
        <w:t>A</w:t>
      </w:r>
      <w:r w:rsidR="00432213" w:rsidRPr="00432213">
        <w:t xml:space="preserve">nd </w:t>
      </w:r>
      <w:r w:rsidR="00432213">
        <w:t>I</w:t>
      </w:r>
      <w:r w:rsidR="00432213" w:rsidRPr="00432213">
        <w:t xml:space="preserve">nconsistencies </w:t>
      </w:r>
      <w:r w:rsidR="00432213">
        <w:t>A</w:t>
      </w:r>
      <w:r w:rsidR="00432213" w:rsidRPr="00432213">
        <w:t xml:space="preserve">bout Ramayana </w:t>
      </w:r>
      <w:r w:rsidR="00432213">
        <w:t>U</w:t>
      </w:r>
      <w:r w:rsidR="00432213" w:rsidRPr="00432213">
        <w:t>sing Yoga?</w:t>
      </w:r>
      <w:bookmarkEnd w:id="6"/>
    </w:p>
    <w:p w:rsidR="00B634D9" w:rsidRPr="00B634D9" w:rsidRDefault="00B634D9" w:rsidP="006B6168">
      <w:pPr>
        <w:spacing w:line="480" w:lineRule="auto"/>
        <w:jc w:val="both"/>
      </w:pPr>
      <w:r>
        <w:tab/>
      </w:r>
      <w:r w:rsidRPr="00B634D9">
        <w:t>We see that the some events or character’s choice in Ramayana does not make sense to us. When we read Ramayana and Yoga books side by side, the knowledge of Yoga helps us explain why characters of Ramayana behave the way they do. Let us see few examples.</w:t>
      </w:r>
    </w:p>
    <w:tbl>
      <w:tblPr>
        <w:tblStyle w:val="TableGrid"/>
        <w:tblW w:w="0" w:type="auto"/>
        <w:tblLook w:val="04A0" w:firstRow="1" w:lastRow="0" w:firstColumn="1" w:lastColumn="0" w:noHBand="0" w:noVBand="1"/>
      </w:tblPr>
      <w:tblGrid>
        <w:gridCol w:w="3955"/>
        <w:gridCol w:w="6115"/>
      </w:tblGrid>
      <w:tr w:rsidR="00E672CD" w:rsidRPr="00742F39" w:rsidTr="007F4193">
        <w:tc>
          <w:tcPr>
            <w:tcW w:w="3955" w:type="dxa"/>
          </w:tcPr>
          <w:p w:rsidR="00E672CD" w:rsidRPr="00742F39" w:rsidRDefault="00E672CD" w:rsidP="006B6168">
            <w:pPr>
              <w:spacing w:line="480" w:lineRule="auto"/>
              <w:jc w:val="both"/>
              <w:rPr>
                <w:b/>
                <w:bCs/>
                <w:szCs w:val="24"/>
              </w:rPr>
            </w:pPr>
            <w:r>
              <w:rPr>
                <w:b/>
                <w:bCs/>
                <w:szCs w:val="24"/>
              </w:rPr>
              <w:t>Ramayana Question</w:t>
            </w:r>
          </w:p>
        </w:tc>
        <w:tc>
          <w:tcPr>
            <w:tcW w:w="6115" w:type="dxa"/>
          </w:tcPr>
          <w:p w:rsidR="00E672CD" w:rsidRPr="00742F39" w:rsidRDefault="005B74AF" w:rsidP="006B6168">
            <w:pPr>
              <w:spacing w:line="480" w:lineRule="auto"/>
              <w:jc w:val="both"/>
              <w:rPr>
                <w:b/>
                <w:bCs/>
                <w:szCs w:val="24"/>
              </w:rPr>
            </w:pPr>
            <w:r>
              <w:rPr>
                <w:b/>
                <w:bCs/>
                <w:szCs w:val="24"/>
              </w:rPr>
              <w:t xml:space="preserve">Explanation using </w:t>
            </w:r>
            <w:r w:rsidR="00E672CD">
              <w:rPr>
                <w:b/>
                <w:bCs/>
                <w:szCs w:val="24"/>
              </w:rPr>
              <w:t>Yoga Concept</w:t>
            </w:r>
          </w:p>
        </w:tc>
      </w:tr>
      <w:tr w:rsidR="00E672CD" w:rsidTr="007F4193">
        <w:tc>
          <w:tcPr>
            <w:tcW w:w="3955" w:type="dxa"/>
          </w:tcPr>
          <w:p w:rsidR="00E672CD" w:rsidRDefault="00E672CD" w:rsidP="006B6168">
            <w:pPr>
              <w:spacing w:line="480" w:lineRule="auto"/>
              <w:jc w:val="both"/>
              <w:rPr>
                <w:szCs w:val="24"/>
              </w:rPr>
            </w:pPr>
            <w:r>
              <w:t>King Janak found a box with a baby inside while tilling the land</w:t>
            </w:r>
            <w:r w:rsidR="005B74AF">
              <w:t>. Is it really possible to find a live baby in the untitled land?</w:t>
            </w:r>
          </w:p>
        </w:tc>
        <w:tc>
          <w:tcPr>
            <w:tcW w:w="6115" w:type="dxa"/>
          </w:tcPr>
          <w:p w:rsidR="00E672CD" w:rsidRDefault="00E672CD" w:rsidP="006B6168">
            <w:pPr>
              <w:spacing w:line="480" w:lineRule="auto"/>
              <w:jc w:val="both"/>
              <w:rPr>
                <w:szCs w:val="24"/>
              </w:rPr>
            </w:pPr>
            <w:r>
              <w:t xml:space="preserve">Tilling of land and finding a live baby cannot happen at the same time. Sita represents an </w:t>
            </w:r>
            <w:r w:rsidR="00972704">
              <w:t>E</w:t>
            </w:r>
            <w:r>
              <w:t xml:space="preserve">nergy. She was not born normally matches Newton’s law of energy. Both agree that we cannot create </w:t>
            </w:r>
            <w:r w:rsidR="00972704">
              <w:t>E</w:t>
            </w:r>
            <w:r>
              <w:t xml:space="preserve">nergy.  </w:t>
            </w:r>
          </w:p>
        </w:tc>
      </w:tr>
      <w:tr w:rsidR="00E672CD" w:rsidTr="007F4193">
        <w:tc>
          <w:tcPr>
            <w:tcW w:w="3955" w:type="dxa"/>
          </w:tcPr>
          <w:p w:rsidR="00E672CD" w:rsidRDefault="005B74AF" w:rsidP="006B6168">
            <w:pPr>
              <w:spacing w:line="480" w:lineRule="auto"/>
              <w:jc w:val="both"/>
              <w:rPr>
                <w:szCs w:val="24"/>
              </w:rPr>
            </w:pPr>
            <w:r>
              <w:rPr>
                <w:szCs w:val="24"/>
              </w:rPr>
              <w:t xml:space="preserve">Why </w:t>
            </w:r>
            <w:r w:rsidR="00E672CD">
              <w:rPr>
                <w:szCs w:val="24"/>
              </w:rPr>
              <w:t>Urmila, Laxman’s wife, did not go to jungle with him</w:t>
            </w:r>
            <w:r>
              <w:rPr>
                <w:szCs w:val="24"/>
              </w:rPr>
              <w:t>?</w:t>
            </w:r>
            <w:r w:rsidR="001E1803">
              <w:rPr>
                <w:szCs w:val="24"/>
              </w:rPr>
              <w:t xml:space="preserve"> </w:t>
            </w:r>
            <w:r w:rsidR="001E1803">
              <w:t>She is Sita’s sister. They must have same idea of ideal wife. When Sita went to jungle with her husband, why Urmila stayed back in palace?</w:t>
            </w:r>
          </w:p>
        </w:tc>
        <w:tc>
          <w:tcPr>
            <w:tcW w:w="6115" w:type="dxa"/>
          </w:tcPr>
          <w:p w:rsidR="00E672CD" w:rsidRDefault="00E672CD" w:rsidP="006B6168">
            <w:pPr>
              <w:spacing w:line="480" w:lineRule="auto"/>
              <w:jc w:val="both"/>
              <w:rPr>
                <w:szCs w:val="24"/>
              </w:rPr>
            </w:pPr>
            <w:r>
              <w:t xml:space="preserve">“Urmila” means “waves of passion,” whereas “Laxman” means “devoted mind.” As such, they are quite the opposite qualities of the mind. Laxman focuses on serving Shri Ram, as he represents a mind devoted to god. Urmila represents passion, which clearly does not go with the devoted mind. </w:t>
            </w:r>
            <w:r w:rsidR="005B74AF">
              <w:t>This is an example of guidance from Ramayana</w:t>
            </w:r>
          </w:p>
        </w:tc>
      </w:tr>
      <w:tr w:rsidR="00E672CD" w:rsidTr="007F4193">
        <w:tc>
          <w:tcPr>
            <w:tcW w:w="3955" w:type="dxa"/>
          </w:tcPr>
          <w:p w:rsidR="00E672CD" w:rsidRPr="001E1803" w:rsidRDefault="005B74AF" w:rsidP="006B6168">
            <w:pPr>
              <w:spacing w:line="480" w:lineRule="auto"/>
              <w:jc w:val="both"/>
            </w:pPr>
            <w:r>
              <w:t>How did Sita go through fire after Shri Ram defeats Ravan</w:t>
            </w:r>
            <w:r w:rsidR="008E7C0F">
              <w:t>a</w:t>
            </w:r>
            <w:r>
              <w:t>, and come out unharmed?</w:t>
            </w:r>
            <w:r w:rsidR="004053AD">
              <w:t xml:space="preserve"> Why did Shri Ram allow his beloved wife, rescued after a long struggle, to go through fire?</w:t>
            </w:r>
          </w:p>
        </w:tc>
        <w:tc>
          <w:tcPr>
            <w:tcW w:w="6115" w:type="dxa"/>
          </w:tcPr>
          <w:p w:rsidR="00E672CD" w:rsidRDefault="005B74AF" w:rsidP="006B6168">
            <w:pPr>
              <w:spacing w:line="480" w:lineRule="auto"/>
              <w:jc w:val="both"/>
              <w:rPr>
                <w:szCs w:val="24"/>
              </w:rPr>
            </w:pPr>
            <w:r>
              <w:t xml:space="preserve">What can go into the fire and come out unaffected? The answer is fire itself. Fire cannot burn fire; one fire can pass through another fire. </w:t>
            </w:r>
            <w:r w:rsidR="004053AD">
              <w:t xml:space="preserve">Sita represents the </w:t>
            </w:r>
            <w:r w:rsidR="00972704">
              <w:t>E</w:t>
            </w:r>
            <w:r w:rsidR="004053AD">
              <w:t>nergy.</w:t>
            </w:r>
            <w:r>
              <w:t xml:space="preserve"> </w:t>
            </w:r>
            <w:r w:rsidR="004053AD">
              <w:t>F</w:t>
            </w:r>
            <w:r>
              <w:t xml:space="preserve">ire is just one of the manifestations of </w:t>
            </w:r>
            <w:r w:rsidR="00972704">
              <w:t>E</w:t>
            </w:r>
            <w:r>
              <w:t>nergy.</w:t>
            </w:r>
            <w:r w:rsidR="004053AD">
              <w:t xml:space="preserve"> Shri Ram certainly knows her very well. Hence, he puts her through fire, knowing very well that fire cannot possibly harm her.</w:t>
            </w:r>
          </w:p>
        </w:tc>
      </w:tr>
      <w:tr w:rsidR="00E672CD" w:rsidTr="007F4193">
        <w:tc>
          <w:tcPr>
            <w:tcW w:w="3955" w:type="dxa"/>
          </w:tcPr>
          <w:p w:rsidR="00E672CD" w:rsidRDefault="005B74AF" w:rsidP="006B6168">
            <w:pPr>
              <w:spacing w:line="480" w:lineRule="auto"/>
              <w:jc w:val="both"/>
              <w:rPr>
                <w:szCs w:val="24"/>
              </w:rPr>
            </w:pPr>
            <w:r>
              <w:lastRenderedPageBreak/>
              <w:t>Shri Ram sent Sita back to the jungle again</w:t>
            </w:r>
            <w:r w:rsidR="004053AD">
              <w:t>!</w:t>
            </w:r>
            <w:r>
              <w:t xml:space="preserve"> At that time, she was pregnant. Sita is in agreement with Shri Ram’s decision to send her away forever.</w:t>
            </w:r>
            <w:r w:rsidR="0029313C">
              <w:t xml:space="preserve"> Why do they separate?</w:t>
            </w:r>
          </w:p>
        </w:tc>
        <w:tc>
          <w:tcPr>
            <w:tcW w:w="6115" w:type="dxa"/>
          </w:tcPr>
          <w:p w:rsidR="00E672CD" w:rsidRDefault="007F4193" w:rsidP="006B6168">
            <w:pPr>
              <w:spacing w:line="480" w:lineRule="auto"/>
              <w:jc w:val="both"/>
              <w:rPr>
                <w:szCs w:val="24"/>
              </w:rPr>
            </w:pPr>
            <w:r>
              <w:t>Universal Consciousness had a wish</w:t>
            </w:r>
            <w:r w:rsidR="004053AD">
              <w:t xml:space="preserve"> to be many from one and be in multiple forms. To honor that wish, the </w:t>
            </w:r>
            <w:r w:rsidR="0020407C">
              <w:t>E</w:t>
            </w:r>
            <w:r w:rsidR="004053AD">
              <w:t xml:space="preserve">nergy separated from it and created multitudes of names and forms. If it were not for that wish, there would have been no separation, and therefore, no creation. </w:t>
            </w:r>
            <w:r w:rsidR="0020407C">
              <w:t xml:space="preserve">Similarly, </w:t>
            </w:r>
            <w:r w:rsidR="004053AD">
              <w:t>Sita accepted going back to the jungle. It was to honor Shri Ram’s wish and to give birth to his children. When they are together, there is only bliss; there can be no creation, or in other words, no children.</w:t>
            </w:r>
          </w:p>
        </w:tc>
      </w:tr>
    </w:tbl>
    <w:p w:rsidR="00E672CD" w:rsidRDefault="00E672CD" w:rsidP="006B6168">
      <w:pPr>
        <w:spacing w:line="480" w:lineRule="auto"/>
        <w:jc w:val="both"/>
        <w:rPr>
          <w:szCs w:val="24"/>
        </w:rPr>
      </w:pPr>
    </w:p>
    <w:p w:rsidR="00906F66" w:rsidRDefault="00E672CD" w:rsidP="006B6168">
      <w:pPr>
        <w:spacing w:line="480" w:lineRule="auto"/>
        <w:jc w:val="both"/>
        <w:rPr>
          <w:szCs w:val="24"/>
        </w:rPr>
      </w:pPr>
      <w:r>
        <w:rPr>
          <w:szCs w:val="24"/>
        </w:rPr>
        <w:t xml:space="preserve"> </w:t>
      </w:r>
      <w:r w:rsidR="001E1803">
        <w:rPr>
          <w:szCs w:val="24"/>
        </w:rPr>
        <w:tab/>
      </w:r>
      <w:r w:rsidR="00CD78B3">
        <w:rPr>
          <w:szCs w:val="24"/>
        </w:rPr>
        <w:t xml:space="preserve"> </w:t>
      </w:r>
      <w:r w:rsidR="001E1803">
        <w:rPr>
          <w:szCs w:val="24"/>
        </w:rPr>
        <w:t xml:space="preserve">As you can see, </w:t>
      </w:r>
      <w:r w:rsidR="00106885">
        <w:rPr>
          <w:szCs w:val="24"/>
        </w:rPr>
        <w:t xml:space="preserve">the reason behind the choices of characters or events comes from Yoga concepts. </w:t>
      </w:r>
      <w:r w:rsidR="00141065">
        <w:rPr>
          <w:szCs w:val="24"/>
        </w:rPr>
        <w:t xml:space="preserve">These questions are very valuable. It is very important that we ask the question. When we read </w:t>
      </w:r>
      <w:r w:rsidR="003741D8">
        <w:rPr>
          <w:szCs w:val="24"/>
        </w:rPr>
        <w:t xml:space="preserve">Ramayana carefully and see that </w:t>
      </w:r>
      <w:r w:rsidR="00141065">
        <w:rPr>
          <w:szCs w:val="24"/>
        </w:rPr>
        <w:t xml:space="preserve">a character making a choice </w:t>
      </w:r>
      <w:r w:rsidR="003741D8">
        <w:rPr>
          <w:szCs w:val="24"/>
        </w:rPr>
        <w:t xml:space="preserve">that </w:t>
      </w:r>
      <w:r w:rsidR="00141065">
        <w:rPr>
          <w:szCs w:val="24"/>
        </w:rPr>
        <w:t xml:space="preserve">we do not understand, we get a question. This question has actual relevance to you because they originate from your intelligence. </w:t>
      </w:r>
      <w:r w:rsidR="00C842E0">
        <w:rPr>
          <w:szCs w:val="24"/>
        </w:rPr>
        <w:t>It</w:t>
      </w:r>
      <w:r w:rsidR="00141065">
        <w:rPr>
          <w:szCs w:val="24"/>
        </w:rPr>
        <w:t xml:space="preserve"> lead</w:t>
      </w:r>
      <w:r w:rsidR="00C842E0">
        <w:rPr>
          <w:szCs w:val="24"/>
        </w:rPr>
        <w:t>s</w:t>
      </w:r>
      <w:r w:rsidR="00141065">
        <w:rPr>
          <w:szCs w:val="24"/>
        </w:rPr>
        <w:t xml:space="preserve"> you straight towards a concept of Yoga. Once you understand that </w:t>
      </w:r>
      <w:r w:rsidR="00C842E0">
        <w:rPr>
          <w:szCs w:val="24"/>
        </w:rPr>
        <w:t>answer</w:t>
      </w:r>
      <w:r w:rsidR="00141065">
        <w:rPr>
          <w:szCs w:val="24"/>
        </w:rPr>
        <w:t>, it be</w:t>
      </w:r>
      <w:r w:rsidR="00C842E0">
        <w:rPr>
          <w:szCs w:val="24"/>
        </w:rPr>
        <w:t xml:space="preserve">comes your point-of-entry. From that point, you can interpret Ramayana all by yourself. Now, it becomes “your” Ramayana. </w:t>
      </w:r>
    </w:p>
    <w:p w:rsidR="00C842E0" w:rsidRDefault="00C842E0" w:rsidP="006B6168">
      <w:pPr>
        <w:spacing w:line="480" w:lineRule="auto"/>
        <w:jc w:val="both"/>
        <w:rPr>
          <w:szCs w:val="24"/>
        </w:rPr>
      </w:pPr>
      <w:r>
        <w:rPr>
          <w:szCs w:val="24"/>
        </w:rPr>
        <w:tab/>
        <w:t>There are several such a questions about Ramayana. They all work as a secret message sent in your name. All you need to do is to answer one question on your own. It will establish a link between the sender and you. The sender will know that you are interested in Him. With a faint smile, He will start pulling you towards Him.</w:t>
      </w:r>
    </w:p>
    <w:p w:rsidR="00D86092" w:rsidRDefault="00D86092" w:rsidP="006B6168">
      <w:pPr>
        <w:spacing w:line="480" w:lineRule="auto"/>
        <w:jc w:val="both"/>
        <w:rPr>
          <w:szCs w:val="24"/>
        </w:rPr>
      </w:pPr>
      <w:r>
        <w:rPr>
          <w:szCs w:val="24"/>
        </w:rPr>
        <w:t>Reader: According to my information, Ramayana teaches us about Shri Ram and other characters as great and ideal people. Through them, it teaches us about duty and right action, which is path of Karma. It also teaches us about path of devotion or Bhakti.</w:t>
      </w:r>
      <w:r w:rsidRPr="00E65437">
        <w:rPr>
          <w:b/>
          <w:bCs/>
          <w:szCs w:val="24"/>
        </w:rPr>
        <w:t xml:space="preserve"> </w:t>
      </w:r>
      <w:r w:rsidR="00E65437" w:rsidRPr="00E65437">
        <w:rPr>
          <w:b/>
          <w:bCs/>
          <w:szCs w:val="24"/>
        </w:rPr>
        <w:t>So, why should I learn Yoga from Ramayana?</w:t>
      </w:r>
      <w:r>
        <w:rPr>
          <w:szCs w:val="24"/>
        </w:rPr>
        <w:tab/>
      </w:r>
    </w:p>
    <w:p w:rsidR="00D86092" w:rsidRDefault="00D86092" w:rsidP="006B6168">
      <w:pPr>
        <w:pStyle w:val="Heading3"/>
        <w:jc w:val="both"/>
      </w:pPr>
      <w:bookmarkStart w:id="7" w:name="_Toc518708726"/>
      <w:r>
        <w:lastRenderedPageBreak/>
        <w:t>When I Can Learn About Karma And Bhakti, Why Should I Learn About Yoga From Ramayana?</w:t>
      </w:r>
      <w:bookmarkEnd w:id="7"/>
    </w:p>
    <w:p w:rsidR="00D86092" w:rsidRPr="00B10375" w:rsidRDefault="00D86092" w:rsidP="006B6168">
      <w:pPr>
        <w:spacing w:line="480" w:lineRule="auto"/>
        <w:jc w:val="both"/>
        <w:rPr>
          <w:b/>
          <w:bCs/>
        </w:rPr>
      </w:pPr>
      <w:r>
        <w:tab/>
      </w:r>
      <w:r w:rsidRPr="00B10375">
        <w:rPr>
          <w:b/>
          <w:bCs/>
        </w:rPr>
        <w:t xml:space="preserve">It is absolutely correct that Ramayana teaches us about paths of Karma and Bhakti. In fact, Ramayana teaches us about four different paths, not just about Karma and Bhakti. Please read the story “Four Views of God Based on Four Types of People” told to us by Saint Tulsidas from this book. </w:t>
      </w:r>
      <w:r w:rsidRPr="00B10375">
        <w:rPr>
          <w:b/>
          <w:bCs/>
        </w:rPr>
        <w:tab/>
      </w:r>
    </w:p>
    <w:p w:rsidR="00D86092" w:rsidRDefault="00D86092" w:rsidP="006B6168">
      <w:pPr>
        <w:spacing w:line="480" w:lineRule="auto"/>
        <w:jc w:val="both"/>
      </w:pPr>
      <w:r>
        <w:tab/>
        <w:t xml:space="preserve">In this story, Saint Tulsidas compared Ramayana with a beautiful lake. This lake has four banks. On each bank of the lake, there is an assembly hall (Hindi word “Ghat”, which is a place people meet). In all assembly halls, people listen to Ramayana. However, in each assembly hall, people read Ramayana with a completely different interpretation! </w:t>
      </w:r>
    </w:p>
    <w:p w:rsidR="00D86092" w:rsidRPr="002D6F9D" w:rsidRDefault="00D86092" w:rsidP="006B6168">
      <w:pPr>
        <w:spacing w:line="480" w:lineRule="auto"/>
        <w:jc w:val="both"/>
      </w:pPr>
      <w:r w:rsidRPr="00922BC5">
        <w:rPr>
          <w:b/>
          <w:bCs/>
        </w:rPr>
        <w:tab/>
      </w:r>
      <w:r w:rsidRPr="002D6F9D">
        <w:t xml:space="preserve">This story explains that four types of people can see Ramayana form four completely </w:t>
      </w:r>
      <w:r w:rsidR="001E4ACC">
        <w:t xml:space="preserve">different angles. </w:t>
      </w:r>
      <w:r w:rsidRPr="002D6F9D">
        <w:t xml:space="preserve">In spite of being so different, they get the correct guidance from it.  Understanding this fact alone makes Ramayana a beautiful, interesting, and and amazing story. </w:t>
      </w:r>
    </w:p>
    <w:p w:rsidR="00D86092" w:rsidRDefault="00D86092" w:rsidP="006B6168">
      <w:pPr>
        <w:spacing w:line="480" w:lineRule="auto"/>
        <w:jc w:val="both"/>
      </w:pPr>
      <w:r w:rsidRPr="002D6F9D">
        <w:rPr>
          <w:b/>
          <w:bCs/>
        </w:rPr>
        <w:tab/>
        <w:t>In this book, we are adding one more angle to Ramayana, without changing a word of Valmiki Ramayana.</w:t>
      </w:r>
      <w:r>
        <w:t xml:space="preserve"> We will see that we can learn Yoga also from it. We will see that Ramayana indirectly refer to </w:t>
      </w:r>
      <w:r w:rsidR="00BD4DB9">
        <w:t>Chakra</w:t>
      </w:r>
      <w:r>
        <w:t xml:space="preserve">s as well. We will see few examples of guidance Ramayana offers to a Yogi. </w:t>
      </w:r>
    </w:p>
    <w:p w:rsidR="00AB2640" w:rsidRDefault="00D86092" w:rsidP="00B10375">
      <w:pPr>
        <w:spacing w:line="480" w:lineRule="auto"/>
        <w:jc w:val="both"/>
      </w:pPr>
      <w:r>
        <w:tab/>
        <w:t xml:space="preserve">Reading Ramayana as a guide of Yoga does not negate its importance to other paths. In fact, it may help us in learning about other paths. </w:t>
      </w:r>
      <w:r w:rsidRPr="00922BC5">
        <w:rPr>
          <w:b/>
          <w:bCs/>
        </w:rPr>
        <w:t xml:space="preserve">The key concepts of Yoga, like Energy and Consciousness etc. come from Samkhya. </w:t>
      </w:r>
      <w:r>
        <w:rPr>
          <w:b/>
          <w:bCs/>
        </w:rPr>
        <w:t>When we are learning about Yoga, we are indirectly learning about Samkhya. S</w:t>
      </w:r>
      <w:r w:rsidRPr="00922BC5">
        <w:rPr>
          <w:b/>
          <w:bCs/>
        </w:rPr>
        <w:t>amkhya is common to all the four paths of spirituality.</w:t>
      </w:r>
      <w:r>
        <w:t xml:space="preserve"> </w:t>
      </w:r>
      <w:r w:rsidRPr="00922BC5">
        <w:rPr>
          <w:b/>
          <w:bCs/>
        </w:rPr>
        <w:t xml:space="preserve">Hence, learning about the key concepts of Samkhya with help of Ramayana is </w:t>
      </w:r>
      <w:r>
        <w:rPr>
          <w:b/>
          <w:bCs/>
        </w:rPr>
        <w:t>useful</w:t>
      </w:r>
      <w:r w:rsidRPr="00922BC5">
        <w:rPr>
          <w:b/>
          <w:bCs/>
        </w:rPr>
        <w:t xml:space="preserve"> to all </w:t>
      </w:r>
      <w:r>
        <w:rPr>
          <w:b/>
          <w:bCs/>
        </w:rPr>
        <w:t>aspirants of spirituality</w:t>
      </w:r>
      <w:r w:rsidRPr="00922BC5">
        <w:rPr>
          <w:b/>
          <w:bCs/>
        </w:rPr>
        <w:t xml:space="preserve">. </w:t>
      </w:r>
      <w:r w:rsidR="007F3A76">
        <w:t xml:space="preserve"> </w:t>
      </w:r>
    </w:p>
    <w:p w:rsidR="00A10D54" w:rsidRDefault="00A10D54" w:rsidP="007B5221">
      <w:pPr>
        <w:pStyle w:val="Heading1"/>
      </w:pPr>
      <w:bookmarkStart w:id="8" w:name="_Toc518708727"/>
      <w:r>
        <w:lastRenderedPageBreak/>
        <w:t>How to Read Valmiki Ramayana?</w:t>
      </w:r>
      <w:bookmarkEnd w:id="8"/>
    </w:p>
    <w:p w:rsidR="00A10D54" w:rsidRDefault="00A10D54" w:rsidP="006B6168">
      <w:pPr>
        <w:spacing w:line="480" w:lineRule="auto"/>
        <w:jc w:val="both"/>
      </w:pPr>
      <w:r>
        <w:tab/>
        <w:t xml:space="preserve">As stated earlier, Valmiki Ramayana is a </w:t>
      </w:r>
      <w:r w:rsidR="002761D7">
        <w:t>work</w:t>
      </w:r>
      <w:r>
        <w:t xml:space="preserve"> of extremely imaginative and highly advanced Yogi. </w:t>
      </w:r>
      <w:r w:rsidR="002761D7">
        <w:t xml:space="preserve">It is very difficult to understand it completely. </w:t>
      </w:r>
      <w:r w:rsidR="00241282">
        <w:t xml:space="preserve">Here are some of the ways to </w:t>
      </w:r>
      <w:r w:rsidR="002761D7">
        <w:t xml:space="preserve">help us understand the </w:t>
      </w:r>
      <w:r w:rsidR="00241282">
        <w:t>Valmiki Ramayana.</w:t>
      </w:r>
    </w:p>
    <w:p w:rsidR="00241282" w:rsidRPr="00A10D54" w:rsidRDefault="00241282" w:rsidP="006B6168">
      <w:pPr>
        <w:pStyle w:val="Heading3"/>
        <w:jc w:val="both"/>
      </w:pPr>
      <w:bookmarkStart w:id="9" w:name="_Toc518708728"/>
      <w:r>
        <w:t xml:space="preserve">Layers in </w:t>
      </w:r>
      <w:r w:rsidR="00653F3E">
        <w:t xml:space="preserve">Valmiki </w:t>
      </w:r>
      <w:r>
        <w:t>Ramayana:</w:t>
      </w:r>
      <w:bookmarkEnd w:id="9"/>
    </w:p>
    <w:p w:rsidR="00241282" w:rsidRDefault="00241282" w:rsidP="006B6168">
      <w:pPr>
        <w:spacing w:line="480" w:lineRule="auto"/>
        <w:ind w:firstLine="720"/>
        <w:jc w:val="both"/>
      </w:pPr>
      <w:r>
        <w:t>When we build a house, first we put the foundation and the walls etc. Similarly, when we read Valmiki Ramayana, we need to understand the layers and their sequence. There are at four layers in Valmiki Ramayana. Each subsequent layer uses the previous layer</w:t>
      </w:r>
      <w:r w:rsidR="00B10375">
        <w:t>,</w:t>
      </w:r>
      <w:r>
        <w:t xml:space="preserve"> like the walls of house use the foundation as to support them.</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first layer of is the characters </w:t>
      </w:r>
      <w:r w:rsidR="00653F3E" w:rsidRPr="00653F3E">
        <w:rPr>
          <w:b/>
          <w:bCs/>
        </w:rPr>
        <w:t>like</w:t>
      </w:r>
      <w:r w:rsidRPr="00653F3E">
        <w:rPr>
          <w:b/>
          <w:bCs/>
        </w:rPr>
        <w:t xml:space="preserve"> Sita, Shri Ram, Laxmana, </w:t>
      </w:r>
      <w:r w:rsidR="009B4148">
        <w:rPr>
          <w:b/>
          <w:bCs/>
        </w:rPr>
        <w:t>Hanuman</w:t>
      </w:r>
      <w:r w:rsidRPr="00653F3E">
        <w:rPr>
          <w:b/>
          <w:bCs/>
        </w:rPr>
        <w:t>, and Ravana.</w:t>
      </w:r>
      <w:r>
        <w:t xml:space="preserve"> These characters represent our Energy, Consciousness, devoted mind, </w:t>
      </w:r>
      <w:r w:rsidR="00B10375">
        <w:t>P</w:t>
      </w:r>
      <w:r>
        <w:t>rana, and ego/Ahamkar, respectively. We will study these character and their Yoga meaning in the next few chapters.</w:t>
      </w:r>
    </w:p>
    <w:p w:rsidR="00653F3E" w:rsidRDefault="00241282" w:rsidP="00C348B8">
      <w:pPr>
        <w:pStyle w:val="ListParagraph"/>
        <w:numPr>
          <w:ilvl w:val="0"/>
          <w:numId w:val="3"/>
        </w:numPr>
        <w:tabs>
          <w:tab w:val="clear" w:pos="360"/>
          <w:tab w:val="clear" w:pos="9360"/>
        </w:tabs>
        <w:spacing w:after="200" w:line="480" w:lineRule="auto"/>
        <w:jc w:val="both"/>
      </w:pPr>
      <w:r w:rsidRPr="00653F3E">
        <w:rPr>
          <w:b/>
          <w:bCs/>
        </w:rPr>
        <w:t xml:space="preserve">The second layer </w:t>
      </w:r>
      <w:r w:rsidR="00653F3E" w:rsidRPr="00653F3E">
        <w:rPr>
          <w:b/>
          <w:bCs/>
        </w:rPr>
        <w:t>is the way these characters relate to each other.</w:t>
      </w:r>
      <w:r>
        <w:t xml:space="preserve"> </w:t>
      </w:r>
      <w:r w:rsidR="00653F3E">
        <w:t>For example, Hanuman finds Sita in Lanka. It represents Prana finds Energy in Root Center. Each relation in Ramayana teaches us something about Yoga.</w:t>
      </w:r>
    </w:p>
    <w:p w:rsidR="00241282" w:rsidRDefault="00241282" w:rsidP="00C348B8">
      <w:pPr>
        <w:pStyle w:val="ListParagraph"/>
        <w:numPr>
          <w:ilvl w:val="0"/>
          <w:numId w:val="3"/>
        </w:numPr>
        <w:tabs>
          <w:tab w:val="clear" w:pos="360"/>
          <w:tab w:val="clear" w:pos="9360"/>
        </w:tabs>
        <w:spacing w:after="200" w:line="480" w:lineRule="auto"/>
        <w:jc w:val="both"/>
      </w:pPr>
      <w:r w:rsidRPr="00653F3E">
        <w:rPr>
          <w:b/>
          <w:bCs/>
        </w:rPr>
        <w:t>The third layer is the most important level for us. It is composed of various signs, symptoms, recommended actions, and warnings related to the path of Yoga.</w:t>
      </w:r>
      <w:r>
        <w:t xml:space="preserve"> </w:t>
      </w:r>
      <w:r w:rsidR="00DE7B8E">
        <w:t xml:space="preserve">Some of the warning signs are also applicable in other paths, not just Yoga. </w:t>
      </w:r>
      <w:r w:rsidRPr="0025527C">
        <w:rPr>
          <w:b/>
          <w:bCs/>
        </w:rPr>
        <w:t xml:space="preserve">For lack of a better word, we will call them as safeguards for spiritual aspirants. </w:t>
      </w:r>
      <w:r>
        <w:t xml:space="preserve">Stories of king Vishwamitra and Trishanku, of demons Viradh </w:t>
      </w:r>
      <w:r>
        <w:lastRenderedPageBreak/>
        <w:t xml:space="preserve">and Kabandh, and of actions of Hanuman are all examples of these safeguards. There are hundreds of safeguards in Ramayana. We will study and interpret </w:t>
      </w:r>
      <w:r w:rsidR="00653F3E">
        <w:t>few</w:t>
      </w:r>
      <w:r>
        <w:t xml:space="preserve"> of them.</w:t>
      </w:r>
    </w:p>
    <w:p w:rsidR="00A10D54" w:rsidRDefault="00241282" w:rsidP="00EF7446">
      <w:pPr>
        <w:pStyle w:val="ListParagraph"/>
        <w:numPr>
          <w:ilvl w:val="0"/>
          <w:numId w:val="3"/>
        </w:numPr>
        <w:tabs>
          <w:tab w:val="clear" w:pos="360"/>
          <w:tab w:val="clear" w:pos="9360"/>
        </w:tabs>
        <w:spacing w:after="200" w:line="480" w:lineRule="auto"/>
        <w:jc w:val="both"/>
      </w:pPr>
      <w:r w:rsidRPr="00653F3E">
        <w:rPr>
          <w:b/>
          <w:bCs/>
        </w:rPr>
        <w:t xml:space="preserve">Finally, as the fourth </w:t>
      </w:r>
      <w:r w:rsidR="00653F3E" w:rsidRPr="00653F3E">
        <w:rPr>
          <w:b/>
          <w:bCs/>
        </w:rPr>
        <w:t>layer</w:t>
      </w:r>
      <w:r w:rsidRPr="00653F3E">
        <w:rPr>
          <w:b/>
          <w:bCs/>
        </w:rPr>
        <w:t xml:space="preserve">, sage Valmiki describes the various </w:t>
      </w:r>
      <w:r w:rsidR="00BD4DB9">
        <w:rPr>
          <w:b/>
          <w:bCs/>
        </w:rPr>
        <w:t>Chakra</w:t>
      </w:r>
      <w:r w:rsidR="00043BD1">
        <w:rPr>
          <w:b/>
          <w:bCs/>
        </w:rPr>
        <w:t>s</w:t>
      </w:r>
      <w:r w:rsidRPr="00653F3E">
        <w:rPr>
          <w:b/>
          <w:bCs/>
        </w:rPr>
        <w:t xml:space="preserve"> along the path of the </w:t>
      </w:r>
      <w:r w:rsidR="00653F3E" w:rsidRPr="00653F3E">
        <w:rPr>
          <w:b/>
          <w:bCs/>
        </w:rPr>
        <w:t>E</w:t>
      </w:r>
      <w:r w:rsidRPr="00653F3E">
        <w:rPr>
          <w:b/>
          <w:bCs/>
        </w:rPr>
        <w:t xml:space="preserve">nergy and the </w:t>
      </w:r>
      <w:r w:rsidR="00653F3E" w:rsidRPr="00653F3E">
        <w:rPr>
          <w:b/>
          <w:bCs/>
        </w:rPr>
        <w:t>C</w:t>
      </w:r>
      <w:r w:rsidRPr="00653F3E">
        <w:rPr>
          <w:b/>
          <w:bCs/>
        </w:rPr>
        <w:t>onsciousness.</w:t>
      </w:r>
      <w:r>
        <w:t xml:space="preserve"> </w:t>
      </w:r>
      <w:r w:rsidRPr="0025527C">
        <w:rPr>
          <w:b/>
          <w:bCs/>
        </w:rPr>
        <w:t>He indicates their general locations and their effects and suggests how to avoid their imbalance and the effects of such an imbalance.</w:t>
      </w:r>
      <w:r>
        <w:t xml:space="preserve"> When sage Valmiki deals with the </w:t>
      </w:r>
      <w:r w:rsidR="00BD4DB9">
        <w:t>Chakra</w:t>
      </w:r>
      <w:r w:rsidR="00043BD1">
        <w:t>s</w:t>
      </w:r>
      <w:r>
        <w:t xml:space="preserve">, he has to go by the known references to </w:t>
      </w:r>
      <w:r w:rsidR="00BD4DB9">
        <w:t>Chakra</w:t>
      </w:r>
      <w:r>
        <w:t>s. He cannot declare them explicitly as such because that hurts the storytelling, and the story risks becoming a discourse.</w:t>
      </w:r>
      <w:r w:rsidR="00EF7446">
        <w:t xml:space="preserve"> In addition, </w:t>
      </w:r>
      <w:r w:rsidR="0025527C">
        <w:t xml:space="preserve">sage Valmiki does not use chakras in all events. </w:t>
      </w:r>
      <w:r w:rsidR="0025527C" w:rsidRPr="0025527C">
        <w:rPr>
          <w:b/>
          <w:bCs/>
        </w:rPr>
        <w:t>T</w:t>
      </w:r>
      <w:r w:rsidR="00EF7446" w:rsidRPr="0025527C">
        <w:rPr>
          <w:b/>
          <w:bCs/>
        </w:rPr>
        <w:t>here are many instances, where sage Valmiki gives</w:t>
      </w:r>
      <w:r w:rsidR="0025527C" w:rsidRPr="0025527C">
        <w:rPr>
          <w:b/>
          <w:bCs/>
        </w:rPr>
        <w:t xml:space="preserve"> us safeguards, but does not refer chakra. Hence, chakras become forth layer.</w:t>
      </w:r>
      <w:r w:rsidR="0025527C">
        <w:t xml:space="preserve"> </w:t>
      </w:r>
      <w:r>
        <w:t xml:space="preserve"> </w:t>
      </w:r>
    </w:p>
    <w:p w:rsidR="00750477" w:rsidRPr="00B10375" w:rsidRDefault="001025AE" w:rsidP="00571110">
      <w:pPr>
        <w:tabs>
          <w:tab w:val="clear" w:pos="360"/>
          <w:tab w:val="clear" w:pos="9360"/>
        </w:tabs>
        <w:spacing w:after="200" w:line="480" w:lineRule="auto"/>
        <w:ind w:firstLine="360"/>
        <w:jc w:val="both"/>
        <w:rPr>
          <w:b/>
          <w:bCs/>
        </w:rPr>
      </w:pPr>
      <w:r>
        <w:t xml:space="preserve">As you can see, just by considering these layers, we being to see the complexity of Valmiki Ramayana. </w:t>
      </w:r>
      <w:r w:rsidR="0025527C" w:rsidRPr="00B10375">
        <w:rPr>
          <w:b/>
          <w:bCs/>
        </w:rPr>
        <w:t xml:space="preserve">This book is organized based on these layers. </w:t>
      </w:r>
      <w:r w:rsidR="0025527C">
        <w:t xml:space="preserve">We will study each layer independently. That means, we will not follow the story in a sequential manner. The assumption here is that the reader knows the basic story Ramayana. </w:t>
      </w:r>
      <w:r w:rsidR="00F560F2">
        <w:t xml:space="preserve">However, the widely known story of Ramayana comes from other versions of Ramayana. </w:t>
      </w:r>
      <w:r w:rsidR="00F560F2" w:rsidRPr="00B10375">
        <w:rPr>
          <w:b/>
          <w:bCs/>
        </w:rPr>
        <w:t>The Valmiki Ramayana is very different from other versions.</w:t>
      </w:r>
      <w:r w:rsidR="00750477" w:rsidRPr="00B10375">
        <w:rPr>
          <w:b/>
          <w:bCs/>
        </w:rPr>
        <w:t xml:space="preserve"> It will be very helpful to read the Valmiki Ramayana.</w:t>
      </w:r>
    </w:p>
    <w:p w:rsidR="00571110" w:rsidRDefault="00750477" w:rsidP="00571110">
      <w:pPr>
        <w:tabs>
          <w:tab w:val="clear" w:pos="360"/>
          <w:tab w:val="clear" w:pos="9360"/>
        </w:tabs>
        <w:spacing w:after="200" w:line="480" w:lineRule="auto"/>
        <w:ind w:firstLine="360"/>
        <w:jc w:val="both"/>
      </w:pPr>
      <w:r>
        <w:t xml:space="preserve">Even when we are looking at the each character independently of other characters, it is very challenging to separate </w:t>
      </w:r>
      <w:r w:rsidR="00571110">
        <w:t>a</w:t>
      </w:r>
      <w:r>
        <w:t xml:space="preserve"> character from other characters. When a character has a small role, we will see all four layers</w:t>
      </w:r>
      <w:r w:rsidR="00571110">
        <w:t xml:space="preserve"> at once.</w:t>
      </w:r>
    </w:p>
    <w:p w:rsidR="001025AE" w:rsidRPr="00B10375" w:rsidRDefault="00571110" w:rsidP="00571110">
      <w:pPr>
        <w:tabs>
          <w:tab w:val="clear" w:pos="360"/>
          <w:tab w:val="clear" w:pos="9360"/>
        </w:tabs>
        <w:spacing w:after="200" w:line="480" w:lineRule="auto"/>
        <w:ind w:firstLine="360"/>
        <w:jc w:val="both"/>
        <w:rPr>
          <w:b/>
          <w:bCs/>
        </w:rPr>
      </w:pPr>
      <w:r w:rsidRPr="00B10375">
        <w:rPr>
          <w:b/>
          <w:bCs/>
        </w:rPr>
        <w:t xml:space="preserve">When we come to the final chapters, where Shri Ram defeats Ravana, we will focus on the story and its meaning in terms of Yoga. It has so many safeguards, which is third layer, that it will be helpful to read the story and all the layers side-by-side. </w:t>
      </w:r>
    </w:p>
    <w:p w:rsidR="001025AE" w:rsidRDefault="001025AE" w:rsidP="006B6168">
      <w:pPr>
        <w:pStyle w:val="Heading3"/>
        <w:jc w:val="both"/>
        <w:rPr>
          <w:b/>
          <w:bCs/>
        </w:rPr>
      </w:pPr>
      <w:bookmarkStart w:id="10" w:name="_Toc518708729"/>
      <w:r w:rsidRPr="00F05D53">
        <w:rPr>
          <w:b/>
          <w:bCs/>
        </w:rPr>
        <w:lastRenderedPageBreak/>
        <w:t>Patterns in Valmiki Ramayana:</w:t>
      </w:r>
      <w:bookmarkEnd w:id="10"/>
    </w:p>
    <w:p w:rsidR="0025527C" w:rsidRDefault="0025527C" w:rsidP="0025527C">
      <w:pPr>
        <w:tabs>
          <w:tab w:val="clear" w:pos="360"/>
          <w:tab w:val="clear" w:pos="9360"/>
        </w:tabs>
        <w:spacing w:after="200" w:line="480" w:lineRule="auto"/>
        <w:ind w:firstLine="720"/>
        <w:jc w:val="both"/>
      </w:pPr>
      <w:r>
        <w:t xml:space="preserve">There is one more way sage Valmiki added complexity in Valmiki Ramayana. We will call it a pattern. A patter is something that an artist ingrains in his art work. Let us study six patterns. </w:t>
      </w:r>
    </w:p>
    <w:p w:rsidR="0025527C" w:rsidRPr="0025527C" w:rsidRDefault="0025527C" w:rsidP="0025527C"/>
    <w:p w:rsidR="001025AE" w:rsidRPr="004F7E38" w:rsidRDefault="00C762BD" w:rsidP="006B6168">
      <w:pPr>
        <w:spacing w:line="480" w:lineRule="auto"/>
        <w:jc w:val="both"/>
        <w:rPr>
          <w:b/>
          <w:bCs/>
        </w:rPr>
      </w:pPr>
      <w:bookmarkStart w:id="11" w:name="_Toc418306757"/>
      <w:r w:rsidRPr="004F7E38">
        <w:rPr>
          <w:b/>
          <w:bCs/>
        </w:rPr>
        <w:t xml:space="preserve">Pattern #1 - </w:t>
      </w:r>
      <w:r w:rsidR="001025AE" w:rsidRPr="004F7E38">
        <w:rPr>
          <w:b/>
          <w:bCs/>
        </w:rPr>
        <w:t>Law of Duplication Ramayan</w:t>
      </w:r>
      <w:bookmarkEnd w:id="11"/>
      <w:r w:rsidR="001025AE" w:rsidRPr="004F7E38">
        <w:rPr>
          <w:b/>
          <w:bCs/>
        </w:rPr>
        <w:t>a:</w:t>
      </w:r>
    </w:p>
    <w:p w:rsidR="001025AE" w:rsidRDefault="001025AE" w:rsidP="006B6168">
      <w:pPr>
        <w:spacing w:line="480" w:lineRule="auto"/>
        <w:ind w:firstLine="720"/>
        <w:jc w:val="both"/>
      </w:pPr>
      <w:r>
        <w:t>We often see action-replays while watching sports on TV, where the event is shown multiple times from different angles. If we visualize Ramayana, we see that sage Valmiki replays almost all the events. We see that similar events happen, sometimes back-to-back, sometimes a few chapters later. This duplication of events is the s</w:t>
      </w:r>
      <w:r w:rsidR="00C762BD">
        <w:t>ignature style of sage Valmiki. H</w:t>
      </w:r>
      <w:r>
        <w:t>e used it so seriously, as if he was rule-bound to do so. Whenever a particular event happens, the first thing that comes to mind is that a similar event occurred somewhere else within Ramayan</w:t>
      </w:r>
      <w:r w:rsidR="00C762BD">
        <w:t>a</w:t>
      </w:r>
      <w:r>
        <w:t>. Let us take some examples to clarify this point.</w:t>
      </w:r>
    </w:p>
    <w:p w:rsidR="001025AE" w:rsidRDefault="001025AE" w:rsidP="00C348B8">
      <w:pPr>
        <w:pStyle w:val="ListParagraph"/>
        <w:numPr>
          <w:ilvl w:val="0"/>
          <w:numId w:val="4"/>
        </w:numPr>
        <w:tabs>
          <w:tab w:val="clear" w:pos="360"/>
          <w:tab w:val="clear" w:pos="9360"/>
        </w:tabs>
        <w:spacing w:after="200" w:line="480" w:lineRule="auto"/>
        <w:jc w:val="both"/>
      </w:pPr>
      <w:r>
        <w:t>Shri Ram lifts up and breaks Lord Shiv’</w:t>
      </w:r>
      <w:r w:rsidR="00C762BD">
        <w:t>s bow in verse 1-67-17.</w:t>
      </w:r>
      <w:r>
        <w:t xml:space="preserve"> </w:t>
      </w:r>
      <w:r w:rsidR="00C762BD">
        <w:t>I</w:t>
      </w:r>
      <w:r>
        <w:t xml:space="preserve">n verse 1-75-13, he picks up Lord Vishnu’s bow. </w:t>
      </w:r>
    </w:p>
    <w:p w:rsidR="001025AE" w:rsidRDefault="001025AE" w:rsidP="00C348B8">
      <w:pPr>
        <w:pStyle w:val="ListParagraph"/>
        <w:numPr>
          <w:ilvl w:val="0"/>
          <w:numId w:val="4"/>
        </w:numPr>
        <w:tabs>
          <w:tab w:val="clear" w:pos="360"/>
          <w:tab w:val="clear" w:pos="9360"/>
        </w:tabs>
        <w:spacing w:after="200" w:line="480" w:lineRule="auto"/>
        <w:jc w:val="both"/>
      </w:pPr>
      <w:r>
        <w:t>Shurpanakha talks about Sita’s beauty to Khar</w:t>
      </w:r>
      <w:r w:rsidR="00C762BD">
        <w:t>a</w:t>
      </w:r>
      <w:r>
        <w:t xml:space="preserve"> in verse 3-19-17 and then again to Ravan</w:t>
      </w:r>
      <w:r w:rsidR="00C762BD">
        <w:t>a</w:t>
      </w:r>
      <w:r>
        <w:t xml:space="preserve"> in verse 3-34-16. </w:t>
      </w:r>
    </w:p>
    <w:p w:rsidR="001025AE" w:rsidRDefault="001025AE" w:rsidP="00C348B8">
      <w:pPr>
        <w:pStyle w:val="ListParagraph"/>
        <w:numPr>
          <w:ilvl w:val="0"/>
          <w:numId w:val="4"/>
        </w:numPr>
        <w:tabs>
          <w:tab w:val="clear" w:pos="360"/>
          <w:tab w:val="clear" w:pos="9360"/>
        </w:tabs>
        <w:spacing w:after="200" w:line="480" w:lineRule="auto"/>
        <w:jc w:val="both"/>
      </w:pPr>
      <w:r>
        <w:t>Sugreev tests Shri Ram’s strength two times, first time with a demon skeleton, and the second time when Shri Ram shoots an arrow through seven trees.</w:t>
      </w:r>
    </w:p>
    <w:p w:rsidR="001025AE" w:rsidRDefault="001025AE" w:rsidP="00C348B8">
      <w:pPr>
        <w:pStyle w:val="ListParagraph"/>
        <w:numPr>
          <w:ilvl w:val="0"/>
          <w:numId w:val="4"/>
        </w:numPr>
        <w:tabs>
          <w:tab w:val="clear" w:pos="360"/>
          <w:tab w:val="clear" w:pos="9360"/>
        </w:tabs>
        <w:spacing w:after="200" w:line="480" w:lineRule="auto"/>
        <w:jc w:val="both"/>
      </w:pPr>
      <w:r>
        <w:t>Shri Ram takes Sugreev to fight with Vali two times. First time, Shri Ram is unable to tell Sugreev from Vali because they look very similar to him. Second time, Shri Ram makes Sugreev wear a garland so that he can he identify him easily.</w:t>
      </w:r>
    </w:p>
    <w:p w:rsidR="001025AE" w:rsidRDefault="001025AE" w:rsidP="00C348B8">
      <w:pPr>
        <w:pStyle w:val="ListParagraph"/>
        <w:numPr>
          <w:ilvl w:val="0"/>
          <w:numId w:val="4"/>
        </w:numPr>
        <w:tabs>
          <w:tab w:val="clear" w:pos="360"/>
          <w:tab w:val="clear" w:pos="9360"/>
        </w:tabs>
        <w:spacing w:after="200" w:line="480" w:lineRule="auto"/>
        <w:jc w:val="both"/>
      </w:pPr>
      <w:r>
        <w:t>Two demons kidnap Sita. First time, demon Viradh kidnaps her and second time, Ravan</w:t>
      </w:r>
      <w:r w:rsidR="00C762BD">
        <w:t>a</w:t>
      </w:r>
      <w:r>
        <w:t xml:space="preserve"> abducts her. </w:t>
      </w:r>
    </w:p>
    <w:p w:rsidR="001025AE" w:rsidRDefault="001025AE" w:rsidP="006B6168">
      <w:pPr>
        <w:spacing w:line="480" w:lineRule="auto"/>
        <w:ind w:firstLine="720"/>
        <w:jc w:val="both"/>
      </w:pPr>
      <w:r>
        <w:lastRenderedPageBreak/>
        <w:t>There are countless examples of such duplications in Valmiki Ramayan</w:t>
      </w:r>
      <w:r w:rsidR="00C762BD">
        <w:t>a</w:t>
      </w:r>
      <w:r w:rsidR="004135C1">
        <w:t xml:space="preserve"> practically everywhere. </w:t>
      </w:r>
      <w:r w:rsidR="004F7E38">
        <w:t>With this pattern in mind,</w:t>
      </w:r>
      <w:r>
        <w:t xml:space="preserve"> we can spot the additions that may have been made to the original script of Valmiki Ramayan</w:t>
      </w:r>
      <w:r w:rsidR="004F7E38">
        <w:t>a</w:t>
      </w:r>
      <w:r>
        <w:t>. These additions to the original script appear just once, and thus, give away the</w:t>
      </w:r>
      <w:r w:rsidR="004F7E38">
        <w:t>ir</w:t>
      </w:r>
      <w:r>
        <w:t xml:space="preserve"> secret</w:t>
      </w:r>
      <w:r w:rsidR="004F7E38">
        <w:t>!</w:t>
      </w:r>
      <w:r>
        <w:t xml:space="preserve"> For example, the verse pertaining to the creation of the four castes, mentioned in the Purush Sukt</w:t>
      </w:r>
      <w:r w:rsidR="004F7E38">
        <w:t>a</w:t>
      </w:r>
      <w:r>
        <w:t>, appears in Valmiki Ramayan</w:t>
      </w:r>
      <w:r w:rsidR="004F7E38">
        <w:t>a</w:t>
      </w:r>
      <w:r>
        <w:t xml:space="preserve"> only once, in the Aranya </w:t>
      </w:r>
      <w:r w:rsidR="00574F80">
        <w:t xml:space="preserve">Kanda </w:t>
      </w:r>
      <w:r>
        <w:t xml:space="preserve">(verse 3-14-30). Therefore, </w:t>
      </w:r>
      <w:r w:rsidR="004F7E38">
        <w:t>t</w:t>
      </w:r>
      <w:r>
        <w:t>his verse was imported from the Purush Sukt</w:t>
      </w:r>
      <w:r w:rsidR="004F7E38">
        <w:t>a</w:t>
      </w:r>
      <w:r>
        <w:t xml:space="preserve"> and inserted in</w:t>
      </w:r>
      <w:r w:rsidR="004F7E38">
        <w:t xml:space="preserve"> Valmiki</w:t>
      </w:r>
      <w:r>
        <w:t xml:space="preserve"> Ramayan</w:t>
      </w:r>
      <w:r w:rsidR="004F7E38">
        <w:t>a</w:t>
      </w:r>
      <w:r>
        <w:t xml:space="preserve"> at a later date.</w:t>
      </w:r>
    </w:p>
    <w:p w:rsidR="004F7E38" w:rsidRDefault="004F7E38" w:rsidP="006B6168">
      <w:pPr>
        <w:spacing w:line="480" w:lineRule="auto"/>
        <w:ind w:firstLine="720"/>
        <w:jc w:val="both"/>
      </w:pPr>
      <w:r>
        <w:t>Now that we know that every event in</w:t>
      </w:r>
      <w:r w:rsidR="00574F80">
        <w:t xml:space="preserve"> Ramayana </w:t>
      </w:r>
      <w:r>
        <w:t>must have a duplicate event somewhere in it, can we think of a duplicate event of Shri Ram’s exile from Ayodhya? In other words, there must be one more prince of Ayodhya, who was driven out of Ayodhya. Please see the verse 1-38-21 for an answer.</w:t>
      </w:r>
    </w:p>
    <w:p w:rsidR="0025527C" w:rsidRDefault="0025527C" w:rsidP="006B6168">
      <w:pPr>
        <w:spacing w:line="480" w:lineRule="auto"/>
        <w:jc w:val="both"/>
        <w:rPr>
          <w:b/>
          <w:bCs/>
        </w:rPr>
      </w:pPr>
    </w:p>
    <w:p w:rsidR="004F7E38" w:rsidRDefault="004F7E38" w:rsidP="006B6168">
      <w:pPr>
        <w:spacing w:line="480" w:lineRule="auto"/>
        <w:jc w:val="both"/>
        <w:rPr>
          <w:b/>
          <w:bCs/>
        </w:rPr>
      </w:pPr>
      <w:r w:rsidRPr="004F7E38">
        <w:rPr>
          <w:b/>
          <w:bCs/>
        </w:rPr>
        <w:t>Pattern #</w:t>
      </w:r>
      <w:r>
        <w:rPr>
          <w:b/>
          <w:bCs/>
        </w:rPr>
        <w:t>2</w:t>
      </w:r>
      <w:r w:rsidRPr="004F7E38">
        <w:rPr>
          <w:b/>
          <w:bCs/>
        </w:rPr>
        <w:t xml:space="preserve"> </w:t>
      </w:r>
      <w:r w:rsidR="00F05D53">
        <w:rPr>
          <w:b/>
          <w:bCs/>
        </w:rPr>
        <w:t xml:space="preserve">- </w:t>
      </w:r>
      <w:r>
        <w:rPr>
          <w:b/>
          <w:bCs/>
        </w:rPr>
        <w:t>Relationship with Gayatri Mantra:</w:t>
      </w:r>
    </w:p>
    <w:p w:rsidR="001025AE" w:rsidRDefault="004F7E38" w:rsidP="006B6168">
      <w:pPr>
        <w:spacing w:line="480" w:lineRule="auto"/>
        <w:jc w:val="both"/>
      </w:pPr>
      <w:r>
        <w:rPr>
          <w:b/>
          <w:bCs/>
        </w:rPr>
        <w:tab/>
      </w:r>
      <w:r>
        <w:t>One more</w:t>
      </w:r>
      <w:r w:rsidR="001025AE">
        <w:t xml:space="preserve"> proof of sage Valmiki’s encryption skills comes from a well-known relationship between Valmiki Ramayan</w:t>
      </w:r>
      <w:r>
        <w:t>a</w:t>
      </w:r>
      <w:r w:rsidR="001025AE">
        <w:t xml:space="preserve"> and the Gayatri Mantra. Valmiki Ramayan</w:t>
      </w:r>
      <w:r>
        <w:t>a</w:t>
      </w:r>
      <w:r w:rsidR="001025AE">
        <w:t xml:space="preserve"> has 24,000 verses, while the Gayatri Mantra has 24. Thus, for every letter of Gayatri Mantra, Valmiki</w:t>
      </w:r>
      <w:r w:rsidR="00574F80">
        <w:t xml:space="preserve"> Ramayana </w:t>
      </w:r>
      <w:r w:rsidR="001025AE">
        <w:t>has 1000 verses. The first letter of the Gayatri Mantra is the same as the first letter of Valmiki</w:t>
      </w:r>
      <w:r w:rsidR="00574F80">
        <w:t xml:space="preserve"> Ramayana.</w:t>
      </w:r>
      <w:r w:rsidR="001025AE">
        <w:t xml:space="preserve"> For example, they both start with the word “Ta.” The second letter of the Gayatri Mantra is the same as the first letter of the 1,001th verse of Valmiki Ramayan</w:t>
      </w:r>
      <w:r>
        <w:t>a</w:t>
      </w:r>
      <w:r w:rsidR="001025AE">
        <w:t xml:space="preserve"> and so on. </w:t>
      </w:r>
      <w:r>
        <w:t>Because of this pattern, i</w:t>
      </w:r>
      <w:r w:rsidR="00007445">
        <w:t xml:space="preserve">t becomes very difficult to add or </w:t>
      </w:r>
      <w:r>
        <w:t xml:space="preserve">remove verses in Valmiki Ramayana. </w:t>
      </w:r>
      <w:r w:rsidR="00007445">
        <w:t>As we know, t</w:t>
      </w:r>
      <w:r w:rsidR="001025AE">
        <w:t>he Gayatri Mantra and Ramayan</w:t>
      </w:r>
      <w:r>
        <w:t>a</w:t>
      </w:r>
      <w:r w:rsidR="001025AE">
        <w:t xml:space="preserve"> are both dedicated to Lord Vishnu.</w:t>
      </w:r>
    </w:p>
    <w:p w:rsidR="0025527C" w:rsidRDefault="0025527C" w:rsidP="006B6168">
      <w:pPr>
        <w:spacing w:line="480" w:lineRule="auto"/>
        <w:jc w:val="both"/>
        <w:rPr>
          <w:b/>
          <w:bCs/>
        </w:rPr>
      </w:pPr>
      <w:bookmarkStart w:id="12" w:name="_Toc418306759"/>
    </w:p>
    <w:p w:rsidR="001025AE" w:rsidRPr="00DB77FE" w:rsidRDefault="00007445" w:rsidP="006B6168">
      <w:pPr>
        <w:spacing w:line="480" w:lineRule="auto"/>
        <w:jc w:val="both"/>
        <w:rPr>
          <w:b/>
          <w:bCs/>
        </w:rPr>
      </w:pPr>
      <w:r w:rsidRPr="00DB77FE">
        <w:rPr>
          <w:b/>
          <w:bCs/>
        </w:rPr>
        <w:t xml:space="preserve">Pattern # </w:t>
      </w:r>
      <w:r w:rsidR="004135C1">
        <w:rPr>
          <w:b/>
          <w:bCs/>
        </w:rPr>
        <w:t>3</w:t>
      </w:r>
      <w:r w:rsidRPr="00DB77FE">
        <w:rPr>
          <w:b/>
          <w:bCs/>
        </w:rPr>
        <w:t xml:space="preserve"> - </w:t>
      </w:r>
      <w:bookmarkEnd w:id="12"/>
      <w:r w:rsidR="00DB77FE" w:rsidRPr="00DB77FE">
        <w:rPr>
          <w:b/>
          <w:bCs/>
        </w:rPr>
        <w:t>Shri Ram Is Always Mentioned In The Present Tense</w:t>
      </w:r>
      <w:r w:rsidRPr="00DB77FE">
        <w:rPr>
          <w:b/>
          <w:bCs/>
        </w:rPr>
        <w:t>:</w:t>
      </w:r>
    </w:p>
    <w:p w:rsidR="00D84121" w:rsidRPr="00D84121" w:rsidRDefault="00D84121" w:rsidP="00D84121">
      <w:pPr>
        <w:spacing w:line="480" w:lineRule="auto"/>
        <w:ind w:firstLine="720"/>
        <w:jc w:val="both"/>
        <w:rPr>
          <w:b/>
          <w:bCs/>
        </w:rPr>
      </w:pPr>
      <w:r>
        <w:lastRenderedPageBreak/>
        <w:t xml:space="preserve">Sage Valmiki wrote Ramayana and taught it to Luva and Kusha. They recited it in front of Shri Ram in his court. We read Ramayana the way it was narrated by the twins in front of Shri Ram. </w:t>
      </w:r>
      <w:r w:rsidRPr="00D84121">
        <w:t xml:space="preserve">In other words, we see the entire story in flashback.  Instead of telling story in past tense, it is told in present tense. </w:t>
      </w:r>
      <w:r w:rsidRPr="00D84121">
        <w:rPr>
          <w:b/>
          <w:bCs/>
        </w:rPr>
        <w:t>Sage Valmiki always mentions Shri Ram in the present tense. Shri Ram is the consciousness and the consciousness is always in the present tense – here and now.</w:t>
      </w:r>
    </w:p>
    <w:p w:rsidR="0025527C" w:rsidRDefault="0025527C" w:rsidP="006B6168">
      <w:pPr>
        <w:spacing w:line="480" w:lineRule="auto"/>
        <w:jc w:val="both"/>
        <w:rPr>
          <w:b/>
          <w:bCs/>
        </w:rPr>
      </w:pPr>
      <w:bookmarkStart w:id="13" w:name="_Toc418306760"/>
    </w:p>
    <w:p w:rsidR="001025AE" w:rsidRPr="00F77830" w:rsidRDefault="00F77830" w:rsidP="006B6168">
      <w:pPr>
        <w:spacing w:line="480" w:lineRule="auto"/>
        <w:jc w:val="both"/>
        <w:rPr>
          <w:b/>
          <w:bCs/>
        </w:rPr>
      </w:pPr>
      <w:r w:rsidRPr="00F77830">
        <w:rPr>
          <w:b/>
          <w:bCs/>
        </w:rPr>
        <w:t xml:space="preserve">Pattern # </w:t>
      </w:r>
      <w:r w:rsidR="004135C1">
        <w:rPr>
          <w:b/>
          <w:bCs/>
        </w:rPr>
        <w:t>4</w:t>
      </w:r>
      <w:r w:rsidRPr="00F77830">
        <w:rPr>
          <w:b/>
          <w:bCs/>
        </w:rPr>
        <w:t xml:space="preserve"> - </w:t>
      </w:r>
      <w:r w:rsidR="001025AE" w:rsidRPr="00F77830">
        <w:rPr>
          <w:b/>
          <w:bCs/>
        </w:rPr>
        <w:t>Cyclic or Iterative Nature of Ramayan</w:t>
      </w:r>
      <w:bookmarkEnd w:id="13"/>
      <w:r w:rsidRPr="00F77830">
        <w:rPr>
          <w:b/>
          <w:bCs/>
        </w:rPr>
        <w:t>a:</w:t>
      </w:r>
    </w:p>
    <w:p w:rsidR="001025AE" w:rsidRDefault="001025AE" w:rsidP="006B6168">
      <w:pPr>
        <w:spacing w:line="480" w:lineRule="auto"/>
        <w:ind w:firstLine="720"/>
        <w:jc w:val="both"/>
      </w:pPr>
      <w:r>
        <w:t>There are many instances in Ramayan</w:t>
      </w:r>
      <w:r w:rsidR="00F77830">
        <w:t>a</w:t>
      </w:r>
      <w:r>
        <w:t xml:space="preserve"> where someone recalls events that had happened earlier on. Let us look at a few examples. </w:t>
      </w:r>
    </w:p>
    <w:p w:rsidR="001025AE" w:rsidRDefault="001025AE" w:rsidP="006B6168">
      <w:pPr>
        <w:pStyle w:val="ListParagraph"/>
        <w:spacing w:line="480" w:lineRule="auto"/>
        <w:ind w:left="990" w:hanging="630"/>
        <w:jc w:val="both"/>
      </w:pPr>
      <w:r>
        <w:t>•</w:t>
      </w:r>
      <w:r>
        <w:tab/>
        <w:t xml:space="preserve">In verse 2-118-26, Sita tells the details about their marriage to Anusuya. These details are a repetition of earlier events.  </w:t>
      </w:r>
    </w:p>
    <w:p w:rsidR="001025AE" w:rsidRDefault="001025AE" w:rsidP="006B6168">
      <w:pPr>
        <w:pStyle w:val="ListParagraph"/>
        <w:spacing w:line="480" w:lineRule="auto"/>
        <w:ind w:left="990" w:hanging="630"/>
        <w:jc w:val="both"/>
      </w:pPr>
      <w:r>
        <w:t>•</w:t>
      </w:r>
      <w:r>
        <w:tab/>
        <w:t>In 4-4-6, Laxman</w:t>
      </w:r>
      <w:r w:rsidR="00F77830">
        <w:t>a</w:t>
      </w:r>
      <w:r>
        <w:t xml:space="preserve"> narrates the story to Hanuman, right from King Dasharath’ rule onwards. </w:t>
      </w:r>
    </w:p>
    <w:p w:rsidR="001025AE" w:rsidRDefault="001025AE" w:rsidP="006B6168">
      <w:pPr>
        <w:pStyle w:val="ListParagraph"/>
        <w:spacing w:line="480" w:lineRule="auto"/>
        <w:ind w:left="990" w:hanging="630"/>
        <w:jc w:val="both"/>
      </w:pPr>
      <w:r>
        <w:t>•</w:t>
      </w:r>
      <w:r>
        <w:tab/>
        <w:t>In verse 5-31-2, when Hanuman meets Sita for the first time, h</w:t>
      </w:r>
      <w:r w:rsidR="00F77830">
        <w:t xml:space="preserve">e begins with "there was a king named </w:t>
      </w:r>
      <w:r>
        <w:t xml:space="preserve">Dasharath."  </w:t>
      </w:r>
    </w:p>
    <w:p w:rsidR="001025AE" w:rsidRDefault="001025AE" w:rsidP="006B6168">
      <w:pPr>
        <w:spacing w:line="480" w:lineRule="auto"/>
        <w:ind w:firstLine="720"/>
        <w:jc w:val="both"/>
      </w:pPr>
      <w:r>
        <w:t>In addition to these instances, there are several instances in Ramayan</w:t>
      </w:r>
      <w:r w:rsidR="00F77830">
        <w:t>a</w:t>
      </w:r>
      <w:r>
        <w:t xml:space="preserve">, where sage Valmiki reviews earlier events. Sometimes, he discusses them briefly, at other times in detail. </w:t>
      </w:r>
      <w:r w:rsidR="004135C1">
        <w:t>I</w:t>
      </w:r>
      <w:r>
        <w:t xml:space="preserve">t is a </w:t>
      </w:r>
      <w:r w:rsidR="004135C1">
        <w:t>pattern</w:t>
      </w:r>
      <w:r>
        <w:t xml:space="preserve"> that sage Valmiki intentionally hardwired in the story. We will see its meaning after studying the next point.</w:t>
      </w:r>
    </w:p>
    <w:p w:rsidR="0025527C" w:rsidRDefault="0025527C" w:rsidP="006B6168">
      <w:pPr>
        <w:spacing w:line="480" w:lineRule="auto"/>
        <w:jc w:val="both"/>
        <w:rPr>
          <w:b/>
          <w:bCs/>
        </w:rPr>
      </w:pPr>
      <w:bookmarkStart w:id="14" w:name="_Toc418306761"/>
    </w:p>
    <w:p w:rsidR="001025AE" w:rsidRPr="00F77830" w:rsidRDefault="00F77830" w:rsidP="006B6168">
      <w:pPr>
        <w:spacing w:line="480" w:lineRule="auto"/>
        <w:jc w:val="both"/>
        <w:rPr>
          <w:b/>
          <w:bCs/>
        </w:rPr>
      </w:pPr>
      <w:r w:rsidRPr="00F77830">
        <w:rPr>
          <w:b/>
          <w:bCs/>
        </w:rPr>
        <w:t xml:space="preserve">Pattern # </w:t>
      </w:r>
      <w:r w:rsidR="004135C1">
        <w:rPr>
          <w:b/>
          <w:bCs/>
        </w:rPr>
        <w:t>5</w:t>
      </w:r>
      <w:r w:rsidRPr="00F77830">
        <w:rPr>
          <w:b/>
          <w:bCs/>
        </w:rPr>
        <w:t xml:space="preserve"> - </w:t>
      </w:r>
      <w:r w:rsidR="001025AE" w:rsidRPr="00F77830">
        <w:rPr>
          <w:b/>
          <w:bCs/>
        </w:rPr>
        <w:t>Shri Ram Is Discovering Himself as a God</w:t>
      </w:r>
      <w:bookmarkEnd w:id="14"/>
      <w:r>
        <w:rPr>
          <w:b/>
          <w:bCs/>
        </w:rPr>
        <w:t>:</w:t>
      </w:r>
    </w:p>
    <w:p w:rsidR="001025AE" w:rsidRDefault="001025AE" w:rsidP="006B6168">
      <w:pPr>
        <w:spacing w:line="480" w:lineRule="auto"/>
        <w:ind w:firstLine="720"/>
        <w:jc w:val="both"/>
      </w:pPr>
      <w:r>
        <w:t>As far as sage Valmiki is concerned, Shri Ram’s victory over Ravan</w:t>
      </w:r>
      <w:r w:rsidR="00F77830">
        <w:t>a</w:t>
      </w:r>
      <w:r>
        <w:t xml:space="preserve"> is a foregone conclusion. It is surely significant, but it is not the primary theme of the story.</w:t>
      </w:r>
      <w:r w:rsidRPr="00B160D1">
        <w:t xml:space="preserve"> </w:t>
      </w:r>
      <w:r w:rsidRPr="00BF40B1">
        <w:rPr>
          <w:b/>
          <w:bCs/>
        </w:rPr>
        <w:t xml:space="preserve">The central theme is Shri Ram discovering Himself as an incarnation of Lord Vishnu. </w:t>
      </w:r>
      <w:r>
        <w:t xml:space="preserve">If you read carefully, sage Valmiki plants clues </w:t>
      </w:r>
      <w:r>
        <w:lastRenderedPageBreak/>
        <w:t>about "who Shri Ram is</w:t>
      </w:r>
      <w:r w:rsidR="00F77830">
        <w:t>?</w:t>
      </w:r>
      <w:r>
        <w:t>" and progressively elaborates it. Shri Ram is not even aware that he is an incarnation of Lord Vishnu</w:t>
      </w:r>
      <w:r w:rsidR="00FC2D6B">
        <w:t>.</w:t>
      </w:r>
      <w:r>
        <w:t xml:space="preserve"> </w:t>
      </w:r>
      <w:r w:rsidR="00FC2D6B">
        <w:t>O</w:t>
      </w:r>
      <w:r>
        <w:t>nly a few sages know about it. Let us take a few examples.</w:t>
      </w:r>
    </w:p>
    <w:p w:rsidR="001025AE" w:rsidRDefault="001025AE" w:rsidP="00C348B8">
      <w:pPr>
        <w:pStyle w:val="ListParagraph"/>
        <w:numPr>
          <w:ilvl w:val="0"/>
          <w:numId w:val="5"/>
        </w:numPr>
        <w:spacing w:line="480" w:lineRule="auto"/>
        <w:jc w:val="both"/>
      </w:pPr>
      <w:r>
        <w:t xml:space="preserve">In verse 1-19-14, sage Vishwamitra asks king Dasharath to send young Shri Ram to fight the demons and protect his ritual sacrifice. At that instance, he tells king Dasharath "I know who Shri Ram is." Sage Vishwamitra could reveal to Dasharath that Shri Ram is an incarnation of Lord Vishnu, but he does not do so. </w:t>
      </w:r>
    </w:p>
    <w:p w:rsidR="001025AE" w:rsidRDefault="001025AE" w:rsidP="00C348B8">
      <w:pPr>
        <w:pStyle w:val="ListParagraph"/>
        <w:numPr>
          <w:ilvl w:val="0"/>
          <w:numId w:val="5"/>
        </w:numPr>
        <w:spacing w:line="480" w:lineRule="auto"/>
        <w:jc w:val="both"/>
      </w:pPr>
      <w:r>
        <w:t xml:space="preserve">Similarly, when Shri Ram breaks Lord Shiv’s bow in Janak’s court, the story could tell us that he is an incarnation of Lord Vishnu. </w:t>
      </w:r>
    </w:p>
    <w:p w:rsidR="001025AE" w:rsidRDefault="001025AE" w:rsidP="00C348B8">
      <w:pPr>
        <w:pStyle w:val="ListParagraph"/>
        <w:numPr>
          <w:ilvl w:val="0"/>
          <w:numId w:val="5"/>
        </w:numPr>
        <w:spacing w:line="480" w:lineRule="auto"/>
        <w:jc w:val="both"/>
      </w:pPr>
      <w:r>
        <w:t xml:space="preserve">Again, when Shri Ram defeats Parashuram, it is clear that he is an incarnation of Lord Vishnu, yet the story does not mention it. </w:t>
      </w:r>
    </w:p>
    <w:p w:rsidR="001025AE" w:rsidRPr="00BF40B1" w:rsidRDefault="001025AE" w:rsidP="006B6168">
      <w:pPr>
        <w:spacing w:line="480" w:lineRule="auto"/>
        <w:ind w:firstLine="720"/>
        <w:jc w:val="both"/>
        <w:rPr>
          <w:b/>
          <w:bCs/>
        </w:rPr>
      </w:pPr>
      <w:r>
        <w:t>Sage Valmiki waits until the very end of Ramayan</w:t>
      </w:r>
      <w:r w:rsidR="00F77830">
        <w:t>a</w:t>
      </w:r>
      <w:r>
        <w:t>, when Shri Ram kills Ravan</w:t>
      </w:r>
      <w:r w:rsidR="00F77830">
        <w:t>a</w:t>
      </w:r>
      <w:r>
        <w:t xml:space="preserve">, to reveal Shri Ram’s real identity. </w:t>
      </w:r>
      <w:r w:rsidRPr="00BF40B1">
        <w:rPr>
          <w:b/>
          <w:bCs/>
        </w:rPr>
        <w:t xml:space="preserve">In the end, in verse 6-117-11, Shri Ram asks all the gods, "I think I am human. I do not know who I am; so, please tell me." At that instance, in verse 6-117-13, Lord Brahma tells him, "You are Lord Vishnu." </w:t>
      </w:r>
    </w:p>
    <w:p w:rsidR="001025AE" w:rsidRDefault="001025AE" w:rsidP="006B6168">
      <w:pPr>
        <w:spacing w:line="480" w:lineRule="auto"/>
        <w:ind w:firstLine="720"/>
        <w:jc w:val="both"/>
      </w:pPr>
      <w:r>
        <w:t xml:space="preserve">Sage Valmiki hides the secret that Shri Ram is an incarnation of Lord Vishnu, but he plants clues, builds a case for it, and slowly gives out pieces of information. This progressive elaboration, coupled with many iterations or cycles, brings up the </w:t>
      </w:r>
      <w:r w:rsidR="00F77830">
        <w:t>next</w:t>
      </w:r>
      <w:r>
        <w:t xml:space="preserve"> and a crucial point.</w:t>
      </w:r>
    </w:p>
    <w:p w:rsidR="00493AC6" w:rsidRDefault="00493AC6" w:rsidP="006B6168">
      <w:pPr>
        <w:spacing w:line="480" w:lineRule="auto"/>
        <w:jc w:val="both"/>
        <w:rPr>
          <w:b/>
          <w:bCs/>
        </w:rPr>
      </w:pPr>
      <w:bookmarkStart w:id="15" w:name="_Toc418306762"/>
    </w:p>
    <w:p w:rsidR="001025AE" w:rsidRPr="004135C1" w:rsidRDefault="004135C1" w:rsidP="006B6168">
      <w:pPr>
        <w:spacing w:line="480" w:lineRule="auto"/>
        <w:jc w:val="both"/>
        <w:rPr>
          <w:b/>
          <w:bCs/>
        </w:rPr>
      </w:pPr>
      <w:r w:rsidRPr="004135C1">
        <w:rPr>
          <w:b/>
          <w:bCs/>
        </w:rPr>
        <w:t xml:space="preserve">Pattern # </w:t>
      </w:r>
      <w:r w:rsidR="00FC2D6B">
        <w:rPr>
          <w:b/>
          <w:bCs/>
        </w:rPr>
        <w:t>6</w:t>
      </w:r>
      <w:r w:rsidRPr="004135C1">
        <w:rPr>
          <w:b/>
          <w:bCs/>
        </w:rPr>
        <w:t xml:space="preserve"> - </w:t>
      </w:r>
      <w:r w:rsidR="001025AE" w:rsidRPr="004135C1">
        <w:rPr>
          <w:b/>
          <w:bCs/>
        </w:rPr>
        <w:t>Ramayan</w:t>
      </w:r>
      <w:r w:rsidR="00855222">
        <w:rPr>
          <w:b/>
          <w:bCs/>
        </w:rPr>
        <w:t>a</w:t>
      </w:r>
      <w:r w:rsidR="001025AE" w:rsidRPr="004135C1">
        <w:rPr>
          <w:b/>
          <w:bCs/>
        </w:rPr>
        <w:t xml:space="preserve"> Begins and Ends With Lord Brahma</w:t>
      </w:r>
      <w:bookmarkEnd w:id="15"/>
      <w:r>
        <w:rPr>
          <w:b/>
          <w:bCs/>
        </w:rPr>
        <w:t>:</w:t>
      </w:r>
    </w:p>
    <w:p w:rsidR="001025AE" w:rsidRDefault="00F77830" w:rsidP="006B6168">
      <w:pPr>
        <w:spacing w:line="480" w:lineRule="auto"/>
        <w:ind w:firstLine="720"/>
        <w:jc w:val="both"/>
      </w:pPr>
      <w:r>
        <w:t xml:space="preserve">Valmiki </w:t>
      </w:r>
      <w:r w:rsidR="001025AE">
        <w:t>Ramayan</w:t>
      </w:r>
      <w:r>
        <w:t>a</w:t>
      </w:r>
      <w:r w:rsidR="001025AE">
        <w:t xml:space="preserve"> begins with Lord Brahma narrating it to sage Narad</w:t>
      </w:r>
      <w:r w:rsidR="00BF40B1">
        <w:t>a</w:t>
      </w:r>
      <w:r w:rsidR="001025AE">
        <w:t xml:space="preserve">, who in turn tells it to sage Valmiki. </w:t>
      </w:r>
      <w:r>
        <w:t>It</w:t>
      </w:r>
      <w:r w:rsidR="001025AE">
        <w:t xml:space="preserve"> ends with Shri Ram going to the "Brahm-Lok” – the abode of Lord Brahma, who is the </w:t>
      </w:r>
      <w:r w:rsidR="00014345">
        <w:t>U</w:t>
      </w:r>
      <w:r w:rsidR="001025AE">
        <w:t xml:space="preserve">niversal </w:t>
      </w:r>
      <w:r w:rsidR="00014345">
        <w:t>C</w:t>
      </w:r>
      <w:r w:rsidR="001025AE">
        <w:t>onsciousness. Ramayan</w:t>
      </w:r>
      <w:r>
        <w:t>a</w:t>
      </w:r>
      <w:r w:rsidR="001025AE">
        <w:t xml:space="preserve"> is a story of the higher </w:t>
      </w:r>
      <w:r w:rsidR="00014345">
        <w:t>Consciousness.</w:t>
      </w:r>
      <w:r w:rsidR="001025AE">
        <w:t xml:space="preserve"> </w:t>
      </w:r>
      <w:r w:rsidR="00014345">
        <w:t>I</w:t>
      </w:r>
      <w:r w:rsidR="001025AE">
        <w:t>t has to begin</w:t>
      </w:r>
      <w:r w:rsidR="00014345">
        <w:t xml:space="preserve"> and end with </w:t>
      </w:r>
      <w:r w:rsidR="00014345">
        <w:lastRenderedPageBreak/>
        <w:t>Lord Brahma, the Universal C</w:t>
      </w:r>
      <w:r w:rsidR="001025AE">
        <w:t>onsciousness. Now, we see how sage Valmiki has closely tied Ramayan</w:t>
      </w:r>
      <w:r>
        <w:t>a</w:t>
      </w:r>
      <w:r w:rsidR="001025AE">
        <w:t xml:space="preserve"> to the </w:t>
      </w:r>
      <w:r w:rsidR="00014345">
        <w:t>U</w:t>
      </w:r>
      <w:r w:rsidR="001025AE">
        <w:t xml:space="preserve">niversal </w:t>
      </w:r>
      <w:r w:rsidR="00014345">
        <w:t>C</w:t>
      </w:r>
      <w:r w:rsidR="001025AE">
        <w:t>onsciousness.</w:t>
      </w:r>
    </w:p>
    <w:p w:rsidR="001025AE" w:rsidRDefault="001025AE" w:rsidP="006B6168">
      <w:pPr>
        <w:spacing w:line="480" w:lineRule="auto"/>
        <w:ind w:firstLine="720"/>
        <w:jc w:val="both"/>
      </w:pPr>
      <w:r>
        <w:t xml:space="preserve">This process of going to the </w:t>
      </w:r>
      <w:r w:rsidR="00014345">
        <w:t>U</w:t>
      </w:r>
      <w:r>
        <w:t xml:space="preserve">niversal </w:t>
      </w:r>
      <w:r w:rsidR="00014345">
        <w:t>C</w:t>
      </w:r>
      <w:r>
        <w:t>onsciousness needs someone who knows how to start it – a guru. In sage Valmiki’s example, sage Narad</w:t>
      </w:r>
      <w:r w:rsidR="00BF40B1">
        <w:t>a</w:t>
      </w:r>
      <w:r>
        <w:t xml:space="preserve"> is his guru, and in sage Narad</w:t>
      </w:r>
      <w:r w:rsidR="00BF40B1">
        <w:t>a</w:t>
      </w:r>
      <w:r>
        <w:t xml:space="preserve">’s case, Lord Brahma Himself is his guru. </w:t>
      </w:r>
    </w:p>
    <w:p w:rsidR="0025527C" w:rsidRDefault="001025AE" w:rsidP="0025527C">
      <w:pPr>
        <w:spacing w:line="480" w:lineRule="auto"/>
        <w:ind w:firstLine="720"/>
        <w:jc w:val="both"/>
      </w:pPr>
      <w:r w:rsidRPr="002761D7">
        <w:rPr>
          <w:b/>
          <w:bCs/>
        </w:rPr>
        <w:t xml:space="preserve">The process that takes us towards a higher </w:t>
      </w:r>
      <w:r w:rsidR="00855222" w:rsidRPr="002761D7">
        <w:rPr>
          <w:b/>
          <w:bCs/>
        </w:rPr>
        <w:t>C</w:t>
      </w:r>
      <w:r w:rsidRPr="002761D7">
        <w:rPr>
          <w:b/>
          <w:bCs/>
        </w:rPr>
        <w:t>onsciousness is cyclic or i</w:t>
      </w:r>
      <w:r w:rsidR="00855222" w:rsidRPr="002761D7">
        <w:rPr>
          <w:b/>
          <w:bCs/>
        </w:rPr>
        <w:t>terative in nature.</w:t>
      </w:r>
      <w:r w:rsidRPr="002761D7">
        <w:rPr>
          <w:b/>
          <w:bCs/>
        </w:rPr>
        <w:t xml:space="preserve"> </w:t>
      </w:r>
      <w:r w:rsidR="00855222" w:rsidRPr="002761D7">
        <w:rPr>
          <w:b/>
          <w:bCs/>
        </w:rPr>
        <w:t>E</w:t>
      </w:r>
      <w:r w:rsidRPr="002761D7">
        <w:rPr>
          <w:b/>
          <w:bCs/>
        </w:rPr>
        <w:t>ach wave or iteration brings m</w:t>
      </w:r>
      <w:r w:rsidR="00855222" w:rsidRPr="002761D7">
        <w:rPr>
          <w:b/>
          <w:bCs/>
        </w:rPr>
        <w:t>ore and more clarity about the C</w:t>
      </w:r>
      <w:r w:rsidRPr="002761D7">
        <w:rPr>
          <w:b/>
          <w:bCs/>
        </w:rPr>
        <w:t>onsciousness.</w:t>
      </w:r>
      <w:r>
        <w:t xml:space="preserve"> Initially, it may be very faint, unclear, or hazy, but if you keep at it, each wave makes things clearer. </w:t>
      </w:r>
      <w:r w:rsidR="00DB77FE">
        <w:t>Earlier</w:t>
      </w:r>
      <w:r>
        <w:t>, we saw that Ramayan</w:t>
      </w:r>
      <w:r w:rsidR="00DB77FE">
        <w:t>a</w:t>
      </w:r>
      <w:r>
        <w:t xml:space="preserve"> has a </w:t>
      </w:r>
      <w:r w:rsidR="00855222">
        <w:t>cyclic</w:t>
      </w:r>
      <w:r>
        <w:t xml:space="preserve"> pattern. It is sage Valmiki’s way of giving us the hint that the whole process of going to the higher </w:t>
      </w:r>
      <w:r w:rsidR="00855222">
        <w:t>C</w:t>
      </w:r>
      <w:r>
        <w:t>onsciousness is cyclic in nature</w:t>
      </w:r>
      <w:r w:rsidR="00855222">
        <w:t>.</w:t>
      </w:r>
      <w:r>
        <w:t xml:space="preserve"> </w:t>
      </w:r>
      <w:bookmarkStart w:id="16" w:name="_Toc418306769"/>
      <w:r w:rsidR="0025527C">
        <w:br w:type="page"/>
      </w:r>
    </w:p>
    <w:p w:rsidR="007D021B" w:rsidRDefault="007D021B" w:rsidP="00333FF1">
      <w:pPr>
        <w:pStyle w:val="Heading3"/>
        <w:jc w:val="left"/>
      </w:pPr>
      <w:bookmarkStart w:id="17" w:name="_Toc518708730"/>
      <w:r>
        <w:lastRenderedPageBreak/>
        <w:t>Boons and Curses in Ramayan</w:t>
      </w:r>
      <w:bookmarkEnd w:id="16"/>
      <w:r>
        <w:t>a</w:t>
      </w:r>
      <w:bookmarkEnd w:id="17"/>
    </w:p>
    <w:p w:rsidR="00333FF1" w:rsidRDefault="007D021B" w:rsidP="00863C01">
      <w:pPr>
        <w:spacing w:line="480" w:lineRule="auto"/>
        <w:ind w:firstLine="720"/>
        <w:jc w:val="both"/>
      </w:pPr>
      <w:r>
        <w:t>We see that Ramayan</w:t>
      </w:r>
      <w:r w:rsidR="00333FF1">
        <w:t>a</w:t>
      </w:r>
      <w:r>
        <w:t xml:space="preserve"> is full of boons and curses, which makes it necessary for us to understand them. There are two types of boons and curses in Ramayana: </w:t>
      </w:r>
      <w:bookmarkStart w:id="18" w:name="_Toc418306770"/>
    </w:p>
    <w:p w:rsidR="007D021B" w:rsidRPr="00863C01" w:rsidRDefault="007D021B" w:rsidP="00C348B8">
      <w:pPr>
        <w:pStyle w:val="ListParagraph"/>
        <w:numPr>
          <w:ilvl w:val="0"/>
          <w:numId w:val="12"/>
        </w:numPr>
        <w:spacing w:line="480" w:lineRule="auto"/>
        <w:jc w:val="both"/>
        <w:rPr>
          <w:b/>
          <w:bCs/>
        </w:rPr>
      </w:pPr>
      <w:r w:rsidRPr="00863C01">
        <w:rPr>
          <w:b/>
          <w:bCs/>
        </w:rPr>
        <w:t>Boons and Curses Related to Transmission of Energy</w:t>
      </w:r>
      <w:bookmarkEnd w:id="18"/>
      <w:r w:rsidR="00333FF1">
        <w:t xml:space="preserve">: </w:t>
      </w:r>
      <w:r>
        <w:t xml:space="preserve">Just as money is an unmistakable reality of our world, energy is the reality of sage Valmiki’s world. </w:t>
      </w:r>
      <w:r w:rsidRPr="00863C01">
        <w:rPr>
          <w:b/>
          <w:bCs/>
        </w:rPr>
        <w:t>For him, like money, one person can transfer energy to another as long as the first person has earned enough energy to transfer. In his world, like money, someone can take energy away from the other person.</w:t>
      </w:r>
      <w:r>
        <w:t xml:space="preserve"> If we consider energy as a wave, we can see that the intention of the person transferring the energy decides if it is helpful or harmful. </w:t>
      </w:r>
      <w:r w:rsidRPr="00863C01">
        <w:rPr>
          <w:b/>
          <w:bCs/>
        </w:rPr>
        <w:t>A beneficial or positive energy transfer is a boon, whereas a negative or harmful energy transfer is a curse.</w:t>
      </w:r>
      <w:r w:rsidR="00863C01" w:rsidRPr="00863C01">
        <w:rPr>
          <w:b/>
          <w:bCs/>
        </w:rPr>
        <w:t xml:space="preserve"> Energy transfer is different from money transfer in one </w:t>
      </w:r>
      <w:r w:rsidR="00043BD1">
        <w:rPr>
          <w:b/>
          <w:bCs/>
        </w:rPr>
        <w:t>way -</w:t>
      </w:r>
      <w:r w:rsidR="00863C01" w:rsidRPr="00863C01">
        <w:rPr>
          <w:b/>
          <w:bCs/>
        </w:rPr>
        <w:t xml:space="preserve"> here, emotions play a big role. The power of energy transfer depends upon the intensity of the emotion with which someone transfers energy. </w:t>
      </w:r>
      <w:r w:rsidR="00863C01">
        <w:t xml:space="preserve">A sorrowful dying person can cause a significant damage with his curse because of his intentions. The curse on king Dasharatha by the dying parents of Shravan is a good example of this kind of curse having an extreme level of intensity. In verses 2-64-54, 55 we read that Shravan’s parents curse king Dasharatha: Like me, you too will die in agony caused by loss of your son. Shravan’s dying parents are ordinary people; yet, they end up causing much damage to king Dasharatha, who is a great person. </w:t>
      </w:r>
    </w:p>
    <w:p w:rsidR="007D021B" w:rsidRDefault="007D021B" w:rsidP="00863C01">
      <w:pPr>
        <w:pStyle w:val="ListParagraph"/>
        <w:spacing w:line="480" w:lineRule="auto"/>
      </w:pPr>
      <w:r w:rsidRPr="00FE604E">
        <w:rPr>
          <w:noProof/>
          <w:lang w:bidi="sa-IN"/>
        </w:rPr>
        <w:lastRenderedPageBreak/>
        <w:drawing>
          <wp:inline distT="0" distB="0" distL="0" distR="0" wp14:anchorId="7DDD331E" wp14:editId="29FEFBC3">
            <wp:extent cx="5943600" cy="2957284"/>
            <wp:effectExtent l="0" t="0" r="0" b="0"/>
            <wp:docPr id="4" name="Picture 4" descr="C:\Users\Parag\Documents\Capture-boon or cur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cuments\Capture-boon or curse.GI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957284"/>
                    </a:xfrm>
                    <a:prstGeom prst="rect">
                      <a:avLst/>
                    </a:prstGeom>
                    <a:noFill/>
                    <a:ln>
                      <a:noFill/>
                    </a:ln>
                  </pic:spPr>
                </pic:pic>
              </a:graphicData>
            </a:graphic>
          </wp:inline>
        </w:drawing>
      </w:r>
    </w:p>
    <w:p w:rsidR="007D021B" w:rsidRDefault="007D021B" w:rsidP="00C348B8">
      <w:pPr>
        <w:pStyle w:val="ListParagraph"/>
        <w:numPr>
          <w:ilvl w:val="0"/>
          <w:numId w:val="12"/>
        </w:numPr>
        <w:spacing w:line="480" w:lineRule="auto"/>
        <w:jc w:val="both"/>
      </w:pPr>
      <w:bookmarkStart w:id="19" w:name="_Toc418306771"/>
      <w:r w:rsidRPr="00863C01">
        <w:rPr>
          <w:b/>
          <w:bCs/>
        </w:rPr>
        <w:t xml:space="preserve">Boons and Curses to </w:t>
      </w:r>
      <w:r w:rsidR="00863C01" w:rsidRPr="00863C01">
        <w:rPr>
          <w:b/>
          <w:bCs/>
        </w:rPr>
        <w:t>Set</w:t>
      </w:r>
      <w:r w:rsidRPr="00863C01">
        <w:rPr>
          <w:b/>
          <w:bCs/>
        </w:rPr>
        <w:t xml:space="preserve"> the Story</w:t>
      </w:r>
      <w:bookmarkEnd w:id="19"/>
      <w:r w:rsidR="00863C01" w:rsidRPr="00863C01">
        <w:rPr>
          <w:b/>
          <w:bCs/>
        </w:rPr>
        <w:t>, With</w:t>
      </w:r>
      <w:r w:rsidR="00104B18">
        <w:rPr>
          <w:b/>
          <w:bCs/>
        </w:rPr>
        <w:t>out</w:t>
      </w:r>
      <w:r w:rsidR="00863C01" w:rsidRPr="00863C01">
        <w:rPr>
          <w:b/>
          <w:bCs/>
        </w:rPr>
        <w:t xml:space="preserve"> </w:t>
      </w:r>
      <w:r w:rsidR="00104B18">
        <w:rPr>
          <w:b/>
          <w:bCs/>
        </w:rPr>
        <w:t xml:space="preserve">Any </w:t>
      </w:r>
      <w:r w:rsidR="00863C01" w:rsidRPr="00863C01">
        <w:rPr>
          <w:b/>
          <w:bCs/>
        </w:rPr>
        <w:t>Energy Transfer</w:t>
      </w:r>
      <w:r w:rsidR="00863C01">
        <w:t xml:space="preserve">: </w:t>
      </w:r>
      <w:r>
        <w:t xml:space="preserve">The second type of boons and curses hide the reality the way a curtain hides things inside the house. </w:t>
      </w:r>
      <w:r w:rsidR="00863C01">
        <w:t xml:space="preserve">Let us take example of </w:t>
      </w:r>
      <w:r>
        <w:t>Dasharath</w:t>
      </w:r>
      <w:r w:rsidR="00333FF1">
        <w:t>a</w:t>
      </w:r>
      <w:r>
        <w:t xml:space="preserve">’s boon to his wife, Kaikayi, shows </w:t>
      </w:r>
      <w:r w:rsidR="00333FF1">
        <w:t xml:space="preserve">logical problem. </w:t>
      </w:r>
      <w:r>
        <w:t>It is not like king Dasharath</w:t>
      </w:r>
      <w:r w:rsidR="00333FF1">
        <w:t>a</w:t>
      </w:r>
      <w:r>
        <w:t xml:space="preserve"> does great deeds, accumulates energy, and then, transfers it to his wife as a boon. The story, in fact, presents precisely the opposite circumstances, where king Dasharath</w:t>
      </w:r>
      <w:r w:rsidR="00333FF1">
        <w:t>a</w:t>
      </w:r>
      <w:r>
        <w:t xml:space="preserve"> is about to lose a war and his life too.</w:t>
      </w:r>
      <w:r w:rsidRPr="00863C01">
        <w:rPr>
          <w:b/>
          <w:bCs/>
        </w:rPr>
        <w:t xml:space="preserve"> He desperately needs his wife’s help to escape impe</w:t>
      </w:r>
      <w:r w:rsidR="00493AC6">
        <w:rPr>
          <w:b/>
          <w:bCs/>
        </w:rPr>
        <w:t>nding defeat and possible death.</w:t>
      </w:r>
      <w:r w:rsidRPr="00863C01">
        <w:rPr>
          <w:b/>
          <w:bCs/>
        </w:rPr>
        <w:t xml:space="preserve"> </w:t>
      </w:r>
      <w:r w:rsidR="00493AC6">
        <w:rPr>
          <w:b/>
          <w:bCs/>
        </w:rPr>
        <w:t>S</w:t>
      </w:r>
      <w:r w:rsidRPr="00863C01">
        <w:rPr>
          <w:b/>
          <w:bCs/>
        </w:rPr>
        <w:t xml:space="preserve">o, he promises her two boons in exchange for her help in the battlefield. There is no energy transfer in this boon. </w:t>
      </w:r>
      <w:r>
        <w:t>His boon is like giving a signed blank check to his wife. Sage Valmiki intentionally creates a hole in the story in the form of Dasharath</w:t>
      </w:r>
      <w:r w:rsidR="00333FF1">
        <w:t>a</w:t>
      </w:r>
      <w:r>
        <w:t>’s inability to save his life</w:t>
      </w:r>
      <w:r w:rsidR="00493AC6">
        <w:t xml:space="preserve">. With it, </w:t>
      </w:r>
      <w:r>
        <w:t>we can identify it as a simple curtain on the reality.</w:t>
      </w:r>
      <w:r w:rsidR="007E2ECF">
        <w:t xml:space="preserve"> </w:t>
      </w:r>
      <w:r w:rsidR="00070261">
        <w:t>In this case, the reality is that our ego/Ahamkar represented by Ravana has</w:t>
      </w:r>
      <w:r w:rsidR="00104B18">
        <w:t xml:space="preserve"> already abducted our energy, represented by Sita. Sage Valmiki needs a way to set this reality into the story. For Ravan to kidnap her, Sita needs to be in the jungle. For Sita to go to the jungle, Shri Ram must go to the jungle too. The story needs a reason to achieve this and king Dasharath’s boon to Kaikayi provides this reason.</w:t>
      </w:r>
      <w:r>
        <w:br w:type="page"/>
      </w:r>
    </w:p>
    <w:p w:rsidR="00775ACC" w:rsidRDefault="00851144" w:rsidP="007B5221">
      <w:pPr>
        <w:pStyle w:val="Heading1"/>
      </w:pPr>
      <w:bookmarkStart w:id="20" w:name="_Toc518708731"/>
      <w:r>
        <w:lastRenderedPageBreak/>
        <w:t xml:space="preserve">Layer 1: Characters </w:t>
      </w:r>
      <w:r w:rsidR="00C13E61">
        <w:t>a</w:t>
      </w:r>
      <w:r w:rsidR="00775ACC">
        <w:t xml:space="preserve">nd </w:t>
      </w:r>
      <w:r w:rsidR="00C13E61">
        <w:t>T</w:t>
      </w:r>
      <w:r w:rsidR="00775ACC">
        <w:t>heir Samkhya-Yoga Meaning</w:t>
      </w:r>
      <w:bookmarkEnd w:id="20"/>
    </w:p>
    <w:p w:rsidR="0009663C" w:rsidRDefault="0009663C" w:rsidP="0009663C">
      <w:pPr>
        <w:spacing w:line="480" w:lineRule="auto"/>
        <w:jc w:val="both"/>
      </w:pPr>
      <w:r>
        <w:tab/>
        <w:t xml:space="preserve">We saw that there are four layers in Valmiki Ramayana. They are – 1) Characters 2) Characters relationship with each other 3) Safeguards for spiritual aspirants and 4) Chakras. </w:t>
      </w:r>
    </w:p>
    <w:p w:rsidR="00C029EB" w:rsidRDefault="0009663C" w:rsidP="0009663C">
      <w:pPr>
        <w:spacing w:line="480" w:lineRule="auto"/>
        <w:jc w:val="both"/>
      </w:pPr>
      <w:r>
        <w:tab/>
        <w:t xml:space="preserve">Here we will </w:t>
      </w:r>
      <w:r w:rsidR="001E4ACC">
        <w:t xml:space="preserve">study Yogic interpretation only few characters. </w:t>
      </w:r>
      <w:r w:rsidR="002761D7">
        <w:t xml:space="preserve">For other characters, please read book Yoga Ramayana. </w:t>
      </w:r>
      <w:r w:rsidR="001E4ACC" w:rsidRPr="00A10D54">
        <w:rPr>
          <w:b/>
          <w:bCs/>
        </w:rPr>
        <w:t xml:space="preserve">We will classify </w:t>
      </w:r>
      <w:r w:rsidR="002761D7">
        <w:rPr>
          <w:b/>
          <w:bCs/>
        </w:rPr>
        <w:t>the characters</w:t>
      </w:r>
      <w:r w:rsidR="001E4ACC" w:rsidRPr="00A10D54">
        <w:rPr>
          <w:b/>
          <w:bCs/>
        </w:rPr>
        <w:t xml:space="preserve"> according to their complexity to understand</w:t>
      </w:r>
      <w:r w:rsidR="002761D7">
        <w:rPr>
          <w:b/>
          <w:bCs/>
        </w:rPr>
        <w:t xml:space="preserve"> in terms of Yoga</w:t>
      </w:r>
      <w:r w:rsidR="001E4ACC" w:rsidRPr="00A10D54">
        <w:rPr>
          <w:b/>
          <w:bCs/>
        </w:rPr>
        <w:t xml:space="preserve">: Easy, Medium and </w:t>
      </w:r>
      <w:r w:rsidR="00C029EB">
        <w:rPr>
          <w:b/>
          <w:bCs/>
        </w:rPr>
        <w:t>Complex</w:t>
      </w:r>
      <w:r w:rsidR="001E4ACC" w:rsidRPr="00A10D54">
        <w:rPr>
          <w:b/>
          <w:bCs/>
        </w:rPr>
        <w:t>.</w:t>
      </w:r>
      <w:r w:rsidR="00C029EB">
        <w:rPr>
          <w:b/>
          <w:bCs/>
        </w:rPr>
        <w:t xml:space="preserve"> </w:t>
      </w:r>
      <w:r w:rsidR="002A0A53">
        <w:rPr>
          <w:b/>
          <w:bCs/>
        </w:rPr>
        <w:t>Few</w:t>
      </w:r>
      <w:r w:rsidR="00C029EB">
        <w:rPr>
          <w:b/>
          <w:bCs/>
        </w:rPr>
        <w:t xml:space="preserve"> characters become complex because their meaning depend upon some other concept.  </w:t>
      </w:r>
      <w:r w:rsidR="00C029EB" w:rsidRPr="002A0A53">
        <w:t>The key concepts like energy, consciousness, and Guna etc. come from Samkhya.</w:t>
      </w:r>
      <w:r>
        <w:t xml:space="preserve"> </w:t>
      </w:r>
    </w:p>
    <w:p w:rsidR="0009663C" w:rsidRPr="002A0A53" w:rsidRDefault="0009663C" w:rsidP="0009663C">
      <w:pPr>
        <w:spacing w:line="480" w:lineRule="auto"/>
        <w:jc w:val="both"/>
      </w:pPr>
      <w:r>
        <w:tab/>
        <w:t xml:space="preserve">Since Ramayana is a story, it becomes very difficult to separate these layers. </w:t>
      </w:r>
      <w:r w:rsidR="002C1BB2">
        <w:t xml:space="preserve">In all characters, their relationship with other character is implicit. </w:t>
      </w:r>
      <w:r>
        <w:t>Particularly, when a character has a small role, all these four layers get mixed in to each other. In that case, we will s</w:t>
      </w:r>
      <w:r w:rsidR="002C1BB2">
        <w:t>tudy all four layers together.</w:t>
      </w:r>
    </w:p>
    <w:p w:rsidR="008A0652" w:rsidRDefault="008A0652" w:rsidP="0009663C">
      <w:pPr>
        <w:spacing w:line="480" w:lineRule="auto"/>
        <w:jc w:val="both"/>
      </w:pPr>
      <w:r>
        <w:tab/>
        <w:t xml:space="preserve">Ramayana is seemingly a simple story of victory of Shri Ram over a Ravana. However, we find an incredible level of complexity, if we map characters used in Ramayana to ourselves. There are mind-boggling puzzles in it, when we begin to realize that these are not just characters. </w:t>
      </w:r>
      <w:r w:rsidRPr="00263553">
        <w:rPr>
          <w:b/>
          <w:bCs/>
        </w:rPr>
        <w:t xml:space="preserve">They are real-life entities that matter to us most, in contexts that might be difficult to understand. </w:t>
      </w:r>
    </w:p>
    <w:p w:rsidR="005B46CD" w:rsidRDefault="005B46CD" w:rsidP="006B6168">
      <w:pPr>
        <w:pStyle w:val="Heading3"/>
        <w:jc w:val="both"/>
      </w:pPr>
      <w:bookmarkStart w:id="21" w:name="_Toc518708732"/>
      <w:r>
        <w:t>Easy Character # 1: Sita</w:t>
      </w:r>
      <w:bookmarkEnd w:id="21"/>
    </w:p>
    <w:p w:rsidR="00265C44" w:rsidRDefault="00265C44" w:rsidP="006B6168">
      <w:pPr>
        <w:spacing w:line="480" w:lineRule="auto"/>
        <w:ind w:firstLine="720"/>
        <w:jc w:val="both"/>
      </w:pPr>
      <w:r>
        <w:tab/>
        <w:t xml:space="preserve">There are hundreds of characters in Ramayana, and each character has a puzzle for the reader, but no other character throws more puzzles at the reader than the character of Sita. </w:t>
      </w:r>
      <w:r w:rsidRPr="00BF40B1">
        <w:rPr>
          <w:b/>
          <w:bCs/>
        </w:rPr>
        <w:t xml:space="preserve">It is not possible to understand her role, if we consider her just at the human level. Unless we consider her as an </w:t>
      </w:r>
      <w:r w:rsidRPr="00BF40B1">
        <w:rPr>
          <w:b/>
          <w:bCs/>
        </w:rPr>
        <w:lastRenderedPageBreak/>
        <w:t>Energy/Shakti</w:t>
      </w:r>
      <w:r w:rsidR="00175682" w:rsidRPr="00BF40B1">
        <w:rPr>
          <w:b/>
          <w:bCs/>
        </w:rPr>
        <w:t>/Kundalini</w:t>
      </w:r>
      <w:r w:rsidRPr="00BF40B1">
        <w:rPr>
          <w:b/>
          <w:bCs/>
        </w:rPr>
        <w:t>, to solve these puzzles is impossible.</w:t>
      </w:r>
      <w:r>
        <w:t xml:space="preserve"> Let us take some time to understand her character in depth, because no amount of ink and paper is enou</w:t>
      </w:r>
      <w:r w:rsidR="00752F63">
        <w:t>gh to underline her importance.</w:t>
      </w:r>
    </w:p>
    <w:p w:rsidR="00752F63" w:rsidRDefault="00752F63" w:rsidP="006B6168">
      <w:pPr>
        <w:spacing w:line="480" w:lineRule="auto"/>
        <w:ind w:firstLine="720"/>
        <w:jc w:val="both"/>
      </w:pPr>
      <w:r>
        <w:t xml:space="preserve">Sita’s birth is a mystery. As the legend goes, king Janak found a box with a baby inside while tilling the land. Think for a moment, if someone had put a live baby underneath land, then that person had already tilled the land. If someone had dug a hole and put a baby in it a few days before, king Janak should have found a dead baby or only a skeleton of it. Tilling of land and discovery of a live baby could not have happened at the same time. </w:t>
      </w:r>
      <w:r w:rsidRPr="00752F63">
        <w:rPr>
          <w:b/>
          <w:bCs/>
        </w:rPr>
        <w:t>Then, how do we explain the riddle of Sita’s birth at the human level? The only answer is that she represents an energy. The suggestion by Valmiki that she was not born normally matches Newton’s law of energy. Both agree that we cannot create energy.</w:t>
      </w:r>
      <w:r>
        <w:t xml:space="preserve"> </w:t>
      </w:r>
    </w:p>
    <w:p w:rsidR="00752F63" w:rsidRDefault="00752F63" w:rsidP="006B6168">
      <w:pPr>
        <w:spacing w:line="480" w:lineRule="auto"/>
        <w:ind w:firstLine="720"/>
        <w:jc w:val="both"/>
      </w:pPr>
      <w:r>
        <w:t xml:space="preserve">When Sita is ready to dissolve her appearance, she requests the earth to open up and swallow her. If she were an ordinary human being, we could have justified her birth as adoption by king Janak. However, we cannot explain her disappearance at the human level, as humans cannot create earthquakes on-demand. </w:t>
      </w:r>
      <w:r w:rsidRPr="00752F63">
        <w:rPr>
          <w:b/>
          <w:bCs/>
        </w:rPr>
        <w:t>Sita represents energy, and energy cannot be destroyed, which means, she cannot die like humans, so she disappears into the earth. Thus, we see that sage Valmiki’s representation of energy matches Newton’s law of energy.</w:t>
      </w:r>
    </w:p>
    <w:p w:rsidR="00B45CAF" w:rsidRDefault="00752F63" w:rsidP="006B6168">
      <w:pPr>
        <w:spacing w:line="480" w:lineRule="auto"/>
        <w:ind w:firstLine="720"/>
        <w:jc w:val="both"/>
      </w:pPr>
      <w:r>
        <w:t>L</w:t>
      </w:r>
      <w:r w:rsidR="00B45CAF">
        <w:t>et us go directly to Valmiki Ramayana and confirm that sage Valmiki indeed saw Sita as Energy/Shakti</w:t>
      </w:r>
      <w:r w:rsidR="00175682">
        <w:t>/</w:t>
      </w:r>
      <w:r w:rsidR="00175682" w:rsidRPr="00175682">
        <w:t xml:space="preserve"> </w:t>
      </w:r>
      <w:r w:rsidR="00175682">
        <w:t>Kundalini</w:t>
      </w:r>
      <w:r>
        <w:t>. We will study the</w:t>
      </w:r>
      <w:r w:rsidR="00B45CAF">
        <w:t xml:space="preserve"> verses where Hanuman first saw Sita. </w:t>
      </w:r>
      <w:r>
        <w:t>Sage Valmiki</w:t>
      </w:r>
      <w:r w:rsidR="00B45CAF">
        <w:t xml:space="preserve"> dedicates three chapters to describe Sita in captivity of Ravan</w:t>
      </w:r>
      <w:r w:rsidR="00057F70">
        <w:t>a</w:t>
      </w:r>
      <w:r w:rsidR="00B45CAF">
        <w:t xml:space="preserve"> from Hanuman’s perspective.</w:t>
      </w:r>
    </w:p>
    <w:p w:rsidR="00B45CAF" w:rsidRDefault="00B45CAF" w:rsidP="006B6168">
      <w:pPr>
        <w:spacing w:line="480" w:lineRule="auto"/>
        <w:ind w:firstLine="720"/>
        <w:jc w:val="both"/>
      </w:pPr>
      <w:r>
        <w:t>Sage Valmiki sets this moment intentionally in the early morning hours, when everything appears golden and fiery red.</w:t>
      </w:r>
      <w:r w:rsidRPr="00175682">
        <w:rPr>
          <w:b/>
          <w:bCs/>
        </w:rPr>
        <w:t xml:space="preserve"> The verses in these chapters are the most beautiful and critical verses of Ramayan</w:t>
      </w:r>
      <w:r w:rsidR="00175682" w:rsidRPr="00175682">
        <w:rPr>
          <w:b/>
          <w:bCs/>
        </w:rPr>
        <w:t>a. T</w:t>
      </w:r>
      <w:r w:rsidRPr="00175682">
        <w:rPr>
          <w:b/>
          <w:bCs/>
        </w:rPr>
        <w:t xml:space="preserve">herefore, we will read each verse carefully. </w:t>
      </w:r>
      <w:r>
        <w:t xml:space="preserve">We will try to see if these descriptions create specific images in our mind and help us in our search for energy in our </w:t>
      </w:r>
      <w:r w:rsidR="002A38BC">
        <w:t>Muladhara</w:t>
      </w:r>
      <w:r>
        <w:t xml:space="preserve"> </w:t>
      </w:r>
      <w:r w:rsidR="00BD4DB9">
        <w:t>Chakra</w:t>
      </w:r>
      <w:r>
        <w:t xml:space="preserve">. Carefully note </w:t>
      </w:r>
      <w:r>
        <w:lastRenderedPageBreak/>
        <w:t>the words that evoke the golden-fire color or words like “braid” and “snake.” In addition, note the specific details of highly energetic, moving, or bright object encapsulated by some cover.</w:t>
      </w:r>
    </w:p>
    <w:p w:rsidR="00175682" w:rsidRDefault="00175682" w:rsidP="00C348B8">
      <w:pPr>
        <w:pStyle w:val="ListParagraph"/>
        <w:numPr>
          <w:ilvl w:val="0"/>
          <w:numId w:val="7"/>
        </w:numPr>
        <w:tabs>
          <w:tab w:val="clear" w:pos="360"/>
          <w:tab w:val="clear" w:pos="9360"/>
        </w:tabs>
        <w:spacing w:after="200" w:line="480" w:lineRule="auto"/>
        <w:jc w:val="both"/>
      </w:pPr>
      <w:r>
        <w:t>Verse 5-14-38 tells us Hanuman saw land, springs, and trees in a golden fire color.</w:t>
      </w:r>
    </w:p>
    <w:p w:rsidR="00175682" w:rsidRDefault="00175682" w:rsidP="00C348B8">
      <w:pPr>
        <w:pStyle w:val="ListParagraph"/>
        <w:numPr>
          <w:ilvl w:val="0"/>
          <w:numId w:val="7"/>
        </w:numPr>
        <w:tabs>
          <w:tab w:val="clear" w:pos="360"/>
          <w:tab w:val="clear" w:pos="9360"/>
        </w:tabs>
        <w:spacing w:after="200" w:line="480" w:lineRule="auto"/>
        <w:jc w:val="both"/>
      </w:pPr>
      <w:r>
        <w:t>Verse 5-14-39 says Hanuman saw his body glowing in golden red color, because of the light radiating from the surroundings. If you visit any temple of Hanuman, you will find him in golden red color; that color comes from these verses.</w:t>
      </w:r>
    </w:p>
    <w:p w:rsidR="00175682" w:rsidRDefault="00175682" w:rsidP="00C348B8">
      <w:pPr>
        <w:pStyle w:val="ListParagraph"/>
        <w:numPr>
          <w:ilvl w:val="0"/>
          <w:numId w:val="7"/>
        </w:numPr>
        <w:tabs>
          <w:tab w:val="clear" w:pos="360"/>
          <w:tab w:val="clear" w:pos="9360"/>
        </w:tabs>
        <w:spacing w:after="200" w:line="480" w:lineRule="auto"/>
        <w:jc w:val="both"/>
      </w:pPr>
      <w:r>
        <w:t xml:space="preserve">In verse 5-15-19 through 5-15-35, sage Valmiki gives the description of Sita in the Ashok garden. It is also a description of the energy in our body or of the Kundalini locked up at the </w:t>
      </w:r>
      <w:r w:rsidR="00B35EE4">
        <w:t xml:space="preserve">Muladhara </w:t>
      </w:r>
      <w:r w:rsidR="00BD4DB9">
        <w:t>Chakra</w:t>
      </w:r>
      <w:r>
        <w:t xml:space="preserve">. In verse 5-15-19, </w:t>
      </w:r>
      <w:r w:rsidR="009B4148">
        <w:t>Hanuman</w:t>
      </w:r>
      <w:r>
        <w:t xml:space="preserve"> sees Sita for the first time. She is wearing an ochre colored sari, which is soiled. Female demons surround her. She is weak due to fasting. She looks very sad and miserable.</w:t>
      </w:r>
    </w:p>
    <w:p w:rsidR="00175682" w:rsidRDefault="00175682" w:rsidP="00C348B8">
      <w:pPr>
        <w:pStyle w:val="ListParagraph"/>
        <w:numPr>
          <w:ilvl w:val="0"/>
          <w:numId w:val="7"/>
        </w:numPr>
        <w:tabs>
          <w:tab w:val="clear" w:pos="360"/>
          <w:tab w:val="clear" w:pos="9360"/>
        </w:tabs>
        <w:spacing w:after="200" w:line="480" w:lineRule="auto"/>
        <w:jc w:val="both"/>
      </w:pPr>
      <w:r>
        <w:t>Verse 5-15-20 describes Sita as a form that emerged out of the fire, glowing with radiance, but veiled in smoke</w:t>
      </w:r>
    </w:p>
    <w:p w:rsidR="00175682" w:rsidRDefault="00175682" w:rsidP="00C348B8">
      <w:pPr>
        <w:pStyle w:val="ListParagraph"/>
        <w:numPr>
          <w:ilvl w:val="0"/>
          <w:numId w:val="7"/>
        </w:numPr>
        <w:tabs>
          <w:tab w:val="clear" w:pos="360"/>
          <w:tab w:val="clear" w:pos="9360"/>
        </w:tabs>
        <w:spacing w:after="200" w:line="480" w:lineRule="auto"/>
        <w:jc w:val="both"/>
      </w:pPr>
      <w:r>
        <w:t>In verse 5-15-21, sage Valmiki describes Sita as a lotus plant without a lotus flower, covered with mud.</w:t>
      </w:r>
    </w:p>
    <w:p w:rsidR="00175682" w:rsidRDefault="00175682" w:rsidP="00C348B8">
      <w:pPr>
        <w:pStyle w:val="ListParagraph"/>
        <w:numPr>
          <w:ilvl w:val="0"/>
          <w:numId w:val="7"/>
        </w:numPr>
        <w:tabs>
          <w:tab w:val="clear" w:pos="360"/>
          <w:tab w:val="clear" w:pos="9360"/>
        </w:tabs>
        <w:spacing w:after="200" w:line="480" w:lineRule="auto"/>
        <w:jc w:val="both"/>
      </w:pPr>
      <w:r>
        <w:t>Verse 5-15-24 compares the condition of her being surrounded by female demons with that of a deer separated from its herd and surrounded by hounds.</w:t>
      </w:r>
    </w:p>
    <w:p w:rsidR="00175682" w:rsidRPr="00B35EE4" w:rsidRDefault="00B35EE4" w:rsidP="00C348B8">
      <w:pPr>
        <w:pStyle w:val="ListParagraph"/>
        <w:numPr>
          <w:ilvl w:val="0"/>
          <w:numId w:val="7"/>
        </w:numPr>
        <w:tabs>
          <w:tab w:val="clear" w:pos="360"/>
          <w:tab w:val="clear" w:pos="9360"/>
        </w:tabs>
        <w:spacing w:after="200" w:line="480" w:lineRule="auto"/>
        <w:jc w:val="both"/>
        <w:rPr>
          <w:b/>
          <w:bCs/>
        </w:rPr>
      </w:pPr>
      <w:r w:rsidRPr="00B35EE4">
        <w:rPr>
          <w:b/>
          <w:bCs/>
        </w:rPr>
        <w:t>V</w:t>
      </w:r>
      <w:r w:rsidR="00175682" w:rsidRPr="00B35EE4">
        <w:rPr>
          <w:b/>
          <w:bCs/>
        </w:rPr>
        <w:t>erse 5-15-25 describes Sita as a braid made up of three flexible strands of hair and as a coiled up snake; this is a classic description of the Kundalini.</w:t>
      </w:r>
    </w:p>
    <w:p w:rsidR="00175682" w:rsidRDefault="00175682" w:rsidP="00C348B8">
      <w:pPr>
        <w:pStyle w:val="ListParagraph"/>
        <w:numPr>
          <w:ilvl w:val="0"/>
          <w:numId w:val="7"/>
        </w:numPr>
        <w:tabs>
          <w:tab w:val="clear" w:pos="360"/>
          <w:tab w:val="clear" w:pos="9360"/>
        </w:tabs>
        <w:spacing w:after="200" w:line="480" w:lineRule="auto"/>
        <w:jc w:val="both"/>
      </w:pPr>
      <w:r>
        <w:t>Verse 5-15-32 again describes her as a fire covered by smoke and as a forgotten treasure.</w:t>
      </w:r>
    </w:p>
    <w:p w:rsidR="00175682" w:rsidRDefault="00175682" w:rsidP="00C348B8">
      <w:pPr>
        <w:pStyle w:val="ListParagraph"/>
        <w:numPr>
          <w:ilvl w:val="0"/>
          <w:numId w:val="7"/>
        </w:numPr>
        <w:tabs>
          <w:tab w:val="clear" w:pos="360"/>
          <w:tab w:val="clear" w:pos="9360"/>
        </w:tabs>
        <w:spacing w:after="200" w:line="480" w:lineRule="auto"/>
        <w:jc w:val="both"/>
      </w:pPr>
      <w:r>
        <w:t>In verse 5-15-37, sage Valmiki mentions that she is wearing a coat of dust and looks like a bright moon covered by clouds.</w:t>
      </w:r>
    </w:p>
    <w:p w:rsidR="00175682" w:rsidRDefault="00175682" w:rsidP="00C348B8">
      <w:pPr>
        <w:pStyle w:val="ListParagraph"/>
        <w:numPr>
          <w:ilvl w:val="0"/>
          <w:numId w:val="7"/>
        </w:numPr>
        <w:tabs>
          <w:tab w:val="clear" w:pos="360"/>
          <w:tab w:val="clear" w:pos="9360"/>
        </w:tabs>
        <w:spacing w:after="200" w:line="480" w:lineRule="auto"/>
        <w:jc w:val="both"/>
      </w:pPr>
      <w:r>
        <w:lastRenderedPageBreak/>
        <w:t xml:space="preserve">Verse 5-16-25 again says that her body is smeared with dirt just as a lotus plant is smeared with mud. Note that dirt is symbolic of earth, which is an element of the </w:t>
      </w:r>
      <w:r w:rsidR="00B35EE4">
        <w:t xml:space="preserve">Muladhara </w:t>
      </w:r>
      <w:r w:rsidR="00BD4DB9">
        <w:t>Chakra</w:t>
      </w:r>
      <w:r>
        <w:t>.</w:t>
      </w:r>
    </w:p>
    <w:p w:rsidR="00175682" w:rsidRDefault="00175682" w:rsidP="00C348B8">
      <w:pPr>
        <w:pStyle w:val="ListParagraph"/>
        <w:numPr>
          <w:ilvl w:val="0"/>
          <w:numId w:val="7"/>
        </w:numPr>
        <w:tabs>
          <w:tab w:val="clear" w:pos="360"/>
          <w:tab w:val="clear" w:pos="9360"/>
        </w:tabs>
        <w:spacing w:after="200" w:line="480" w:lineRule="auto"/>
        <w:jc w:val="both"/>
      </w:pPr>
      <w:r>
        <w:t>Verse 5-20-7 gives the same description, but this time through the eyes of Ravan</w:t>
      </w:r>
      <w:r w:rsidR="00D44974">
        <w:t>a</w:t>
      </w:r>
      <w:r>
        <w:t>, who comes to see Sita to convince her to marry him, so that he can avoid a possible attack from Shri Ram.</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In verse 5-19-9, Ravan</w:t>
      </w:r>
      <w:r w:rsidR="00D44974">
        <w:rPr>
          <w:b/>
          <w:bCs/>
        </w:rPr>
        <w:t>a</w:t>
      </w:r>
      <w:r w:rsidRPr="00D44974">
        <w:rPr>
          <w:b/>
          <w:bCs/>
        </w:rPr>
        <w:t xml:space="preserve"> sees her as a great, writhing female serpent bound in a spell.</w:t>
      </w:r>
    </w:p>
    <w:p w:rsidR="00175682" w:rsidRPr="00D44974" w:rsidRDefault="00175682" w:rsidP="00C348B8">
      <w:pPr>
        <w:pStyle w:val="ListParagraph"/>
        <w:numPr>
          <w:ilvl w:val="0"/>
          <w:numId w:val="7"/>
        </w:numPr>
        <w:tabs>
          <w:tab w:val="clear" w:pos="360"/>
          <w:tab w:val="clear" w:pos="9360"/>
        </w:tabs>
        <w:spacing w:after="200" w:line="480" w:lineRule="auto"/>
        <w:jc w:val="both"/>
        <w:rPr>
          <w:b/>
          <w:bCs/>
        </w:rPr>
      </w:pPr>
      <w:r w:rsidRPr="00D44974">
        <w:rPr>
          <w:b/>
          <w:bCs/>
        </w:rPr>
        <w:t>Verse 5-19-13 says that Ravan</w:t>
      </w:r>
      <w:r w:rsidR="00D44974">
        <w:rPr>
          <w:b/>
          <w:bCs/>
        </w:rPr>
        <w:t>a</w:t>
      </w:r>
      <w:r w:rsidRPr="00D44974">
        <w:rPr>
          <w:b/>
          <w:bCs/>
        </w:rPr>
        <w:t xml:space="preserve"> sees her as a blazing faraway fire, capable of destroying the world.</w:t>
      </w:r>
    </w:p>
    <w:p w:rsidR="00896754" w:rsidRDefault="00175682" w:rsidP="00896754">
      <w:pPr>
        <w:spacing w:line="480" w:lineRule="auto"/>
        <w:ind w:firstLine="720"/>
        <w:jc w:val="both"/>
        <w:rPr>
          <w:b/>
          <w:bCs/>
        </w:rPr>
      </w:pPr>
      <w:r>
        <w:t>Verses 5-20-9 and 5-20-13 are extremely critical as they contain the exact description of the Kundalini coiled up at the Root Center. If you search the internet, you will come across several pages that describe the Kundalini in the same words.</w:t>
      </w:r>
      <w:r w:rsidR="00D44974">
        <w:t xml:space="preserve"> </w:t>
      </w:r>
      <w:r w:rsidRPr="00FB2377">
        <w:rPr>
          <w:b/>
          <w:bCs/>
        </w:rPr>
        <w:t xml:space="preserve">These verses prove that sage Valmiki saw Sita as the Kundalini, the energy locked up in the </w:t>
      </w:r>
      <w:r w:rsidR="00D44974" w:rsidRPr="00FB2377">
        <w:rPr>
          <w:b/>
          <w:bCs/>
        </w:rPr>
        <w:t xml:space="preserve">Muladhara </w:t>
      </w:r>
      <w:r w:rsidR="00BD4DB9">
        <w:rPr>
          <w:b/>
          <w:bCs/>
        </w:rPr>
        <w:t>Chakra</w:t>
      </w:r>
      <w:r w:rsidRPr="00FB2377">
        <w:rPr>
          <w:b/>
          <w:bCs/>
        </w:rPr>
        <w:t>.</w:t>
      </w:r>
    </w:p>
    <w:p w:rsidR="00896754" w:rsidRDefault="00896754" w:rsidP="00896754">
      <w:pPr>
        <w:pStyle w:val="Heading3"/>
        <w:jc w:val="left"/>
      </w:pPr>
      <w:bookmarkStart w:id="22" w:name="_Toc518708733"/>
      <w:r>
        <w:t>Easy Character # 2</w:t>
      </w:r>
      <w:r w:rsidRPr="00896754">
        <w:t>: Shri Ram</w:t>
      </w:r>
      <w:bookmarkEnd w:id="22"/>
    </w:p>
    <w:p w:rsidR="00896754" w:rsidRDefault="00896754" w:rsidP="00896754">
      <w:pPr>
        <w:spacing w:line="480" w:lineRule="auto"/>
        <w:ind w:firstLine="720"/>
        <w:jc w:val="both"/>
      </w:pPr>
      <w:r>
        <w:t xml:space="preserve">After the defeat of Ravana, the war ends, and Vibhishana becomes the king of Lanka. Shri Ram asks Vibhishana to bring to him. </w:t>
      </w:r>
    </w:p>
    <w:p w:rsidR="00896754" w:rsidRPr="00896754" w:rsidRDefault="00896754" w:rsidP="00896754">
      <w:pPr>
        <w:spacing w:line="480" w:lineRule="auto"/>
        <w:ind w:firstLine="720"/>
        <w:jc w:val="both"/>
        <w:rPr>
          <w:b/>
          <w:bCs/>
        </w:rPr>
      </w:pPr>
      <w:r>
        <w:t xml:space="preserve">In verse 6-115-21, Shri Ram tells Sita, “I won you back to restore my honor.” He then tells her that she is “free to go wherever she likes.” </w:t>
      </w:r>
      <w:r w:rsidRPr="00896754">
        <w:rPr>
          <w:b/>
          <w:bCs/>
        </w:rPr>
        <w:t>In verse 6-116-15, in a befitting reply to Shri Ram, Sita reminds him that she was born out of the earth, and her father, Janak, was a mere disguise for her to be born.</w:t>
      </w:r>
      <w:r>
        <w:t xml:space="preserve"> Sita tells Shri Ram that “he is behaving like someone who does not know of her real nature”. However, not wanting to live a life of blame from Shri Ram, she decides to enter into fire and asks </w:t>
      </w:r>
      <w:r>
        <w:lastRenderedPageBreak/>
        <w:t xml:space="preserve">Laxmana to set up a bonfire. </w:t>
      </w:r>
      <w:r w:rsidRPr="00896754">
        <w:rPr>
          <w:b/>
          <w:bCs/>
        </w:rPr>
        <w:t xml:space="preserve">Note that </w:t>
      </w:r>
      <w:r>
        <w:rPr>
          <w:b/>
          <w:bCs/>
        </w:rPr>
        <w:t>Sita</w:t>
      </w:r>
      <w:r w:rsidRPr="00896754">
        <w:rPr>
          <w:b/>
          <w:bCs/>
        </w:rPr>
        <w:t xml:space="preserve"> does not enter into fire to pass any test or to remove any doubts about her purity. </w:t>
      </w:r>
    </w:p>
    <w:p w:rsidR="00896754" w:rsidRDefault="00896754" w:rsidP="00896754">
      <w:pPr>
        <w:spacing w:line="480" w:lineRule="auto"/>
        <w:ind w:firstLine="720"/>
        <w:jc w:val="both"/>
      </w:pPr>
      <w:r>
        <w:t xml:space="preserve">After telling everyone assembled there, “my heart never moves off of Shri Ram,” in verse 6-116-32, Sita plunges into the blazing fire. In verse 6-117-1, along with everybody else, Shri Ram becomes very sad, and tears roll off from his eyes. </w:t>
      </w:r>
      <w:r w:rsidRPr="00991230">
        <w:rPr>
          <w:b/>
          <w:bCs/>
        </w:rPr>
        <w:t>He does behave like an ordinary man.</w:t>
      </w:r>
    </w:p>
    <w:p w:rsidR="00896754" w:rsidRDefault="00896754" w:rsidP="00896754">
      <w:pPr>
        <w:spacing w:line="480" w:lineRule="auto"/>
        <w:ind w:firstLine="720"/>
        <w:jc w:val="both"/>
      </w:pPr>
      <w:r>
        <w:t>After witnessing this sad turn of these events, Lord Brahma, Lord Shiv</w:t>
      </w:r>
      <w:r w:rsidR="00991230">
        <w:t>a</w:t>
      </w:r>
      <w:r>
        <w:t>, Indr</w:t>
      </w:r>
      <w:r w:rsidR="00991230">
        <w:t>a</w:t>
      </w:r>
      <w:r>
        <w:t xml:space="preserve">, and a host of other gods, decide to intervene. In verse 6-117-6, they question Shri Ram as to how he could not recognize himself as god. They ask him why he is still behaving like a commoner? </w:t>
      </w:r>
      <w:r w:rsidRPr="00991230">
        <w:rPr>
          <w:b/>
          <w:bCs/>
        </w:rPr>
        <w:t>In verse 6-117-11, Shri Ram tells them that he thinks he is a normal human being called Ram, the son of Dasharath of the city of Ayodhya. He asks them, “Since you are gods, you tell me who I am. What is my real nature?”</w:t>
      </w:r>
    </w:p>
    <w:p w:rsidR="00896754" w:rsidRDefault="00896754" w:rsidP="00991230">
      <w:pPr>
        <w:spacing w:line="480" w:lineRule="auto"/>
        <w:jc w:val="both"/>
      </w:pPr>
      <w:r>
        <w:t>From the verse 6-117-12 to verse 6-117-33, Lord Brahma tells Shri Ram about his real nature.</w:t>
      </w:r>
    </w:p>
    <w:p w:rsidR="00896754" w:rsidRDefault="00896754" w:rsidP="00C348B8">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896754" w:rsidRDefault="00896754" w:rsidP="00C348B8">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896754" w:rsidRDefault="00896754" w:rsidP="00C348B8">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896754" w:rsidRDefault="00896754" w:rsidP="00C348B8">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896754" w:rsidRDefault="00896754" w:rsidP="00C348B8">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896754" w:rsidRDefault="00896754" w:rsidP="00C348B8">
      <w:pPr>
        <w:pStyle w:val="ListParagraph"/>
        <w:numPr>
          <w:ilvl w:val="0"/>
          <w:numId w:val="10"/>
        </w:numPr>
        <w:tabs>
          <w:tab w:val="clear" w:pos="360"/>
          <w:tab w:val="clear" w:pos="9360"/>
        </w:tabs>
        <w:spacing w:after="200" w:line="480" w:lineRule="auto"/>
        <w:jc w:val="both"/>
      </w:pPr>
      <w:r>
        <w:lastRenderedPageBreak/>
        <w:t>In verse 6-117-18, he says, “You are the essential teaching of the Ved</w:t>
      </w:r>
      <w:r w:rsidR="00991230">
        <w:t>a</w:t>
      </w:r>
      <w:r>
        <w:t>s; you are the first creator of all worlds and the Lord of all.”</w:t>
      </w:r>
    </w:p>
    <w:p w:rsidR="00896754" w:rsidRDefault="00896754" w:rsidP="00C348B8">
      <w:pPr>
        <w:pStyle w:val="ListParagraph"/>
        <w:numPr>
          <w:ilvl w:val="0"/>
          <w:numId w:val="10"/>
        </w:numPr>
        <w:tabs>
          <w:tab w:val="clear" w:pos="360"/>
          <w:tab w:val="clear" w:pos="9360"/>
        </w:tabs>
        <w:spacing w:after="200" w:line="480" w:lineRule="auto"/>
        <w:jc w:val="both"/>
      </w:pPr>
      <w:r>
        <w:t>In verse 6-117-20, he says, “</w:t>
      </w:r>
      <w:r w:rsidR="00991230">
        <w:t>You are the sacred syllable AUM.</w:t>
      </w:r>
      <w:r>
        <w:t xml:space="preserve"> </w:t>
      </w:r>
      <w:r w:rsidR="00991230">
        <w:t>N</w:t>
      </w:r>
      <w:r>
        <w:t>o one knows your origin or your end; no one knows who you are.”</w:t>
      </w:r>
    </w:p>
    <w:p w:rsidR="00896754" w:rsidRDefault="00896754" w:rsidP="00C348B8">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896754" w:rsidRDefault="00896754" w:rsidP="00C348B8">
      <w:pPr>
        <w:pStyle w:val="ListParagraph"/>
        <w:numPr>
          <w:ilvl w:val="0"/>
          <w:numId w:val="10"/>
        </w:numPr>
        <w:tabs>
          <w:tab w:val="clear" w:pos="360"/>
          <w:tab w:val="clear" w:pos="9360"/>
        </w:tabs>
        <w:spacing w:after="200" w:line="480" w:lineRule="auto"/>
        <w:jc w:val="both"/>
      </w:pPr>
      <w:r>
        <w:t>In verse 6-117-22, he says, “You have thousands of feet, eyes, and heads; you bear the earth with all its living beings and its mountains.”</w:t>
      </w:r>
    </w:p>
    <w:p w:rsidR="00896754" w:rsidRDefault="00896754" w:rsidP="00C348B8">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896754" w:rsidRDefault="00896754" w:rsidP="00C348B8">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896754" w:rsidRDefault="00896754" w:rsidP="00C348B8">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896754" w:rsidRPr="00991230" w:rsidRDefault="00896754" w:rsidP="00896754">
      <w:pPr>
        <w:spacing w:line="480" w:lineRule="auto"/>
        <w:ind w:firstLine="720"/>
        <w:jc w:val="both"/>
        <w:rPr>
          <w:b/>
          <w:bCs/>
        </w:rPr>
      </w:pPr>
      <w:r>
        <w:t xml:space="preserve">In verse 6-118-1, the fire god appears in person, with Sita in his hand; Sita had earlier on jumped in the fire. </w:t>
      </w:r>
      <w:r w:rsidRPr="00991230">
        <w:rPr>
          <w:b/>
          <w:bCs/>
        </w:rPr>
        <w:t xml:space="preserve">Verse 6-118-4 tells us that Sita comes out of the fire in exactly the same state in which she went in; even her flower ornaments did not burn in the fire. </w:t>
      </w:r>
      <w:r w:rsidR="00991230" w:rsidRPr="00991230">
        <w:rPr>
          <w:b/>
          <w:bCs/>
        </w:rPr>
        <w:t xml:space="preserve">Only fire can go through fire and come out unharmed. </w:t>
      </w:r>
      <w:r w:rsidRPr="00991230">
        <w:rPr>
          <w:b/>
          <w:bCs/>
        </w:rPr>
        <w:t>From verse 6-118-15, Shri Ram tells everyone that he had always known the real nature of his wife, Sita, as the primordial energy. Having known this, he had ignored her jumping in the fire, as he knew the fire could not burn fire.</w:t>
      </w:r>
    </w:p>
    <w:p w:rsidR="00896754" w:rsidRDefault="00896754" w:rsidP="00C348B8">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896754" w:rsidRDefault="00896754" w:rsidP="00C348B8">
      <w:pPr>
        <w:pStyle w:val="ListParagraph"/>
        <w:numPr>
          <w:ilvl w:val="0"/>
          <w:numId w:val="11"/>
        </w:numPr>
        <w:tabs>
          <w:tab w:val="clear" w:pos="360"/>
          <w:tab w:val="clear" w:pos="9360"/>
        </w:tabs>
        <w:spacing w:after="200" w:line="480" w:lineRule="auto"/>
        <w:jc w:val="both"/>
      </w:pPr>
      <w:r>
        <w:t>In verse 6-118-16, he says, “Ravan</w:t>
      </w:r>
      <w:r w:rsidR="00991230">
        <w:t>a</w:t>
      </w:r>
      <w:r>
        <w:t xml:space="preserve"> could not harm her as her own power protects Sita.”</w:t>
      </w:r>
    </w:p>
    <w:p w:rsidR="00896754" w:rsidRPr="00991230" w:rsidRDefault="00896754" w:rsidP="00C348B8">
      <w:pPr>
        <w:pStyle w:val="ListParagraph"/>
        <w:numPr>
          <w:ilvl w:val="0"/>
          <w:numId w:val="11"/>
        </w:numPr>
        <w:tabs>
          <w:tab w:val="clear" w:pos="360"/>
          <w:tab w:val="clear" w:pos="9360"/>
        </w:tabs>
        <w:spacing w:after="200" w:line="480" w:lineRule="auto"/>
        <w:jc w:val="both"/>
        <w:rPr>
          <w:b/>
          <w:bCs/>
        </w:rPr>
      </w:pPr>
      <w:r w:rsidRPr="00991230">
        <w:rPr>
          <w:b/>
          <w:bCs/>
        </w:rPr>
        <w:lastRenderedPageBreak/>
        <w:t>In verse 6-118-18, he says, “Sita is a blazing tongue of fire; Ravan</w:t>
      </w:r>
      <w:r w:rsidR="00991230" w:rsidRPr="00991230">
        <w:rPr>
          <w:b/>
          <w:bCs/>
        </w:rPr>
        <w:t>a</w:t>
      </w:r>
      <w:r w:rsidRPr="00991230">
        <w:rPr>
          <w:b/>
          <w:bCs/>
        </w:rPr>
        <w:t xml:space="preserve"> had no chance of laying his hands on such a fire.”</w:t>
      </w:r>
    </w:p>
    <w:p w:rsidR="00896754" w:rsidRPr="002C4C00" w:rsidRDefault="00896754" w:rsidP="00C348B8">
      <w:pPr>
        <w:pStyle w:val="ListParagraph"/>
        <w:numPr>
          <w:ilvl w:val="0"/>
          <w:numId w:val="11"/>
        </w:numPr>
        <w:tabs>
          <w:tab w:val="clear" w:pos="360"/>
          <w:tab w:val="clear" w:pos="9360"/>
        </w:tabs>
        <w:spacing w:after="200" w:line="480" w:lineRule="auto"/>
        <w:jc w:val="both"/>
        <w:rPr>
          <w:b/>
          <w:bCs/>
        </w:rPr>
      </w:pPr>
      <w:r w:rsidRPr="002C4C00">
        <w:rPr>
          <w:b/>
          <w:bCs/>
        </w:rPr>
        <w:t>In verse 6-118-19, he says, “Sita is no different from me, just as sunlight is no different from the sun.”</w:t>
      </w:r>
    </w:p>
    <w:p w:rsidR="00666984" w:rsidRDefault="00666984" w:rsidP="006B6168">
      <w:pPr>
        <w:pStyle w:val="Heading3"/>
        <w:jc w:val="both"/>
      </w:pPr>
      <w:bookmarkStart w:id="23" w:name="_Toc518708734"/>
      <w:r>
        <w:t xml:space="preserve">Easy Character # </w:t>
      </w:r>
      <w:r w:rsidR="002A0A53">
        <w:t>3</w:t>
      </w:r>
      <w:r>
        <w:t>: Hanuman</w:t>
      </w:r>
      <w:bookmarkEnd w:id="23"/>
    </w:p>
    <w:p w:rsidR="00666984" w:rsidRDefault="00666984" w:rsidP="006B6168">
      <w:pPr>
        <w:spacing w:line="480" w:lineRule="auto"/>
        <w:ind w:firstLine="720"/>
        <w:jc w:val="both"/>
      </w:pPr>
      <w:r w:rsidRPr="00556C7E">
        <w:rPr>
          <w:b/>
          <w:bCs/>
        </w:rPr>
        <w:t xml:space="preserve">As far as we are concerned, Hanuman is “the most important character” of the story for us. </w:t>
      </w:r>
      <w:r>
        <w:t xml:space="preserve">He is the catalyst that brings Sita and Shri Ram together and accelerates the action in the war. Sage Valmiki likes to give us many clues about Hanuman. </w:t>
      </w:r>
    </w:p>
    <w:p w:rsidR="00666984" w:rsidRDefault="00666984" w:rsidP="006B6168">
      <w:pPr>
        <w:spacing w:line="480" w:lineRule="auto"/>
        <w:ind w:firstLine="720"/>
        <w:jc w:val="both"/>
      </w:pPr>
      <w:r w:rsidRPr="00556C7E">
        <w:rPr>
          <w:b/>
          <w:bCs/>
        </w:rPr>
        <w:t xml:space="preserve">Hanuman is the son of the air god, which connects him directly to air, and thus, to breath. He stands for the </w:t>
      </w:r>
      <w:r w:rsidR="007B0ED9">
        <w:rPr>
          <w:b/>
          <w:bCs/>
        </w:rPr>
        <w:t>P</w:t>
      </w:r>
      <w:r w:rsidRPr="00556C7E">
        <w:rPr>
          <w:b/>
          <w:bCs/>
        </w:rPr>
        <w:t>rana in our body, which we take in through the air.</w:t>
      </w:r>
      <w:r>
        <w:t xml:space="preserve"> The </w:t>
      </w:r>
      <w:r w:rsidR="007B0ED9">
        <w:t>P</w:t>
      </w:r>
      <w:r>
        <w:t>rana is a form of energy in our body, but it is different from the energy we have discussed so far, which is the consort of the consciousness. To describe this relationship in a better way, sage Valmiki has depicted the relationship betwee</w:t>
      </w:r>
      <w:r w:rsidR="007B0ED9">
        <w:t xml:space="preserve">n Sita and Hanuman as that of </w:t>
      </w:r>
      <w:r>
        <w:t>a child. The relationship betwee</w:t>
      </w:r>
      <w:r w:rsidR="007B0ED9">
        <w:t>n the P</w:t>
      </w:r>
      <w:r>
        <w:t xml:space="preserve">rana and the breath needs no explanation. Prana, the vital breath, circulates through our body and performs various functions. We will learn about the functions of the prana in subsequent chapters. </w:t>
      </w:r>
    </w:p>
    <w:p w:rsidR="00A131D0" w:rsidRDefault="00A131D0" w:rsidP="006B6168">
      <w:pPr>
        <w:spacing w:line="480" w:lineRule="auto"/>
        <w:ind w:firstLine="720"/>
        <w:jc w:val="both"/>
      </w:pPr>
      <w:r>
        <w:t xml:space="preserve">After Jambuwant reminds Hanuman of his real nature, Hanuman jumps over the ocean toward Lanka. Although he performs several heroic deeds in this story, his journey to locate abducted Sita has no parallel. </w:t>
      </w:r>
      <w:r w:rsidR="009B4148">
        <w:rPr>
          <w:b/>
          <w:bCs/>
        </w:rPr>
        <w:t>Hanuman</w:t>
      </w:r>
      <w:r w:rsidRPr="00A131D0">
        <w:rPr>
          <w:b/>
          <w:bCs/>
        </w:rPr>
        <w:t xml:space="preserve"> jumps toward Lanka, the story clearly mentions all the events and locations in between, which we can use as reference to the </w:t>
      </w:r>
      <w:r w:rsidR="00BD4DB9">
        <w:rPr>
          <w:b/>
          <w:bCs/>
        </w:rPr>
        <w:t>Chakra</w:t>
      </w:r>
      <w:r w:rsidRPr="00A131D0">
        <w:rPr>
          <w:b/>
          <w:bCs/>
        </w:rPr>
        <w:t xml:space="preserve">s. In addition, his actions show us the way to go through the </w:t>
      </w:r>
      <w:r w:rsidR="00BD4DB9">
        <w:rPr>
          <w:b/>
          <w:bCs/>
        </w:rPr>
        <w:t>Chakra</w:t>
      </w:r>
      <w:r w:rsidRPr="00A131D0">
        <w:rPr>
          <w:b/>
          <w:bCs/>
        </w:rPr>
        <w:t>s/centers, their effects, and the precautions to take to avoid danger.</w:t>
      </w:r>
      <w:r>
        <w:t xml:space="preserve"> </w:t>
      </w:r>
    </w:p>
    <w:p w:rsidR="0036437E" w:rsidRDefault="00A131D0" w:rsidP="0036437E">
      <w:pPr>
        <w:spacing w:line="480" w:lineRule="auto"/>
        <w:ind w:firstLine="720"/>
        <w:jc w:val="both"/>
      </w:pPr>
      <w:r>
        <w:lastRenderedPageBreak/>
        <w:t xml:space="preserve">In terms of the human body, the point we need to realize is that the real nature of the breath is prana. One of the functions of the prana is to jump over the Manipura and Swadhisthana </w:t>
      </w:r>
      <w:r w:rsidR="00BD4DB9">
        <w:t>Chakra</w:t>
      </w:r>
      <w:r>
        <w:t xml:space="preserve">s to the Muladhara </w:t>
      </w:r>
      <w:r w:rsidR="00BD4DB9">
        <w:t>Chakra</w:t>
      </w:r>
      <w:r>
        <w:t xml:space="preserve">. In later chapters, we will study Valmiki Ramayana verse by verse, and use the internet to find out any correlations with the </w:t>
      </w:r>
      <w:r w:rsidR="00BD4DB9">
        <w:t>Chakra</w:t>
      </w:r>
      <w:r>
        <w:t xml:space="preserve">s. </w:t>
      </w:r>
    </w:p>
    <w:p w:rsidR="007270EF" w:rsidRPr="007270EF" w:rsidRDefault="007270EF" w:rsidP="007270EF">
      <w:pPr>
        <w:spacing w:line="480" w:lineRule="auto"/>
        <w:jc w:val="both"/>
        <w:rPr>
          <w:b/>
          <w:bCs/>
        </w:rPr>
      </w:pPr>
      <w:r w:rsidRPr="007270EF">
        <w:rPr>
          <w:b/>
          <w:bCs/>
        </w:rPr>
        <w:t>Hanuman’s Five Face Form and Five Types of Prana</w:t>
      </w:r>
    </w:p>
    <w:p w:rsidR="007270EF" w:rsidRDefault="007270EF" w:rsidP="007270EF">
      <w:pPr>
        <w:spacing w:line="480" w:lineRule="auto"/>
        <w:ind w:firstLine="720"/>
        <w:jc w:val="both"/>
      </w:pPr>
      <w:r>
        <w:t xml:space="preserve">Not many people know about it, but Hanuman has a five-faced form as well. The mysterious story behind it is as follows. </w:t>
      </w:r>
      <w:r w:rsidRPr="007270EF">
        <w:rPr>
          <w:b/>
          <w:bCs/>
        </w:rPr>
        <w:t xml:space="preserve">This story is not in Valmiki Ramayana. </w:t>
      </w:r>
      <w:r>
        <w:t>However, it is important to understand the nature of Hanuman.</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During Shri Ram’s war against Ravana, Ahiravana – a brother of Ravana – took Shri Ram and Laxmana to the netherworld as captives. The only way for Hanuman to kill Ahiravana was to extinguish five lamps burning in different directions, all at the same instant. Hanuman assumed the “Panchamukh” or “five-face” form and extinguished all the lamps at the same time, thus killing the demon Ahiravana and freeing Shri Ram and Laxmana. </w:t>
      </w:r>
    </w:p>
    <w:p w:rsidR="007270EF" w:rsidRDefault="007270EF" w:rsidP="007270EF">
      <w:pPr>
        <w:spacing w:line="480" w:lineRule="auto"/>
        <w:ind w:firstLine="720"/>
        <w:jc w:val="both"/>
      </w:pPr>
      <w:r>
        <w:t>---------</w:t>
      </w:r>
    </w:p>
    <w:p w:rsidR="007270EF" w:rsidRDefault="007270EF" w:rsidP="007270EF">
      <w:pPr>
        <w:spacing w:line="480" w:lineRule="auto"/>
        <w:ind w:firstLine="720"/>
        <w:jc w:val="both"/>
      </w:pPr>
      <w:r>
        <w:t xml:space="preserve">We know sage Valmiki describes the relationship between the air god and Lord Hanuman as that a father-son duo, as Prana is a vital component of the air that we breathe. We know that the Prana is responsible for sustaining life. When it goes out of the body, we die. However, sustaining life is a very broad term and needs an accurate definition. Let us see what it means. </w:t>
      </w:r>
    </w:p>
    <w:p w:rsidR="007270EF" w:rsidRDefault="007270EF" w:rsidP="007270EF">
      <w:pPr>
        <w:spacing w:line="480" w:lineRule="auto"/>
        <w:ind w:firstLine="720"/>
        <w:jc w:val="both"/>
      </w:pPr>
      <w:r w:rsidRPr="007270EF">
        <w:rPr>
          <w:b/>
          <w:bCs/>
        </w:rPr>
        <w:t>Within our body, the Prana is responsible for many activities. These are classified into two groups – major and minor – both numbering five.</w:t>
      </w:r>
      <w:r>
        <w:t xml:space="preserve"> These activities are classified according to the body part they are associated with. Since the Prana is a form of energy, all these activities are movement or heat </w:t>
      </w:r>
      <w:r>
        <w:lastRenderedPageBreak/>
        <w:t xml:space="preserve">related. In other words, in order to understand the Prana, we must track its movements in our body. When we can identify a particular movement, we can apply logic to see the force or energy behind it. </w:t>
      </w:r>
    </w:p>
    <w:p w:rsidR="007270EF" w:rsidRDefault="007270EF" w:rsidP="007270EF">
      <w:pPr>
        <w:spacing w:line="480" w:lineRule="auto"/>
        <w:ind w:firstLine="720"/>
        <w:jc w:val="both"/>
      </w:pPr>
      <w:r w:rsidRPr="007270EF">
        <w:rPr>
          <w:b/>
          <w:bCs/>
        </w:rPr>
        <w:t xml:space="preserve">Even a child can tell that the most prominent movement in our body is the beating of the heart. The energy or the force that makes our heart beat is called Prana. </w:t>
      </w:r>
      <w:r>
        <w:t xml:space="preserve">The primary source of Prana is the air we breathe. Food is the secondary source. After the activity of the Prana in the heart region, the second major activity of the Prana is in the abdomen region, where it controls excretion-related movements of the body. Here, it is called Apaana, and it is a critical concept in Yoga. </w:t>
      </w:r>
      <w:r w:rsidRPr="007270EF">
        <w:rPr>
          <w:b/>
          <w:bCs/>
        </w:rPr>
        <w:t>Shri Krishna introduces Prana and Apaana in Gita. He summarizes the complete science of Yoga as the “mixing of the Prana and the Apaana”.</w:t>
      </w:r>
      <w:r>
        <w:t xml:space="preserve"> This is a simple looking definition, but it has a lot more to it. </w:t>
      </w:r>
    </w:p>
    <w:p w:rsidR="007270EF" w:rsidRDefault="007270EF" w:rsidP="007270EF">
      <w:pPr>
        <w:spacing w:line="480" w:lineRule="auto"/>
        <w:ind w:firstLine="720"/>
        <w:jc w:val="both"/>
      </w:pPr>
      <w:r>
        <w:t xml:space="preserve">Figuring out what Apaana is can be difficult; making it move upwards toward the Prana is even more challenging. The way is to learn the root lock, practice it for a good amount of time with a wait-and-watch approach. When the root lock does trigger the upward movement of the stomach on its own (the word, Yoga uses, is flying instead of moving), you will know the power of Apaana. </w:t>
      </w:r>
    </w:p>
    <w:p w:rsidR="007270EF" w:rsidRDefault="007270EF" w:rsidP="007270EF">
      <w:pPr>
        <w:spacing w:line="480" w:lineRule="auto"/>
        <w:ind w:firstLine="720"/>
        <w:jc w:val="both"/>
      </w:pPr>
      <w:r>
        <w:t xml:space="preserve">The Pranic energy, which operates in the throat and head region is called Udaana. These are very low-frequency vibrations. One of the strange things about the Udaana is that its activities go a few centimeters above our head. </w:t>
      </w:r>
    </w:p>
    <w:p w:rsidR="007270EF" w:rsidRDefault="007270EF" w:rsidP="007270EF">
      <w:pPr>
        <w:spacing w:line="480" w:lineRule="auto"/>
        <w:ind w:firstLine="720"/>
        <w:jc w:val="both"/>
      </w:pPr>
      <w:r>
        <w:t>The Pranic energy, which operates in the stomach and is responsible for digestion is called Samaana. The Pranic energy, that circulates blood in the entire body, is called Vyaana. In addition to these five major Pranas, there are five minor Pranas: Naga is responsible for hiccups; Kurma performs the function of opening the eyes; Krikara induces hunger or thirst; Devadatta makes us yawn. Finally, Dhananjay</w:t>
      </w:r>
      <w:r w:rsidR="00480B45">
        <w:t>a</w:t>
      </w:r>
      <w:r>
        <w:t xml:space="preserve"> causes decomposition of the body after death.</w:t>
      </w:r>
    </w:p>
    <w:p w:rsidR="0036437E" w:rsidRDefault="007270EF" w:rsidP="007270EF">
      <w:pPr>
        <w:spacing w:line="480" w:lineRule="auto"/>
        <w:ind w:firstLine="720"/>
        <w:jc w:val="both"/>
      </w:pPr>
      <w:r>
        <w:lastRenderedPageBreak/>
        <w:t xml:space="preserve">In the ordinary state of the body, Pranic activities are difficult to observe. Only when these activities exceed existing levels, do we feel the Prana in the body. When we do Pranayama, the level of Pranic activity goes up. When it exceeds a certain threshold, we can notice the Prana. </w:t>
      </w:r>
      <w:r w:rsidR="00480B45" w:rsidRPr="00480B45">
        <w:rPr>
          <w:b/>
          <w:bCs/>
        </w:rPr>
        <w:t>T</w:t>
      </w:r>
      <w:r w:rsidRPr="00480B45">
        <w:rPr>
          <w:b/>
          <w:bCs/>
        </w:rPr>
        <w:t xml:space="preserve">he results of Pranayama are not immediately visible as pumping air in and out of the body alone does not constitute doing Pranayama. </w:t>
      </w:r>
      <w:r>
        <w:t xml:space="preserve">It needs a guru to teach us the conceptual background of the overall framework, a sincere desire to succeed and practice over a period. </w:t>
      </w:r>
      <w:r w:rsidRPr="00480B45">
        <w:rPr>
          <w:b/>
          <w:bCs/>
        </w:rPr>
        <w:t>Note that the Pranic movement happens because of the intention of a person. Hence, if we are looking for proof of the Prana, we must have the intention to see Pranic activity.</w:t>
      </w:r>
      <w:r>
        <w:t xml:space="preserve"> </w:t>
      </w:r>
    </w:p>
    <w:p w:rsidR="00FF343B" w:rsidRDefault="00142A7E" w:rsidP="006B6168">
      <w:pPr>
        <w:pStyle w:val="Heading3"/>
        <w:jc w:val="both"/>
      </w:pPr>
      <w:bookmarkStart w:id="24" w:name="_Toc518708735"/>
      <w:r>
        <w:t xml:space="preserve">Easy Character # </w:t>
      </w:r>
      <w:r w:rsidR="002A0A53">
        <w:t>4</w:t>
      </w:r>
      <w:r w:rsidR="005B46CD">
        <w:t xml:space="preserve">: </w:t>
      </w:r>
      <w:r w:rsidR="008C7494">
        <w:t>Ravana</w:t>
      </w:r>
      <w:bookmarkEnd w:id="24"/>
    </w:p>
    <w:p w:rsidR="00AB6016" w:rsidRPr="00A71592" w:rsidRDefault="004A37CB" w:rsidP="006B6168">
      <w:pPr>
        <w:spacing w:line="480" w:lineRule="auto"/>
        <w:jc w:val="both"/>
        <w:rPr>
          <w:b/>
        </w:rPr>
      </w:pPr>
      <w:r>
        <w:rPr>
          <w:b/>
        </w:rPr>
        <w:tab/>
      </w:r>
      <w:r w:rsidR="00AB6016" w:rsidRPr="00A71592">
        <w:rPr>
          <w:b/>
        </w:rPr>
        <w:t>Ravan</w:t>
      </w:r>
      <w:r w:rsidR="00AB6016">
        <w:rPr>
          <w:b/>
        </w:rPr>
        <w:t>a</w:t>
      </w:r>
      <w:r w:rsidR="00AB6016" w:rsidRPr="00A71592">
        <w:rPr>
          <w:b/>
        </w:rPr>
        <w:t xml:space="preserve"> represents our ego/ahamkar.</w:t>
      </w:r>
      <w:r w:rsidR="00AB6016">
        <w:t xml:space="preserve"> Our ego is insecure. It tries to grab power. It likes a life of indulgence. We see these characteristics in Ravana. He is a king of demons. He is powerful, active, and indulgent in sensual pleasures. His capital city, Lanka, is very rich, with golden palaces and marvelous gardens. Even though Ravana has defeated all enemies and he lives on an island, Lanka is strictly guarded. It indicates his insecurity.</w:t>
      </w:r>
      <w:r w:rsidR="00AB6016" w:rsidRPr="006C7AC4">
        <w:t xml:space="preserve"> </w:t>
      </w:r>
      <w:r w:rsidR="00AB6016">
        <w:t>“Lam” from “Lanka” (in English spelling, letter m is missing) is the letter of the Root Center/</w:t>
      </w:r>
      <w:r w:rsidR="00BD4DB9">
        <w:t>Muladhara Chakra</w:t>
      </w:r>
      <w:r w:rsidR="00AB6016">
        <w:t xml:space="preserve">. </w:t>
      </w:r>
      <w:r w:rsidR="00AB6016" w:rsidRPr="00A71592">
        <w:rPr>
          <w:b/>
        </w:rPr>
        <w:t>The Root Center is associated with a sense of insecurity, which in turn is closely related to the ego.</w:t>
      </w:r>
    </w:p>
    <w:p w:rsidR="00AB6016" w:rsidRDefault="00AB6016" w:rsidP="006B6168">
      <w:pPr>
        <w:spacing w:line="480" w:lineRule="auto"/>
        <w:ind w:firstLine="720"/>
        <w:jc w:val="both"/>
      </w:pPr>
      <w:r>
        <w:t xml:space="preserve">Ravana is an undisputed king of the demons. Yet, he feels alienated from the others. He does not trust anyone. He does not pay heed to any of his counselors. He is a hard worker, a great fighter, and knowledgeable in various arts. Our ego surely has all these characteristics.  </w:t>
      </w:r>
    </w:p>
    <w:p w:rsidR="00AB6016" w:rsidRPr="00A71592" w:rsidRDefault="00AB6016" w:rsidP="006B6168">
      <w:pPr>
        <w:spacing w:line="480" w:lineRule="auto"/>
        <w:ind w:firstLine="720"/>
        <w:jc w:val="both"/>
        <w:rPr>
          <w:b/>
        </w:rPr>
      </w:pPr>
      <w:r>
        <w:lastRenderedPageBreak/>
        <w:t xml:space="preserve">One of Ravan’s names is "Dashanan," which means "one with ten faces." </w:t>
      </w:r>
      <w:r w:rsidRPr="00A71592">
        <w:rPr>
          <w:b/>
        </w:rPr>
        <w:t>His multiple faces represent the various masks that our ego wears.</w:t>
      </w:r>
      <w:r>
        <w:t xml:space="preserve"> Probably, our ego has more than ten faces. His other name is "Dashgreev". It means "one with ten tongues." A tongue represents lust and false speech. Ravana and our ego have 10 of those. </w:t>
      </w:r>
      <w:r w:rsidRPr="00A71592">
        <w:rPr>
          <w:b/>
        </w:rPr>
        <w:t>Thus, when we see Ravan</w:t>
      </w:r>
      <w:r>
        <w:rPr>
          <w:b/>
        </w:rPr>
        <w:t>a</w:t>
      </w:r>
      <w:r w:rsidRPr="00A71592">
        <w:rPr>
          <w:b/>
        </w:rPr>
        <w:t xml:space="preserve"> as an ego, we feel that we are very familiar with him.</w:t>
      </w:r>
    </w:p>
    <w:p w:rsidR="00AB6016" w:rsidRDefault="00AB6016" w:rsidP="006B6168">
      <w:pPr>
        <w:spacing w:line="480" w:lineRule="auto"/>
        <w:jc w:val="both"/>
      </w:pPr>
      <w:r>
        <w:rPr>
          <w:b/>
        </w:rPr>
        <w:tab/>
      </w:r>
      <w:r w:rsidRPr="00A71592">
        <w:rPr>
          <w:b/>
        </w:rPr>
        <w:t>In addition to personification of the ego/Ahamkar, Ravan</w:t>
      </w:r>
      <w:r>
        <w:rPr>
          <w:b/>
        </w:rPr>
        <w:t>a</w:t>
      </w:r>
      <w:r w:rsidRPr="00A71592">
        <w:rPr>
          <w:b/>
        </w:rPr>
        <w:t xml:space="preserve"> is also an example of one more critical concept – the Rajas Guna.</w:t>
      </w:r>
      <w:r>
        <w:t xml:space="preserve"> Ravana is very active in nature. He is a very busy demon. He concurred almost all other kings. He rules a very large kingdom. He is an expert in 64 different arts. He is a highly accomplished warrior. He has many other qualities that tell us that he is highly active in nature. Ramayana uses his character to demonstrate the nature of Rajas Guna. </w:t>
      </w:r>
      <w:r w:rsidRPr="00A71592">
        <w:rPr>
          <w:b/>
        </w:rPr>
        <w:t xml:space="preserve">The </w:t>
      </w:r>
      <w:r>
        <w:rPr>
          <w:b/>
        </w:rPr>
        <w:t>R</w:t>
      </w:r>
      <w:r w:rsidRPr="00A71592">
        <w:rPr>
          <w:b/>
        </w:rPr>
        <w:t xml:space="preserve">ajas </w:t>
      </w:r>
      <w:r>
        <w:rPr>
          <w:b/>
        </w:rPr>
        <w:t>G</w:t>
      </w:r>
      <w:r w:rsidRPr="00A71592">
        <w:rPr>
          <w:b/>
        </w:rPr>
        <w:t>una is present in everyone. It is responsible for all kind of activities. This force of nature pushes us into action, whether physical or mental.</w:t>
      </w:r>
      <w:r>
        <w:t xml:space="preserve"> By itself, it does not recognize any limits or does not check itself on its own. A rajas dominated person is always involved in one action after another, possibly in multiple actions at the same time.</w:t>
      </w:r>
    </w:p>
    <w:p w:rsidR="00AB6016" w:rsidRPr="00AB6016" w:rsidRDefault="00AB6016" w:rsidP="006B6168">
      <w:pPr>
        <w:spacing w:line="480" w:lineRule="auto"/>
        <w:jc w:val="both"/>
      </w:pPr>
    </w:p>
    <w:p w:rsidR="00FF343B" w:rsidRPr="009B047B" w:rsidRDefault="00FF343B" w:rsidP="006B6168">
      <w:pPr>
        <w:spacing w:line="480" w:lineRule="auto"/>
        <w:ind w:firstLine="720"/>
        <w:jc w:val="both"/>
        <w:rPr>
          <w:b/>
          <w:bCs/>
        </w:rPr>
      </w:pPr>
      <w:r>
        <w:t xml:space="preserve">In chapter 3-32, sage Valmiki describes Ravana, with all his characteristics. </w:t>
      </w:r>
      <w:r w:rsidRPr="009B047B">
        <w:rPr>
          <w:b/>
          <w:bCs/>
        </w:rPr>
        <w:t>We need to understand Ravana a little better and see if any of his traits is applicable to us.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Ravana is radiant, and he is sitting in an </w:t>
      </w:r>
      <w:r w:rsidRPr="009B047B">
        <w:rPr>
          <w:b/>
          <w:bCs/>
        </w:rPr>
        <w:t>exquisite vehicle</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3-32-4 tells us that he </w:t>
      </w:r>
      <w:r w:rsidRPr="009B047B">
        <w:rPr>
          <w:b/>
          <w:bCs/>
        </w:rPr>
        <w:t>is covered in gold</w:t>
      </w:r>
      <w:r>
        <w:t xml:space="preserve"> from top to bottom and seated on a golden throne.</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3-32-6 tells us that he is a </w:t>
      </w:r>
      <w:r w:rsidRPr="009B047B">
        <w:rPr>
          <w:b/>
          <w:bCs/>
        </w:rPr>
        <w:t>brave and invincible warrior</w:t>
      </w:r>
      <w:r>
        <w:t>.</w:t>
      </w:r>
    </w:p>
    <w:p w:rsidR="00FF343B" w:rsidRDefault="00FF343B" w:rsidP="00C348B8">
      <w:pPr>
        <w:pStyle w:val="ListParagraph"/>
        <w:numPr>
          <w:ilvl w:val="0"/>
          <w:numId w:val="8"/>
        </w:numPr>
        <w:tabs>
          <w:tab w:val="clear" w:pos="360"/>
          <w:tab w:val="clear" w:pos="9360"/>
        </w:tabs>
        <w:spacing w:after="200" w:line="480" w:lineRule="auto"/>
        <w:jc w:val="both"/>
      </w:pPr>
      <w:r>
        <w:t>Verses 3-32-7, 10, 11, 12, 13 tell us that he fought many wars, and has bruises to prove his valor.</w:t>
      </w:r>
    </w:p>
    <w:p w:rsidR="00FF343B" w:rsidRDefault="00FF343B" w:rsidP="00C348B8">
      <w:pPr>
        <w:pStyle w:val="ListParagraph"/>
        <w:numPr>
          <w:ilvl w:val="0"/>
          <w:numId w:val="8"/>
        </w:numPr>
        <w:tabs>
          <w:tab w:val="clear" w:pos="360"/>
          <w:tab w:val="clear" w:pos="9360"/>
        </w:tabs>
        <w:spacing w:after="200" w:line="480" w:lineRule="auto"/>
        <w:jc w:val="both"/>
      </w:pPr>
      <w:r>
        <w:lastRenderedPageBreak/>
        <w:t>Verse 3-32-8 tells us that he has twenty arms and ten heads. We could interpret this to mean that he is ten times more active and smart than others.</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 3-32-9 tells us that he is dressed in </w:t>
      </w:r>
      <w:r w:rsidRPr="009B047B">
        <w:rPr>
          <w:b/>
          <w:bCs/>
        </w:rPr>
        <w:t>beautiful clothes and many ornaments</w:t>
      </w:r>
      <w:r>
        <w:t xml:space="preserve">. </w:t>
      </w:r>
    </w:p>
    <w:p w:rsidR="00FF343B" w:rsidRDefault="00FF343B" w:rsidP="00C348B8">
      <w:pPr>
        <w:pStyle w:val="ListParagraph"/>
        <w:numPr>
          <w:ilvl w:val="0"/>
          <w:numId w:val="8"/>
        </w:numPr>
        <w:tabs>
          <w:tab w:val="clear" w:pos="360"/>
          <w:tab w:val="clear" w:pos="9360"/>
        </w:tabs>
        <w:spacing w:after="200" w:line="480" w:lineRule="auto"/>
        <w:jc w:val="both"/>
      </w:pPr>
      <w:r>
        <w:t>Verse 3-32-13 tells us that he uses every possible way to humiliate his defeated enemies. Essentially, his standard of values and ethics are substantially lower for his enemies. There is nothing new in this for a student of history, as almost all the victorious armies do the same. The strategy for using substandard values and ethics is to create terror in the heart of the defeated enemy. It helps in quelling any future uprising or challenge against the conqueror.</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3-32-14, we read about Ravana’s vehicle, which he snatched from someone, and about </w:t>
      </w:r>
      <w:r w:rsidRPr="001E219A">
        <w:rPr>
          <w:b/>
          <w:bCs/>
        </w:rPr>
        <w:t>his other glittering possessions</w:t>
      </w:r>
      <w:r>
        <w:t>.</w:t>
      </w:r>
    </w:p>
    <w:p w:rsidR="00FF343B" w:rsidRDefault="00FF343B" w:rsidP="00C348B8">
      <w:pPr>
        <w:pStyle w:val="ListParagraph"/>
        <w:numPr>
          <w:ilvl w:val="0"/>
          <w:numId w:val="8"/>
        </w:numPr>
        <w:tabs>
          <w:tab w:val="clear" w:pos="360"/>
          <w:tab w:val="clear" w:pos="9360"/>
        </w:tabs>
        <w:spacing w:after="200" w:line="480" w:lineRule="auto"/>
        <w:jc w:val="both"/>
      </w:pPr>
      <w:r>
        <w:t xml:space="preserve">Verses 3-32-15 and 3-32-19 tell us that </w:t>
      </w:r>
      <w:r w:rsidRPr="009B047B">
        <w:rPr>
          <w:b/>
          <w:bCs/>
        </w:rPr>
        <w:t>he collects good things</w:t>
      </w:r>
      <w:r>
        <w:t xml:space="preserve"> but is envious of other people’s good belongings. Not only is he envious of others, he also makes efforts to destroy their good possessions.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3-32-17, we read that he practiced ascesis before and </w:t>
      </w:r>
      <w:r w:rsidRPr="009B047B">
        <w:rPr>
          <w:b/>
          <w:bCs/>
        </w:rPr>
        <w:t>acquired a lot of power</w:t>
      </w:r>
      <w:r>
        <w:t>.</w:t>
      </w:r>
    </w:p>
    <w:p w:rsidR="00FF343B" w:rsidRDefault="00FF343B" w:rsidP="00C348B8">
      <w:pPr>
        <w:pStyle w:val="ListParagraph"/>
        <w:numPr>
          <w:ilvl w:val="0"/>
          <w:numId w:val="8"/>
        </w:numPr>
        <w:tabs>
          <w:tab w:val="clear" w:pos="360"/>
          <w:tab w:val="clear" w:pos="9360"/>
        </w:tabs>
        <w:spacing w:after="200" w:line="480" w:lineRule="auto"/>
        <w:jc w:val="both"/>
      </w:pPr>
      <w:r>
        <w:t>Verse 3-32-17 tells us he would not be defeated by any known power in the world.</w:t>
      </w:r>
    </w:p>
    <w:p w:rsidR="00FF343B" w:rsidRDefault="00FF343B" w:rsidP="00C348B8">
      <w:pPr>
        <w:pStyle w:val="ListParagraph"/>
        <w:numPr>
          <w:ilvl w:val="0"/>
          <w:numId w:val="8"/>
        </w:numPr>
        <w:tabs>
          <w:tab w:val="clear" w:pos="360"/>
          <w:tab w:val="clear" w:pos="9360"/>
        </w:tabs>
        <w:spacing w:after="200" w:line="480" w:lineRule="auto"/>
        <w:jc w:val="both"/>
      </w:pPr>
      <w:r>
        <w:t>Verse 3-32-20 tells us that Ravana is ruthless and brutal with his enemies. He is heartless, when it comes to punishing those, who went against his wishes.</w:t>
      </w:r>
    </w:p>
    <w:p w:rsidR="00FF343B" w:rsidRDefault="00FF343B" w:rsidP="00C348B8">
      <w:pPr>
        <w:pStyle w:val="ListParagraph"/>
        <w:numPr>
          <w:ilvl w:val="0"/>
          <w:numId w:val="8"/>
        </w:numPr>
        <w:tabs>
          <w:tab w:val="clear" w:pos="360"/>
          <w:tab w:val="clear" w:pos="9360"/>
        </w:tabs>
        <w:spacing w:after="200" w:line="480" w:lineRule="auto"/>
        <w:jc w:val="both"/>
      </w:pPr>
      <w:r>
        <w:t xml:space="preserve">In verse 3-32-22, we see that </w:t>
      </w:r>
      <w:r w:rsidRPr="009B047B">
        <w:rPr>
          <w:b/>
          <w:bCs/>
        </w:rPr>
        <w:t>he is dressed in exquisite clothes and jewelry, and looks fantastic in them</w:t>
      </w:r>
      <w:r>
        <w:t>.</w:t>
      </w:r>
    </w:p>
    <w:p w:rsidR="00FF343B" w:rsidRDefault="00FF343B" w:rsidP="006B6168">
      <w:pPr>
        <w:spacing w:line="480" w:lineRule="auto"/>
        <w:ind w:firstLine="720"/>
        <w:jc w:val="both"/>
      </w:pPr>
      <w:r w:rsidRPr="001E219A">
        <w:rPr>
          <w:b/>
          <w:bCs/>
        </w:rPr>
        <w:t>Do any of these characteristics sound familiar to us?</w:t>
      </w:r>
      <w:r>
        <w:t xml:space="preserve"> Even though a gap of 3000 years or more separates this description and us, it comes pretty close to us. Even though Ravana is a demon king, his most terrible crimes look like petty thefts, when compared to the deeds of human dictators and conquerors. There are no massacres of defeated enemies, no mountains of severed heads, no mass graves, and no </w:t>
      </w:r>
      <w:r>
        <w:lastRenderedPageBreak/>
        <w:t>execution chambers. He has no agenda of ethnic or racial cleansing. He does nothing that matches our experience of dictators and conquerors.</w:t>
      </w:r>
    </w:p>
    <w:p w:rsidR="00FF343B" w:rsidRDefault="00FF343B" w:rsidP="006B6168">
      <w:pPr>
        <w:spacing w:line="480" w:lineRule="auto"/>
        <w:ind w:firstLine="720"/>
        <w:jc w:val="both"/>
      </w:pPr>
      <w:r>
        <w:t>We can be sure that sage Valmiki is aware of these types of horrible crimes committed by kings in his time too, yet he does not mention them. Sage Valmiki’s Ravana is not as evil as human kings and dictators, modern or ancient. Instead, he is an ordinary person like any of us.</w:t>
      </w:r>
    </w:p>
    <w:p w:rsidR="00FF343B" w:rsidRPr="00BE363C" w:rsidRDefault="00FF343B" w:rsidP="006B6168">
      <w:pPr>
        <w:spacing w:line="480" w:lineRule="auto"/>
        <w:ind w:firstLine="720"/>
        <w:jc w:val="both"/>
        <w:rPr>
          <w:b/>
          <w:bCs/>
        </w:rPr>
      </w:pPr>
      <w:r>
        <w:t>Unlike Shri Ram, who has practically nothing except a bow, Ravan</w:t>
      </w:r>
      <w:r w:rsidR="00BE363C">
        <w:t>a</w:t>
      </w:r>
      <w:r>
        <w:t xml:space="preserve"> has everything we desire and adore. </w:t>
      </w:r>
      <w:r w:rsidRPr="00BE363C">
        <w:rPr>
          <w:b/>
          <w:bCs/>
        </w:rPr>
        <w:t>He has pride, power, wealth, position, gold, beautiful palaces, beautiful wives, devotion, valor, selective ethics, conquered enemies, and much more. Don’t we want all these things in our lives? Maybe, not all the things, but don’t we want at least a few of them?</w:t>
      </w:r>
    </w:p>
    <w:p w:rsidR="00FF343B" w:rsidRDefault="00FF343B" w:rsidP="006B6168">
      <w:pPr>
        <w:spacing w:line="480" w:lineRule="auto"/>
        <w:ind w:firstLine="720"/>
        <w:jc w:val="both"/>
      </w:pPr>
      <w:r>
        <w:t>We may think that Ravan was some a ruthless dictator of some country in the past, but that is wrong. Ramayan</w:t>
      </w:r>
      <w:r w:rsidR="00BE363C">
        <w:t>a</w:t>
      </w:r>
      <w:r>
        <w:t xml:space="preserve"> is part of literature dedicated to the "study of self." Thus, its purpose is to help us understand ourselves. If sage Valmiki wanted to write something that matches the horrible acts of dictators, he could have done so easily. In that case, Ravan</w:t>
      </w:r>
      <w:r w:rsidR="00BE363C">
        <w:t>a</w:t>
      </w:r>
      <w:r>
        <w:t xml:space="preserve"> would have been way out of reach for an ordinary person to imagine himself in the role of Ravan</w:t>
      </w:r>
      <w:r w:rsidR="00BE363C">
        <w:t>a</w:t>
      </w:r>
      <w:r>
        <w:t>.</w:t>
      </w:r>
    </w:p>
    <w:p w:rsidR="008C7494" w:rsidRPr="00AB6016" w:rsidRDefault="00FF343B" w:rsidP="006B6168">
      <w:pPr>
        <w:spacing w:line="480" w:lineRule="auto"/>
        <w:ind w:firstLine="720"/>
        <w:jc w:val="both"/>
        <w:rPr>
          <w:b/>
          <w:bCs/>
        </w:rPr>
      </w:pPr>
      <w:r>
        <w:t>When we truly understand Ravan</w:t>
      </w:r>
      <w:r w:rsidR="00BE363C">
        <w:t>a</w:t>
      </w:r>
      <w:r>
        <w:t>, we can begin to see the real Shri Ram. Those, who do not understand Ravan</w:t>
      </w:r>
      <w:r w:rsidR="00BE363C">
        <w:t>a</w:t>
      </w:r>
      <w:r>
        <w:t xml:space="preserve">, will not recognize Shri Ram, even if he is staring in their face. </w:t>
      </w:r>
      <w:r w:rsidRPr="00AB6016">
        <w:rPr>
          <w:b/>
          <w:bCs/>
        </w:rPr>
        <w:t>We know that Ravan</w:t>
      </w:r>
      <w:r w:rsidR="00BE363C" w:rsidRPr="00AB6016">
        <w:rPr>
          <w:b/>
          <w:bCs/>
        </w:rPr>
        <w:t>a</w:t>
      </w:r>
      <w:r w:rsidRPr="00AB6016">
        <w:rPr>
          <w:b/>
          <w:bCs/>
        </w:rPr>
        <w:t xml:space="preserve"> </w:t>
      </w:r>
      <w:r w:rsidR="00EF3CC4" w:rsidRPr="00AB6016">
        <w:rPr>
          <w:b/>
          <w:bCs/>
        </w:rPr>
        <w:t>repres</w:t>
      </w:r>
      <w:r w:rsidR="004A37CB">
        <w:rPr>
          <w:b/>
          <w:bCs/>
        </w:rPr>
        <w:t>e</w:t>
      </w:r>
      <w:r w:rsidR="00EF3CC4" w:rsidRPr="00AB6016">
        <w:rPr>
          <w:b/>
          <w:bCs/>
        </w:rPr>
        <w:t>nts</w:t>
      </w:r>
      <w:r w:rsidRPr="00AB6016">
        <w:rPr>
          <w:b/>
          <w:bCs/>
        </w:rPr>
        <w:t xml:space="preserve"> </w:t>
      </w:r>
      <w:r w:rsidR="00EF3CC4" w:rsidRPr="00AB6016">
        <w:rPr>
          <w:b/>
          <w:bCs/>
        </w:rPr>
        <w:t>our ego/Ahamkar. W</w:t>
      </w:r>
      <w:r w:rsidRPr="00AB6016">
        <w:rPr>
          <w:b/>
          <w:bCs/>
        </w:rPr>
        <w:t xml:space="preserve">e </w:t>
      </w:r>
      <w:r w:rsidR="00EF3CC4" w:rsidRPr="00AB6016">
        <w:rPr>
          <w:b/>
          <w:bCs/>
        </w:rPr>
        <w:t xml:space="preserve">also </w:t>
      </w:r>
      <w:r w:rsidRPr="00AB6016">
        <w:rPr>
          <w:b/>
          <w:bCs/>
        </w:rPr>
        <w:t xml:space="preserve">know that there is no ego/Ahamkar </w:t>
      </w:r>
      <w:r w:rsidR="00EF3CC4" w:rsidRPr="00AB6016">
        <w:rPr>
          <w:b/>
          <w:bCs/>
        </w:rPr>
        <w:t>in the higher consciousness</w:t>
      </w:r>
      <w:r w:rsidRPr="00AB6016">
        <w:rPr>
          <w:b/>
          <w:bCs/>
        </w:rPr>
        <w:t xml:space="preserve">. To recognize its absence, we need to recognize </w:t>
      </w:r>
      <w:r w:rsidR="00EF3CC4" w:rsidRPr="00AB6016">
        <w:rPr>
          <w:b/>
          <w:bCs/>
        </w:rPr>
        <w:t>its</w:t>
      </w:r>
      <w:r w:rsidRPr="00AB6016">
        <w:rPr>
          <w:b/>
          <w:bCs/>
        </w:rPr>
        <w:t xml:space="preserve"> presence.</w:t>
      </w:r>
    </w:p>
    <w:p w:rsidR="005B46CD" w:rsidRDefault="005B46CD" w:rsidP="006B6168">
      <w:pPr>
        <w:pStyle w:val="Heading3"/>
        <w:jc w:val="both"/>
      </w:pPr>
      <w:bookmarkStart w:id="25" w:name="_Toc518708736"/>
      <w:r>
        <w:t xml:space="preserve">Easy Character # </w:t>
      </w:r>
      <w:r w:rsidR="002A0A53">
        <w:t>5</w:t>
      </w:r>
      <w:r>
        <w:t xml:space="preserve">: </w:t>
      </w:r>
      <w:r w:rsidR="006F1DC9">
        <w:t>Kumbhakarna</w:t>
      </w:r>
      <w:bookmarkEnd w:id="25"/>
    </w:p>
    <w:p w:rsidR="006F1DC9" w:rsidRDefault="006F1DC9" w:rsidP="006B6168">
      <w:pPr>
        <w:spacing w:line="480" w:lineRule="auto"/>
        <w:jc w:val="both"/>
      </w:pPr>
      <w:r>
        <w:rPr>
          <w:b/>
        </w:rPr>
        <w:lastRenderedPageBreak/>
        <w:tab/>
      </w:r>
      <w:r w:rsidRPr="00A71592">
        <w:rPr>
          <w:b/>
        </w:rPr>
        <w:t>Ravan</w:t>
      </w:r>
      <w:r>
        <w:rPr>
          <w:b/>
        </w:rPr>
        <w:t>a</w:t>
      </w:r>
      <w:r w:rsidRPr="00A71592">
        <w:rPr>
          <w:b/>
        </w:rPr>
        <w:t>’s brother is Kumbhakarn</w:t>
      </w:r>
      <w:r>
        <w:rPr>
          <w:b/>
        </w:rPr>
        <w:t>a</w:t>
      </w:r>
      <w:r w:rsidRPr="00A71592">
        <w:rPr>
          <w:b/>
        </w:rPr>
        <w:t>. He represents Tamas Guna.</w:t>
      </w:r>
      <w:r>
        <w:t xml:space="preserve"> He eats for six months and sleeps for the remaining six months. It requires an army of demons just to wake him up! Tamas Guna is characterized by inertia</w:t>
      </w:r>
      <w:r w:rsidRPr="00A71592">
        <w:rPr>
          <w:b/>
        </w:rPr>
        <w:t>. A Tamas Guna dominated person has a tendency of overeating, oversleeping, and overindulgence in sensual pleasures. This person finds himself resisting the call of action.</w:t>
      </w:r>
      <w:r>
        <w:t xml:space="preserve"> He can find many reasons for not doing any particular action or justify his inaction. Tamas Guna is present in everyone. When it starts to dominate, it brings lot of troubles. </w:t>
      </w:r>
    </w:p>
    <w:p w:rsidR="006F1DC9" w:rsidRDefault="006F1DC9" w:rsidP="006B6168">
      <w:pPr>
        <w:spacing w:line="480" w:lineRule="auto"/>
        <w:jc w:val="both"/>
      </w:pPr>
      <w:r>
        <w:tab/>
      </w:r>
      <w:r w:rsidRPr="002A7300">
        <w:rPr>
          <w:b/>
        </w:rPr>
        <w:t xml:space="preserve">One of the very interesting point of Tamas guna is that it has </w:t>
      </w:r>
      <w:r>
        <w:rPr>
          <w:b/>
        </w:rPr>
        <w:t xml:space="preserve">a </w:t>
      </w:r>
      <w:r w:rsidRPr="002A7300">
        <w:rPr>
          <w:b/>
        </w:rPr>
        <w:t>momentum.</w:t>
      </w:r>
      <w:r>
        <w:t xml:space="preserve"> It means that even if an overweight (as an example of Tamas dominated person) starts exercising, his weight does not start to drop right away. His weight will go up before it starts to go down. In Ramayana, we see that even after Kumbhakarna’s hands are cut, they keep moving. In addition, when his head is cut off, his body crawls long distance</w:t>
      </w:r>
      <w:r w:rsidRPr="002A7300">
        <w:rPr>
          <w:b/>
        </w:rPr>
        <w:t xml:space="preserve">. It tells us that even if a person manages to overcome Tamas </w:t>
      </w:r>
      <w:r>
        <w:rPr>
          <w:b/>
        </w:rPr>
        <w:t>G</w:t>
      </w:r>
      <w:r w:rsidRPr="002A7300">
        <w:rPr>
          <w:b/>
        </w:rPr>
        <w:t>una, it will continue to exert its power for some time.</w:t>
      </w:r>
    </w:p>
    <w:p w:rsidR="005B46CD" w:rsidRDefault="005B46CD" w:rsidP="006B6168">
      <w:pPr>
        <w:pStyle w:val="Heading3"/>
        <w:jc w:val="both"/>
      </w:pPr>
      <w:bookmarkStart w:id="26" w:name="_Toc518708737"/>
      <w:r>
        <w:t xml:space="preserve">Easy Character # </w:t>
      </w:r>
      <w:r w:rsidR="002A0A53">
        <w:t>6</w:t>
      </w:r>
      <w:r>
        <w:t xml:space="preserve">: </w:t>
      </w:r>
      <w:r w:rsidR="006F1DC9">
        <w:t>Vibhishana</w:t>
      </w:r>
      <w:bookmarkEnd w:id="26"/>
    </w:p>
    <w:p w:rsidR="006F1DC9" w:rsidRPr="006A3246" w:rsidRDefault="006F1DC9" w:rsidP="006B6168">
      <w:pPr>
        <w:spacing w:line="480" w:lineRule="auto"/>
        <w:jc w:val="both"/>
      </w:pPr>
      <w:r>
        <w:t>“Vibhishana” means "not horrible." Like Kumbhakarna, Vibhishana advises Ravana to return Sita to Shri Ram. When Ravana did not pay heed to his advice, Vibhishana deserts Ravana’s camp and joins Shri Ram’s side. He becomes a main advisor to Shri Ram. He helps Laxmana to kill his nephew – mighty and invisible Indrajit. After the defeat of Ravana, Shri Ram honors Vibhishan as a close friend. Shri Ram crowns Vibhishan as king of Lanka and returns to Ayodhya.</w:t>
      </w:r>
    </w:p>
    <w:p w:rsidR="006F1DC9" w:rsidRDefault="006F1DC9" w:rsidP="006B6168">
      <w:pPr>
        <w:spacing w:line="480" w:lineRule="auto"/>
        <w:jc w:val="both"/>
      </w:pPr>
      <w:r>
        <w:lastRenderedPageBreak/>
        <w:tab/>
      </w:r>
      <w:r w:rsidRPr="002A7300">
        <w:rPr>
          <w:b/>
        </w:rPr>
        <w:t>Through Vibhishan</w:t>
      </w:r>
      <w:r>
        <w:rPr>
          <w:b/>
        </w:rPr>
        <w:t>a</w:t>
      </w:r>
      <w:r w:rsidRPr="002A7300">
        <w:rPr>
          <w:b/>
        </w:rPr>
        <w:t xml:space="preserve">, Ramayana explains </w:t>
      </w:r>
      <w:r>
        <w:rPr>
          <w:b/>
        </w:rPr>
        <w:t>S</w:t>
      </w:r>
      <w:r w:rsidRPr="002A7300">
        <w:rPr>
          <w:b/>
        </w:rPr>
        <w:t xml:space="preserve">attva </w:t>
      </w:r>
      <w:r>
        <w:rPr>
          <w:b/>
        </w:rPr>
        <w:t>G</w:t>
      </w:r>
      <w:r w:rsidRPr="002A7300">
        <w:rPr>
          <w:b/>
        </w:rPr>
        <w:t>una.</w:t>
      </w:r>
      <w:r>
        <w:t xml:space="preserve"> </w:t>
      </w:r>
      <w:r w:rsidRPr="0082380D">
        <w:rPr>
          <w:b/>
        </w:rPr>
        <w:t>It is attracted towards spirituality. It tries to search for god or higher power or purpose.</w:t>
      </w:r>
      <w:r>
        <w:t xml:space="preserve"> Rajas and Tamas Guna do not know any balance. They do not check themselves. Sattva Guna seeks to balance all of them together. </w:t>
      </w:r>
    </w:p>
    <w:p w:rsidR="006F1DC9" w:rsidRDefault="006F1DC9" w:rsidP="006B6168">
      <w:pPr>
        <w:spacing w:line="480" w:lineRule="auto"/>
        <w:jc w:val="both"/>
      </w:pPr>
      <w:r>
        <w:tab/>
        <w:t>Both Ravana and Kumbhakarna, symbolic of Rajas and Tamas Guna, battle Shri Ram. However strong and brave they are, Shri Ram ultimately defeats them in battle.</w:t>
      </w:r>
      <w:r w:rsidRPr="003169ED">
        <w:t xml:space="preserve"> </w:t>
      </w:r>
      <w:r>
        <w:t xml:space="preserve">Shri Ram defeats Ravana (Rajas), but does not become king of Lanka. Shri Ram neutralizes Kumbhakarna (Tamas), but does not become lazy. He befriends Vibhishana (Sattva Guna), uses it, and rewards it too. However, in the end, Shri Ram steps away from Vibhishana (Sattva Guna) too. </w:t>
      </w:r>
    </w:p>
    <w:p w:rsidR="006F1DC9" w:rsidRDefault="006F1DC9" w:rsidP="006B6168">
      <w:pPr>
        <w:spacing w:line="480" w:lineRule="auto"/>
        <w:jc w:val="both"/>
      </w:pPr>
      <w:r>
        <w:tab/>
        <w:t xml:space="preserve">We saw that spirituality, which includes yoga, is an activity dominated by Sattva Guna. However, ‘good’ it is, it is different from consciousness. </w:t>
      </w:r>
      <w:r w:rsidRPr="0082380D">
        <w:rPr>
          <w:b/>
        </w:rPr>
        <w:t>In other words, the consciousness is not the same as these three qualities of nature. It is “above and beyond” them and will always remain that way.</w:t>
      </w:r>
      <w:r>
        <w:t xml:space="preserve"> The three Guna and their relation to the consciousness are the most significant findings of yoga. Ramayana helps us understand it.</w:t>
      </w:r>
    </w:p>
    <w:p w:rsidR="00666984" w:rsidRDefault="00666984" w:rsidP="006B6168">
      <w:pPr>
        <w:pStyle w:val="Heading3"/>
        <w:jc w:val="both"/>
      </w:pPr>
      <w:bookmarkStart w:id="27" w:name="_Toc518708738"/>
      <w:r>
        <w:t xml:space="preserve">Easy Character # </w:t>
      </w:r>
      <w:r w:rsidR="002A0A53">
        <w:t>7</w:t>
      </w:r>
      <w:r>
        <w:t>: Mandodari</w:t>
      </w:r>
      <w:bookmarkEnd w:id="27"/>
    </w:p>
    <w:p w:rsidR="00666984" w:rsidRDefault="00666984" w:rsidP="006B6168">
      <w:pPr>
        <w:spacing w:line="480" w:lineRule="auto"/>
        <w:jc w:val="both"/>
      </w:pPr>
      <w:r>
        <w:tab/>
        <w:t xml:space="preserve">Along with Sita, Mandodari is one of the five important females in Puranic stories. She has small role to play in Ramayana. We know that Ravana represents the ego/ahamkar. Mandodari is Ravana’s wife. She represents the rationalizing intellect/buddhi. </w:t>
      </w:r>
    </w:p>
    <w:p w:rsidR="00666984" w:rsidRDefault="00666984" w:rsidP="006B6168">
      <w:pPr>
        <w:spacing w:line="480" w:lineRule="auto"/>
        <w:ind w:firstLine="720"/>
        <w:jc w:val="both"/>
      </w:pPr>
      <w:r>
        <w:t xml:space="preserve">When Ravana abducted Sita and brought her to Lanka, Mandodari did not approve of his action. Mandodari comes out as surprisingly rational about these events. She advises her husband not to take the </w:t>
      </w:r>
      <w:r>
        <w:lastRenderedPageBreak/>
        <w:t>wrong course of action. Giving advice and keeping composure in a distressing situation is an indication of the rationalizing intellect/buddhi.</w:t>
      </w:r>
    </w:p>
    <w:p w:rsidR="00666984" w:rsidRPr="00666984" w:rsidRDefault="00666984" w:rsidP="006B6168">
      <w:pPr>
        <w:spacing w:line="480" w:lineRule="auto"/>
        <w:jc w:val="both"/>
      </w:pPr>
    </w:p>
    <w:p w:rsidR="00A10D54" w:rsidRDefault="00E73D42" w:rsidP="006B6168">
      <w:pPr>
        <w:pStyle w:val="Heading3"/>
        <w:jc w:val="both"/>
      </w:pPr>
      <w:bookmarkStart w:id="28" w:name="_Toc518708739"/>
      <w:r>
        <w:t>E</w:t>
      </w:r>
      <w:r w:rsidR="00A10D54">
        <w:t>asy Character #</w:t>
      </w:r>
      <w:r w:rsidR="007E4F15">
        <w:t xml:space="preserve"> </w:t>
      </w:r>
      <w:r w:rsidR="00BF40B1">
        <w:t>8</w:t>
      </w:r>
      <w:r w:rsidR="00A10D54">
        <w:t>:</w:t>
      </w:r>
      <w:r>
        <w:t xml:space="preserve"> Dasharath</w:t>
      </w:r>
      <w:r w:rsidR="00473108">
        <w:t>a</w:t>
      </w:r>
      <w:bookmarkEnd w:id="28"/>
    </w:p>
    <w:p w:rsidR="00E73D42" w:rsidRDefault="00E73D42" w:rsidP="006B6168">
      <w:pPr>
        <w:spacing w:line="480" w:lineRule="auto"/>
        <w:ind w:firstLine="720"/>
        <w:jc w:val="both"/>
      </w:pPr>
      <w:r>
        <w:t>At the beginning of Ramayana, we meet the king of the city of Ayodhya called as "Dasharath</w:t>
      </w:r>
      <w:r w:rsidR="00473108">
        <w:t>a</w:t>
      </w:r>
      <w:r>
        <w:t xml:space="preserve">". His name means, "Ten horse chariot rider." It is a clear reference to the human body with ten faculties of knowledge. A modern day analogy could be a computer with five input ports and five output devices. </w:t>
      </w:r>
    </w:p>
    <w:p w:rsidR="00E73D42" w:rsidRDefault="00E73D42" w:rsidP="006B6168">
      <w:pPr>
        <w:spacing w:line="480" w:lineRule="auto"/>
        <w:ind w:firstLine="720"/>
        <w:jc w:val="both"/>
      </w:pPr>
      <w:r>
        <w:t xml:space="preserve">The first five of these faculties are senses or organs with the help of which we do our work, or express ourselves. </w:t>
      </w:r>
    </w:p>
    <w:p w:rsidR="00E73D42" w:rsidRDefault="00E73D42" w:rsidP="006B6168">
      <w:pPr>
        <w:pStyle w:val="ListParagraph"/>
        <w:spacing w:line="480" w:lineRule="auto"/>
        <w:ind w:hanging="630"/>
        <w:jc w:val="both"/>
      </w:pPr>
      <w:r>
        <w:t>1.</w:t>
      </w:r>
      <w:r>
        <w:tab/>
        <w:t xml:space="preserve">Speaking via the throat </w:t>
      </w:r>
    </w:p>
    <w:p w:rsidR="00E73D42" w:rsidRDefault="00E73D42" w:rsidP="006B6168">
      <w:pPr>
        <w:pStyle w:val="ListParagraph"/>
        <w:spacing w:line="480" w:lineRule="auto"/>
        <w:ind w:hanging="630"/>
        <w:jc w:val="both"/>
      </w:pPr>
      <w:r>
        <w:t>2.</w:t>
      </w:r>
      <w:r>
        <w:tab/>
        <w:t xml:space="preserve">Grasping via the hands </w:t>
      </w:r>
    </w:p>
    <w:p w:rsidR="00E73D42" w:rsidRDefault="00E73D42" w:rsidP="006B6168">
      <w:pPr>
        <w:pStyle w:val="ListParagraph"/>
        <w:spacing w:line="480" w:lineRule="auto"/>
        <w:ind w:hanging="630"/>
        <w:jc w:val="both"/>
      </w:pPr>
      <w:r>
        <w:t>3.</w:t>
      </w:r>
      <w:r>
        <w:tab/>
        <w:t>Moving using the legs</w:t>
      </w:r>
    </w:p>
    <w:p w:rsidR="00E73D42" w:rsidRDefault="00E73D42" w:rsidP="006B6168">
      <w:pPr>
        <w:pStyle w:val="ListParagraph"/>
        <w:spacing w:line="480" w:lineRule="auto"/>
        <w:ind w:hanging="630"/>
        <w:jc w:val="both"/>
      </w:pPr>
      <w:r>
        <w:t>4.</w:t>
      </w:r>
      <w:r>
        <w:tab/>
        <w:t>Defecating via the anus</w:t>
      </w:r>
    </w:p>
    <w:p w:rsidR="00E73D42" w:rsidRDefault="00E73D42" w:rsidP="006B6168">
      <w:pPr>
        <w:pStyle w:val="ListParagraph"/>
        <w:spacing w:line="480" w:lineRule="auto"/>
        <w:ind w:hanging="630"/>
        <w:jc w:val="both"/>
      </w:pPr>
      <w:r>
        <w:t>5.</w:t>
      </w:r>
      <w:r>
        <w:tab/>
        <w:t>Reproduction using the genital organs</w:t>
      </w:r>
    </w:p>
    <w:p w:rsidR="00E73D42" w:rsidRDefault="00E73D42" w:rsidP="006B6168">
      <w:pPr>
        <w:spacing w:line="480" w:lineRule="auto"/>
        <w:ind w:firstLine="720"/>
        <w:jc w:val="both"/>
      </w:pPr>
      <w:r>
        <w:t xml:space="preserve">The other five are cognitive senses; we use them to feed the information into our mind. </w:t>
      </w:r>
    </w:p>
    <w:p w:rsidR="00E73D42" w:rsidRDefault="00E73D42" w:rsidP="006B6168">
      <w:pPr>
        <w:pStyle w:val="ListParagraph"/>
        <w:spacing w:line="480" w:lineRule="auto"/>
        <w:ind w:hanging="630"/>
        <w:jc w:val="both"/>
      </w:pPr>
      <w:r>
        <w:t>6.</w:t>
      </w:r>
      <w:r>
        <w:tab/>
        <w:t>Hearing via the ears</w:t>
      </w:r>
    </w:p>
    <w:p w:rsidR="00E73D42" w:rsidRDefault="00E73D42" w:rsidP="006B6168">
      <w:pPr>
        <w:pStyle w:val="ListParagraph"/>
        <w:spacing w:line="480" w:lineRule="auto"/>
        <w:ind w:hanging="630"/>
        <w:jc w:val="both"/>
      </w:pPr>
      <w:r>
        <w:t>7.</w:t>
      </w:r>
      <w:r>
        <w:tab/>
        <w:t>Touching via the skin</w:t>
      </w:r>
    </w:p>
    <w:p w:rsidR="00E73D42" w:rsidRDefault="00E73D42" w:rsidP="006B6168">
      <w:pPr>
        <w:pStyle w:val="ListParagraph"/>
        <w:spacing w:line="480" w:lineRule="auto"/>
        <w:ind w:hanging="630"/>
        <w:jc w:val="both"/>
      </w:pPr>
      <w:r>
        <w:t>8.</w:t>
      </w:r>
      <w:r>
        <w:tab/>
        <w:t xml:space="preserve">Seeing through the eyes </w:t>
      </w:r>
    </w:p>
    <w:p w:rsidR="00E73D42" w:rsidRDefault="00E73D42" w:rsidP="006B6168">
      <w:pPr>
        <w:pStyle w:val="ListParagraph"/>
        <w:spacing w:line="480" w:lineRule="auto"/>
        <w:ind w:hanging="630"/>
        <w:jc w:val="both"/>
      </w:pPr>
      <w:r>
        <w:t>9.</w:t>
      </w:r>
      <w:r>
        <w:tab/>
        <w:t xml:space="preserve">Smelling with the nose </w:t>
      </w:r>
    </w:p>
    <w:p w:rsidR="00E73D42" w:rsidRDefault="00473108" w:rsidP="006B6168">
      <w:pPr>
        <w:pStyle w:val="ListParagraph"/>
        <w:spacing w:line="480" w:lineRule="auto"/>
        <w:ind w:hanging="630"/>
        <w:jc w:val="both"/>
      </w:pPr>
      <w:r>
        <w:t xml:space="preserve">10. </w:t>
      </w:r>
      <w:r w:rsidR="00E73D42">
        <w:t>Tasting with the tongue</w:t>
      </w:r>
    </w:p>
    <w:p w:rsidR="00A10D54" w:rsidRDefault="008E2A36" w:rsidP="006B6168">
      <w:pPr>
        <w:pStyle w:val="Heading3"/>
        <w:jc w:val="both"/>
      </w:pPr>
      <w:bookmarkStart w:id="29" w:name="_Toc518708740"/>
      <w:r>
        <w:lastRenderedPageBreak/>
        <w:t>Easy Character #</w:t>
      </w:r>
      <w:r w:rsidR="007E4F15">
        <w:t xml:space="preserve"> </w:t>
      </w:r>
      <w:r w:rsidR="00BF40B1">
        <w:t>9</w:t>
      </w:r>
      <w:r w:rsidR="00A10D54">
        <w:t>:</w:t>
      </w:r>
      <w:r w:rsidR="007E4F15">
        <w:t xml:space="preserve"> Laxmana</w:t>
      </w:r>
      <w:bookmarkEnd w:id="29"/>
    </w:p>
    <w:p w:rsidR="008E2A36" w:rsidRDefault="008E2A36" w:rsidP="006B6168">
      <w:pPr>
        <w:spacing w:line="480" w:lineRule="auto"/>
        <w:ind w:firstLine="720"/>
        <w:jc w:val="both"/>
      </w:pPr>
      <w:r w:rsidRPr="008E2A36">
        <w:rPr>
          <w:b/>
          <w:bCs/>
        </w:rPr>
        <w:t>The name “Laxmana” translates into "focused mind" because "laxya" means “target” and "man" means “mind.”</w:t>
      </w:r>
      <w:r>
        <w:t xml:space="preserve"> Sage Valmiki comes up with very creative ways to explain the relative importance of a devoted mind. </w:t>
      </w:r>
    </w:p>
    <w:p w:rsidR="008E2A36" w:rsidRDefault="008E2A36" w:rsidP="006B6168">
      <w:pPr>
        <w:spacing w:line="480" w:lineRule="auto"/>
        <w:ind w:firstLine="720"/>
        <w:jc w:val="both"/>
      </w:pPr>
      <w:r>
        <w:t xml:space="preserve">In verses 1-16-27, 28, 2, 9 he describes how king Dasharath divides the dessert from the ritual sacrifice amongst his queens. Among Dasharath’s wives, Kousalya gets 50%, Sumitra gets 25%, and Kaikayi gets the rest of the 25% in the first pass. In the second round, king Dasharath divides Kaikayi's share, so that Sumitra gets an additional 12.5% and Kaikayi is left with only 12.5%. </w:t>
      </w:r>
    </w:p>
    <w:p w:rsidR="008E2A36" w:rsidRDefault="008E2A36" w:rsidP="006B6168">
      <w:pPr>
        <w:spacing w:line="480" w:lineRule="auto"/>
        <w:ind w:firstLine="720"/>
        <w:jc w:val="both"/>
      </w:pPr>
      <w:r>
        <w:t xml:space="preserve">Kousalya’s son, Shri Ram, represents the consciousness; he is born from the 50 % share of the dessert. Sumitra gets two sons; her elder son, Laxmana, who is born from the first 25% of the dessert, and her younger son, Shatrughna, who is born from the 12.5 % share of the dessert. Kaikayi with her 12.5 % share of the dessert gives birth to Bharat. </w:t>
      </w:r>
      <w:r w:rsidRPr="008E2A36">
        <w:rPr>
          <w:b/>
          <w:bCs/>
        </w:rPr>
        <w:t>The name Bharat means "one who carries the weight,” referring to the body itself.</w:t>
      </w:r>
      <w:r>
        <w:t xml:space="preserve"> The name Shatrughn is difficult to understand in this context, and there is not much of a role for him in Valmiki</w:t>
      </w:r>
      <w:r w:rsidR="00574F80">
        <w:t xml:space="preserve"> Ramayana </w:t>
      </w:r>
      <w:r>
        <w:t>either. As he is born to the same as Laxman, he represents some undefined component of the mind.</w:t>
      </w:r>
    </w:p>
    <w:p w:rsidR="008E2A36" w:rsidRPr="008E2A36" w:rsidRDefault="008E2A36" w:rsidP="006B6168">
      <w:pPr>
        <w:spacing w:line="480" w:lineRule="auto"/>
        <w:ind w:firstLine="720"/>
        <w:jc w:val="both"/>
        <w:rPr>
          <w:b/>
          <w:bCs/>
        </w:rPr>
      </w:pPr>
      <w:r>
        <w:t xml:space="preserve">Note that all four brothers are born at the same time, but Shri Ram is the eldest of them. They give up their lives almost at the same time, but the sequence in which they enter into the river Sharayu is different. </w:t>
      </w:r>
      <w:r w:rsidRPr="008E2A36">
        <w:rPr>
          <w:b/>
          <w:bCs/>
        </w:rPr>
        <w:t xml:space="preserve">First, goes Laxmana, the devoted mind, and then goes Shri Ram, who represents the consciousness. Bharat and Shatrughn, representing the body and an unknown component of the mind, follow the consciousness at the same time. </w:t>
      </w:r>
    </w:p>
    <w:p w:rsidR="008E2A36" w:rsidRDefault="008E2A36" w:rsidP="006B6168">
      <w:pPr>
        <w:spacing w:line="480" w:lineRule="auto"/>
        <w:ind w:firstLine="720"/>
        <w:jc w:val="both"/>
      </w:pPr>
      <w:r>
        <w:t xml:space="preserve">Note that these four brothers marry four girls of the same family and give birth to two sons each. All the major events in their lives like birth, marriage, kids, and death coincide one to one. Do we know </w:t>
      </w:r>
      <w:r>
        <w:lastRenderedPageBreak/>
        <w:t xml:space="preserve">any family, in any history, that has similar coincidences like this one? The mystery resolves if you consider we are looking at one person from different angles. </w:t>
      </w:r>
      <w:r w:rsidRPr="008E2A36">
        <w:rPr>
          <w:b/>
          <w:bCs/>
        </w:rPr>
        <w:t>Even though sage Valmiki presents them as four different characters, they correspond to the four parts of the human body-mind-consciousness framework.</w:t>
      </w:r>
      <w:r>
        <w:t xml:space="preserve"> </w:t>
      </w:r>
    </w:p>
    <w:p w:rsidR="00877207" w:rsidRDefault="008E2A36" w:rsidP="006B6168">
      <w:pPr>
        <w:spacing w:line="480" w:lineRule="auto"/>
        <w:ind w:firstLine="720"/>
        <w:jc w:val="both"/>
      </w:pPr>
      <w:r>
        <w:t xml:space="preserve">After </w:t>
      </w:r>
      <w:r w:rsidR="009B4148">
        <w:t>Hanuman</w:t>
      </w:r>
      <w:r>
        <w:t>, Laxman</w:t>
      </w:r>
      <w:r w:rsidR="00877207">
        <w:t>a</w:t>
      </w:r>
      <w:r>
        <w:t xml:space="preserve"> is the second-most important character of the story for us. Both of these characters are more important </w:t>
      </w:r>
      <w:r w:rsidR="00877207">
        <w:t>to us than Shri Ram.</w:t>
      </w:r>
      <w:r>
        <w:t xml:space="preserve"> </w:t>
      </w:r>
      <w:r w:rsidR="00877207">
        <w:t>W</w:t>
      </w:r>
      <w:r>
        <w:t>ithou</w:t>
      </w:r>
      <w:r w:rsidR="00877207">
        <w:t>t them, we cannot find Shri Ram!</w:t>
      </w:r>
    </w:p>
    <w:p w:rsidR="00A10D54" w:rsidRDefault="00A10D54" w:rsidP="006B6168">
      <w:pPr>
        <w:pStyle w:val="Heading3"/>
        <w:jc w:val="both"/>
      </w:pPr>
      <w:bookmarkStart w:id="30" w:name="_Toc518708741"/>
      <w:r>
        <w:t>Medium Character #</w:t>
      </w:r>
      <w:r w:rsidR="007E4F15">
        <w:t xml:space="preserve"> </w:t>
      </w:r>
      <w:r w:rsidR="003F384C">
        <w:t>1</w:t>
      </w:r>
      <w:r>
        <w:t>:</w:t>
      </w:r>
      <w:r w:rsidR="002A70CE">
        <w:t xml:space="preserve"> Jamb</w:t>
      </w:r>
      <w:r w:rsidR="00042058">
        <w:t>avan</w:t>
      </w:r>
      <w:bookmarkEnd w:id="30"/>
      <w:r w:rsidR="002A70CE">
        <w:t xml:space="preserve"> </w:t>
      </w:r>
    </w:p>
    <w:p w:rsidR="002A70CE" w:rsidRPr="007E4F15" w:rsidRDefault="002A70CE" w:rsidP="006B6168">
      <w:pPr>
        <w:spacing w:line="480" w:lineRule="auto"/>
        <w:ind w:firstLine="720"/>
        <w:jc w:val="both"/>
        <w:rPr>
          <w:b/>
          <w:bCs/>
        </w:rPr>
      </w:pPr>
      <w:r>
        <w:t>Of all the characters of Ramayana</w:t>
      </w:r>
      <w:r w:rsidR="00042058">
        <w:t>, Jambavan</w:t>
      </w:r>
      <w:r>
        <w:t xml:space="preserve"> the bear, is the most unusual character. He is an odd man out, as he is the only bear in the company of monkeys, humans, and demons. His introduction is rather strange. </w:t>
      </w:r>
      <w:r w:rsidR="00042058" w:rsidRPr="007E4F15">
        <w:rPr>
          <w:b/>
          <w:bCs/>
        </w:rPr>
        <w:t xml:space="preserve">Jambavan </w:t>
      </w:r>
      <w:r w:rsidRPr="007E4F15">
        <w:rPr>
          <w:b/>
          <w:bCs/>
        </w:rPr>
        <w:t>suddenly came forth when Lord Brahma was yawning. Note that “Jrmbha” means yawn.</w:t>
      </w:r>
    </w:p>
    <w:p w:rsidR="002734F4" w:rsidRDefault="002A70CE" w:rsidP="006B6168">
      <w:pPr>
        <w:spacing w:line="480" w:lineRule="auto"/>
        <w:ind w:firstLine="720"/>
        <w:jc w:val="both"/>
      </w:pPr>
      <w:r w:rsidRPr="00C035AD">
        <w:rPr>
          <w:b/>
          <w:bCs/>
        </w:rPr>
        <w:t xml:space="preserve">According to Yoga, yawning is associated with Devadatta </w:t>
      </w:r>
      <w:r w:rsidR="00042058" w:rsidRPr="00C035AD">
        <w:rPr>
          <w:b/>
          <w:bCs/>
        </w:rPr>
        <w:t>P</w:t>
      </w:r>
      <w:r w:rsidRPr="00C035AD">
        <w:rPr>
          <w:b/>
          <w:bCs/>
        </w:rPr>
        <w:t>ran</w:t>
      </w:r>
      <w:r w:rsidR="00042058" w:rsidRPr="00C035AD">
        <w:rPr>
          <w:b/>
          <w:bCs/>
        </w:rPr>
        <w:t>a</w:t>
      </w:r>
      <w:r w:rsidRPr="00C035AD">
        <w:rPr>
          <w:b/>
          <w:bCs/>
        </w:rPr>
        <w:t xml:space="preserve">, a minor </w:t>
      </w:r>
      <w:r w:rsidR="00042058" w:rsidRPr="00C035AD">
        <w:rPr>
          <w:b/>
          <w:bCs/>
        </w:rPr>
        <w:t>P</w:t>
      </w:r>
      <w:r w:rsidRPr="00C035AD">
        <w:rPr>
          <w:b/>
          <w:bCs/>
        </w:rPr>
        <w:t>ran</w:t>
      </w:r>
      <w:r w:rsidR="00042058" w:rsidRPr="00C035AD">
        <w:rPr>
          <w:b/>
          <w:bCs/>
        </w:rPr>
        <w:t>a</w:t>
      </w:r>
      <w:r w:rsidRPr="00C035AD">
        <w:rPr>
          <w:b/>
          <w:bCs/>
        </w:rPr>
        <w:t>. The bear is a suitable character for someone who is related to yawning, as bears seem to yawn a lot or they look like they are yawning.</w:t>
      </w:r>
      <w:r>
        <w:t xml:space="preserve"> The primary role played by </w:t>
      </w:r>
      <w:r w:rsidR="002734F4">
        <w:t xml:space="preserve">Jambavan </w:t>
      </w:r>
      <w:r>
        <w:t xml:space="preserve">is that he reminds Hanuman of his true nature. </w:t>
      </w:r>
      <w:r w:rsidR="002734F4">
        <w:t>Hanuman represents the P</w:t>
      </w:r>
      <w:r>
        <w:t>ran</w:t>
      </w:r>
      <w:r w:rsidR="002734F4">
        <w:t>a</w:t>
      </w:r>
      <w:r>
        <w:t xml:space="preserve"> in our breath. Thus, we can say that </w:t>
      </w:r>
      <w:r w:rsidR="002734F4">
        <w:t xml:space="preserve">Jambavan </w:t>
      </w:r>
      <w:r>
        <w:t xml:space="preserve">reminded Hanuman that his true nature was that of </w:t>
      </w:r>
      <w:r w:rsidR="002734F4">
        <w:t>Prana</w:t>
      </w:r>
      <w:r>
        <w:t xml:space="preserve">. </w:t>
      </w:r>
    </w:p>
    <w:p w:rsidR="002A70CE" w:rsidRDefault="002A70CE" w:rsidP="006B6168">
      <w:pPr>
        <w:spacing w:line="480" w:lineRule="auto"/>
        <w:ind w:firstLine="720"/>
        <w:jc w:val="both"/>
      </w:pPr>
      <w:r w:rsidRPr="00C035AD">
        <w:rPr>
          <w:b/>
          <w:bCs/>
        </w:rPr>
        <w:t xml:space="preserve">From being just a normal breath, to being vital breath (that is, </w:t>
      </w:r>
      <w:r w:rsidR="002734F4" w:rsidRPr="00C035AD">
        <w:rPr>
          <w:b/>
          <w:bCs/>
        </w:rPr>
        <w:t>Prana</w:t>
      </w:r>
      <w:r w:rsidRPr="00C035AD">
        <w:rPr>
          <w:b/>
          <w:bCs/>
        </w:rPr>
        <w:t>), this is the most critical transition.</w:t>
      </w:r>
      <w:r>
        <w:t xml:space="preserve"> Who can give this message? Only someone, who understands the </w:t>
      </w:r>
      <w:r w:rsidR="002734F4">
        <w:t>Prana</w:t>
      </w:r>
      <w:r>
        <w:t xml:space="preserve"> and knows it very well, can deliver the message that breath is the </w:t>
      </w:r>
      <w:r w:rsidR="002734F4">
        <w:t>Prana</w:t>
      </w:r>
      <w:r>
        <w:t xml:space="preserve">. An analogy is only a fire can ignite a fire. </w:t>
      </w:r>
    </w:p>
    <w:p w:rsidR="002A70CE" w:rsidRPr="002A70CE" w:rsidRDefault="00633ACD" w:rsidP="006B6168">
      <w:pPr>
        <w:spacing w:line="480" w:lineRule="auto"/>
        <w:ind w:firstLine="720"/>
        <w:jc w:val="both"/>
      </w:pPr>
      <w:r w:rsidRPr="00633ACD">
        <w:rPr>
          <w:b/>
          <w:bCs/>
        </w:rPr>
        <w:lastRenderedPageBreak/>
        <w:t>I</w:t>
      </w:r>
      <w:r w:rsidR="002A70CE" w:rsidRPr="00633ACD">
        <w:rPr>
          <w:b/>
          <w:bCs/>
        </w:rPr>
        <w:t xml:space="preserve">t is the role of a guru to remind us of our true nature. Following this logic, </w:t>
      </w:r>
      <w:r w:rsidR="002734F4" w:rsidRPr="00633ACD">
        <w:rPr>
          <w:b/>
          <w:bCs/>
        </w:rPr>
        <w:t xml:space="preserve">Jambavan </w:t>
      </w:r>
      <w:r w:rsidR="002A70CE" w:rsidRPr="00633ACD">
        <w:rPr>
          <w:b/>
          <w:bCs/>
        </w:rPr>
        <w:t>becomes the guru of Hanuman.</w:t>
      </w:r>
      <w:r w:rsidR="002A70CE">
        <w:t xml:space="preserve"> In verse 1-57-34, we see clear evidence of Hanuman calling </w:t>
      </w:r>
      <w:r w:rsidR="002734F4">
        <w:t xml:space="preserve">Jambavan </w:t>
      </w:r>
      <w:r w:rsidR="002A70CE">
        <w:t xml:space="preserve">as guru. We will also see that in verse 6-128-53, </w:t>
      </w:r>
      <w:r w:rsidR="002734F4">
        <w:t>Jambavan</w:t>
      </w:r>
      <w:r w:rsidR="002A70CE">
        <w:t xml:space="preserve">, along with </w:t>
      </w:r>
      <w:r w:rsidR="009B4148">
        <w:t>Hanuman</w:t>
      </w:r>
      <w:r w:rsidR="002A70CE">
        <w:t xml:space="preserve">, playing a unique role in the coronation of Shri Ram. </w:t>
      </w:r>
    </w:p>
    <w:p w:rsidR="00A10D54" w:rsidRDefault="003F384C" w:rsidP="006B6168">
      <w:pPr>
        <w:pStyle w:val="Heading3"/>
        <w:jc w:val="both"/>
      </w:pPr>
      <w:bookmarkStart w:id="31" w:name="_Toc518708742"/>
      <w:r>
        <w:t>Medium Character # 2</w:t>
      </w:r>
      <w:r w:rsidR="00A10D54">
        <w:t>:</w:t>
      </w:r>
      <w:r w:rsidR="00255E81">
        <w:t xml:space="preserve"> Sage Valmiki</w:t>
      </w:r>
      <w:bookmarkEnd w:id="31"/>
    </w:p>
    <w:p w:rsidR="00633ACD" w:rsidRDefault="00255E81" w:rsidP="006B6168">
      <w:pPr>
        <w:spacing w:line="480" w:lineRule="auto"/>
        <w:ind w:firstLine="720"/>
        <w:jc w:val="both"/>
      </w:pPr>
      <w:r>
        <w:t xml:space="preserve">We know sage Valmiki as an author of the great epic of Ramayana. In addition, he appears as a character in Ramayana. He takes care of Sita after Shri Ram sends her to jungle for good. He becomes a guru of her children and teaches Ramayana to them. </w:t>
      </w:r>
    </w:p>
    <w:p w:rsidR="00255E81" w:rsidRDefault="00255E81" w:rsidP="006B6168">
      <w:pPr>
        <w:spacing w:line="480" w:lineRule="auto"/>
        <w:ind w:firstLine="720"/>
        <w:jc w:val="both"/>
      </w:pPr>
      <w:r>
        <w:t xml:space="preserve">We </w:t>
      </w:r>
      <w:r w:rsidR="00633ACD">
        <w:t>can map</w:t>
      </w:r>
      <w:r>
        <w:t xml:space="preserve"> almost all the main characters of </w:t>
      </w:r>
      <w:r w:rsidR="00633ACD">
        <w:t>Ramayana</w:t>
      </w:r>
      <w:r>
        <w:t xml:space="preserve"> to </w:t>
      </w:r>
      <w:r w:rsidR="00633ACD">
        <w:t>a</w:t>
      </w:r>
      <w:r>
        <w:t xml:space="preserve"> process inside our energy-consciousness-body-mind processes. What process does sage Valmiki represent within us? Why does he come in as a character at the end of Ramayana? Sage Valmiki is a prominent character in Ramayana, so he </w:t>
      </w:r>
      <w:r w:rsidR="00633ACD">
        <w:t>must be</w:t>
      </w:r>
      <w:r>
        <w:t xml:space="preserve"> relevant to us. Let us take a close look at his role. </w:t>
      </w:r>
    </w:p>
    <w:p w:rsidR="00633ACD" w:rsidRDefault="00255E81" w:rsidP="006B6168">
      <w:pPr>
        <w:spacing w:line="480" w:lineRule="auto"/>
        <w:ind w:firstLine="720"/>
        <w:jc w:val="both"/>
      </w:pPr>
      <w:r>
        <w:t xml:space="preserve">We saw that sage Valmiki is guiding us toward Shri Ram by </w:t>
      </w:r>
      <w:r w:rsidR="00633ACD">
        <w:t>writing</w:t>
      </w:r>
      <w:r>
        <w:t xml:space="preserve"> Ramayana</w:t>
      </w:r>
      <w:r w:rsidR="00633ACD">
        <w:t>. T</w:t>
      </w:r>
      <w:r>
        <w:t xml:space="preserve">hus, indirectly becomes our guru. </w:t>
      </w:r>
      <w:r w:rsidRPr="00633ACD">
        <w:rPr>
          <w:b/>
          <w:bCs/>
        </w:rPr>
        <w:t>Sage Valmiki is surely a guiding fo</w:t>
      </w:r>
      <w:r w:rsidR="00633ACD">
        <w:rPr>
          <w:b/>
          <w:bCs/>
        </w:rPr>
        <w:t>rce that is external to us. W</w:t>
      </w:r>
      <w:r w:rsidRPr="00633ACD">
        <w:rPr>
          <w:b/>
          <w:bCs/>
        </w:rPr>
        <w:t xml:space="preserve">e cannot map him to any process inside us, </w:t>
      </w:r>
      <w:r w:rsidR="00633ACD">
        <w:rPr>
          <w:b/>
          <w:bCs/>
        </w:rPr>
        <w:t>like</w:t>
      </w:r>
      <w:r w:rsidRPr="00633ACD">
        <w:rPr>
          <w:b/>
          <w:bCs/>
        </w:rPr>
        <w:t xml:space="preserve"> the other characters.</w:t>
      </w:r>
      <w:r>
        <w:t xml:space="preserve"> </w:t>
      </w:r>
    </w:p>
    <w:p w:rsidR="00255E81" w:rsidRDefault="00255E81" w:rsidP="006B6168">
      <w:pPr>
        <w:spacing w:line="480" w:lineRule="auto"/>
        <w:ind w:firstLine="720"/>
        <w:jc w:val="both"/>
      </w:pPr>
      <w:r>
        <w:t>As an indirect guru,</w:t>
      </w:r>
      <w:r w:rsidR="00633ACD">
        <w:t xml:space="preserve"> who is guiding us towards Shri Ram,</w:t>
      </w:r>
      <w:r>
        <w:t xml:space="preserve"> he is </w:t>
      </w:r>
      <w:r w:rsidR="00633ACD">
        <w:t xml:space="preserve">very important to </w:t>
      </w:r>
      <w:r>
        <w:t>to us</w:t>
      </w:r>
      <w:r w:rsidR="00633ACD">
        <w:t xml:space="preserve">. It </w:t>
      </w:r>
      <w:r>
        <w:t>means he deserves a prominent role as a character in Ramayana as well. He has to have the role of the guru.</w:t>
      </w:r>
    </w:p>
    <w:p w:rsidR="00DB0674" w:rsidRDefault="00DB0674" w:rsidP="006B6168">
      <w:pPr>
        <w:spacing w:line="480" w:lineRule="auto"/>
        <w:ind w:firstLine="720"/>
        <w:jc w:val="both"/>
      </w:pPr>
      <w:r>
        <w:t>Sita represents the Energy. We are all children of the Universal Energy.</w:t>
      </w:r>
      <w:r w:rsidR="00A94C77">
        <w:t xml:space="preserve"> As per Yoga, Energy</w:t>
      </w:r>
      <w:r>
        <w:t xml:space="preserve"> separated from </w:t>
      </w:r>
      <w:r w:rsidR="00A94C77">
        <w:t>Consciousness</w:t>
      </w:r>
      <w:r>
        <w:t xml:space="preserve">, according to </w:t>
      </w:r>
      <w:r w:rsidR="00A94C77">
        <w:t>its</w:t>
      </w:r>
      <w:r>
        <w:t xml:space="preserve"> wish, so that she could create multiple names and forms. </w:t>
      </w:r>
      <w:r w:rsidR="00A94C77">
        <w:t>Energy</w:t>
      </w:r>
      <w:r>
        <w:t xml:space="preserve"> did a wonderful job and created these species or forms, of which humans are just one kind. </w:t>
      </w:r>
    </w:p>
    <w:p w:rsidR="00A94C77" w:rsidRDefault="00A94C77" w:rsidP="006B6168">
      <w:pPr>
        <w:spacing w:line="480" w:lineRule="auto"/>
        <w:ind w:firstLine="720"/>
        <w:jc w:val="both"/>
      </w:pPr>
      <w:r>
        <w:lastRenderedPageBreak/>
        <w:t>When we put these facts together – us being the children of the energy, and sage Valmiki being our indirect guru – the puzzle of sage Valmiki’s role in Ramayana become easy to solve. He has to have the role of the guru and has to be teaching Sita’s children.</w:t>
      </w:r>
    </w:p>
    <w:p w:rsidR="00A94C77" w:rsidRDefault="00A94C77" w:rsidP="006B6168">
      <w:pPr>
        <w:spacing w:line="480" w:lineRule="auto"/>
        <w:ind w:firstLine="720"/>
        <w:jc w:val="both"/>
      </w:pPr>
      <w:r>
        <w:t xml:space="preserve">This statement may feel like stretching logic a bit too far. However, take a step back. Sage Valmiki is teaching us about Shri Ram; so, he appears in the role of the guru. This role comes into action, only after Sita separates from Shri Ram and gives birth to his children. Hence, sage Valmiki takes up the role of the guru of Sita’s children and teaches them (and us) about Shri Ram. </w:t>
      </w:r>
    </w:p>
    <w:p w:rsidR="007E4F15" w:rsidRDefault="003F384C" w:rsidP="006B6168">
      <w:pPr>
        <w:pStyle w:val="Heading3"/>
        <w:jc w:val="both"/>
      </w:pPr>
      <w:bookmarkStart w:id="32" w:name="_Toc518708743"/>
      <w:r>
        <w:t>Medium Character # 3</w:t>
      </w:r>
      <w:r w:rsidR="00A10D54">
        <w:t>:</w:t>
      </w:r>
      <w:bookmarkStart w:id="33" w:name="_Toc418306777"/>
      <w:r w:rsidR="007E4F15" w:rsidRPr="007E4F15">
        <w:t xml:space="preserve"> </w:t>
      </w:r>
      <w:r w:rsidR="007E4F15">
        <w:t>River Ganga</w:t>
      </w:r>
      <w:bookmarkEnd w:id="32"/>
      <w:bookmarkEnd w:id="33"/>
    </w:p>
    <w:p w:rsidR="001B3491" w:rsidRDefault="007E4F15" w:rsidP="006B6168">
      <w:pPr>
        <w:spacing w:line="480" w:lineRule="auto"/>
        <w:ind w:firstLine="720"/>
        <w:jc w:val="both"/>
      </w:pPr>
      <w:r>
        <w:t>On their way to Mithila – king Janak’s capital – sage Vishwamitra narrates the story of river Ganga to Shri Ram. Ramayan</w:t>
      </w:r>
      <w:r w:rsidR="007B4996">
        <w:t>a</w:t>
      </w:r>
      <w:r>
        <w:t xml:space="preserve"> is the story of the </w:t>
      </w:r>
      <w:r w:rsidR="001B3491">
        <w:t>paths of the energy - t</w:t>
      </w:r>
      <w:r>
        <w:t>hat is Sita</w:t>
      </w:r>
      <w:r w:rsidR="001B3491">
        <w:t xml:space="preserve">, and the higher consciousness - </w:t>
      </w:r>
      <w:r>
        <w:t xml:space="preserve">that is, Shri Ram. Energy and consciousness are actual biological processes, and they have well-defined paths in our body. </w:t>
      </w:r>
      <w:r w:rsidRPr="001B3491">
        <w:rPr>
          <w:b/>
          <w:bCs/>
        </w:rPr>
        <w:t>The story of river Ganga gives us a blueprint or design of how the flows of the energy and the consciousness are working in our body.</w:t>
      </w:r>
      <w:r>
        <w:t xml:space="preserve"> </w:t>
      </w:r>
    </w:p>
    <w:p w:rsidR="007E4F15" w:rsidRDefault="007E4F15" w:rsidP="006B6168">
      <w:pPr>
        <w:spacing w:line="480" w:lineRule="auto"/>
        <w:ind w:firstLine="720"/>
        <w:jc w:val="both"/>
      </w:pPr>
      <w:r>
        <w:t>This story is similar to a doctor’s overview of the bone structure in an X-ray to a patient, before explaining fracture in the bones. In this highly creative story, sage Valmiki informs us about the fundamental framework in which the energy and the consciousness work. In his characteristic style, he creates a story that describes Sushumna – the main nadi/track – inside the spine.</w:t>
      </w:r>
    </w:p>
    <w:p w:rsidR="007E4F15" w:rsidRDefault="007E4F15" w:rsidP="006B6168">
      <w:pPr>
        <w:spacing w:line="480" w:lineRule="auto"/>
        <w:ind w:firstLine="720"/>
        <w:jc w:val="both"/>
      </w:pPr>
      <w:r>
        <w:t>In verse 1-36-3, we read that river Ganga has three courses that go into three worlds, that is the heaven, the earth, and the plane called Rasaatal</w:t>
      </w:r>
      <w:r w:rsidR="007B4996">
        <w:t>a</w:t>
      </w:r>
      <w:r>
        <w:t>. River Ganga descends from the heaven to the earth with a massive impact like that of a majestic waterfall. The impact is so powerful, that it requires Lord Shiv</w:t>
      </w:r>
      <w:r w:rsidR="007B4996">
        <w:t>a</w:t>
      </w:r>
      <w:r>
        <w:t xml:space="preserve"> </w:t>
      </w:r>
      <w:r>
        <w:lastRenderedPageBreak/>
        <w:t>himself to sustain it. We read in verse 1-43-4 that Shiv</w:t>
      </w:r>
      <w:r w:rsidR="007B4996">
        <w:t>a</w:t>
      </w:r>
      <w:r>
        <w:t xml:space="preserve"> decides to bear the impact of Ganga’s descent on his head. In verse 1-43-7, while Shiv can sustain the impact, Ganga, unable to find the outer edge of the matted hair-tufts of Lord Shiv</w:t>
      </w:r>
      <w:r w:rsidR="007B4996">
        <w:t>a</w:t>
      </w:r>
      <w:r>
        <w:t>, is stuck in it. In verses 1-43-20 to 1-43-22, we get a beautiful picture of how Ganga looks, when she comes out of Shiv</w:t>
      </w:r>
      <w:r w:rsidR="007B4996">
        <w:t>a</w:t>
      </w:r>
      <w:r>
        <w:t xml:space="preserve">’s hair. The description evokes images of hundreds of suns in the cloudless sky at a time, flashy lightning, and silver-clouds of autumn. </w:t>
      </w:r>
    </w:p>
    <w:p w:rsidR="007E4F15" w:rsidRDefault="007E4F15" w:rsidP="006B6168">
      <w:pPr>
        <w:spacing w:line="480" w:lineRule="auto"/>
        <w:ind w:firstLine="720"/>
        <w:jc w:val="both"/>
      </w:pPr>
      <w:r>
        <w:t>Note that we get three different images that relate to Shiv</w:t>
      </w:r>
      <w:r w:rsidR="007B4996">
        <w:t>a</w:t>
      </w:r>
      <w:r>
        <w:t xml:space="preserve">’s head and Ganga, with additional effects of vibrations and noise. </w:t>
      </w:r>
    </w:p>
    <w:p w:rsidR="007E4F15" w:rsidRDefault="007E4F15" w:rsidP="00C348B8">
      <w:pPr>
        <w:pStyle w:val="ListParagraph"/>
        <w:numPr>
          <w:ilvl w:val="0"/>
          <w:numId w:val="6"/>
        </w:numPr>
        <w:tabs>
          <w:tab w:val="clear" w:pos="360"/>
          <w:tab w:val="clear" w:pos="9360"/>
        </w:tabs>
        <w:spacing w:after="200" w:line="480" w:lineRule="auto"/>
        <w:jc w:val="both"/>
      </w:pPr>
      <w:r>
        <w:t>The first image is of Ganga’s magnificent fall from heaven on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second image is of her tumultuous swirling around Shiv</w:t>
      </w:r>
      <w:r w:rsidR="00EB1CF9">
        <w:t>a</w:t>
      </w:r>
      <w:r>
        <w:t xml:space="preserve">’s head. </w:t>
      </w:r>
    </w:p>
    <w:p w:rsidR="007E4F15" w:rsidRDefault="007E4F15" w:rsidP="00C348B8">
      <w:pPr>
        <w:pStyle w:val="ListParagraph"/>
        <w:numPr>
          <w:ilvl w:val="0"/>
          <w:numId w:val="6"/>
        </w:numPr>
        <w:tabs>
          <w:tab w:val="clear" w:pos="360"/>
          <w:tab w:val="clear" w:pos="9360"/>
        </w:tabs>
        <w:spacing w:after="200" w:line="480" w:lineRule="auto"/>
        <w:jc w:val="both"/>
      </w:pPr>
      <w:r>
        <w:t>The third image is of her smooth descent from Shiv</w:t>
      </w:r>
      <w:r w:rsidR="00EB1CF9">
        <w:t>a</w:t>
      </w:r>
      <w:r>
        <w:t>’s head towards Rasaatal</w:t>
      </w:r>
      <w:r w:rsidR="00EB1CF9">
        <w:t>a</w:t>
      </w:r>
      <w:r>
        <w:t xml:space="preserve">. </w:t>
      </w:r>
    </w:p>
    <w:p w:rsidR="007E4F15" w:rsidRDefault="007E4F15" w:rsidP="006B6168">
      <w:pPr>
        <w:spacing w:line="480" w:lineRule="auto"/>
        <w:ind w:firstLine="720"/>
        <w:jc w:val="both"/>
      </w:pPr>
      <w:r>
        <w:t>Shiv</w:t>
      </w:r>
      <w:r w:rsidR="00EB1CF9">
        <w:t>a</w:t>
      </w:r>
      <w:r>
        <w:t xml:space="preserve"> is the representation of the higher consciousness in the body. The place of the consciousness is in our head; so, we see that Ganga coming out of Shiv</w:t>
      </w:r>
      <w:r w:rsidR="00EB1CF9">
        <w:t>a</w:t>
      </w:r>
      <w:r>
        <w:t xml:space="preserve">’s head. </w:t>
      </w:r>
    </w:p>
    <w:p w:rsidR="00EB1CF9" w:rsidRDefault="007E4F15" w:rsidP="006B6168">
      <w:pPr>
        <w:spacing w:line="480" w:lineRule="auto"/>
        <w:ind w:firstLine="720"/>
        <w:jc w:val="both"/>
      </w:pPr>
      <w:r>
        <w:t xml:space="preserve">If we visualize these images, we begin to see sage Valmiki’s intention in describing them. </w:t>
      </w:r>
      <w:r w:rsidRPr="001B3491">
        <w:rPr>
          <w:b/>
          <w:bCs/>
        </w:rPr>
        <w:t xml:space="preserve">Undoubtedly, all these images are descriptions of the </w:t>
      </w:r>
      <w:r w:rsidR="00FB69B6">
        <w:rPr>
          <w:b/>
          <w:bCs/>
        </w:rPr>
        <w:t>Sahasrara</w:t>
      </w:r>
      <w:r w:rsidRPr="001B3491">
        <w:rPr>
          <w:b/>
          <w:bCs/>
        </w:rPr>
        <w:t>, where the energy merges with the consciousness.</w:t>
      </w:r>
      <w:r>
        <w:t xml:space="preserve"> As we have seen before, we are accustomed to seeing the path of the energy’s ascent to the head and its merger with the consciousne</w:t>
      </w:r>
      <w:r w:rsidR="001B3491">
        <w:t>ss. S</w:t>
      </w:r>
      <w:r>
        <w:t xml:space="preserve">age Valmiki </w:t>
      </w:r>
      <w:r w:rsidR="001B3491">
        <w:t xml:space="preserve">has </w:t>
      </w:r>
      <w:r>
        <w:t>described</w:t>
      </w:r>
      <w:r w:rsidR="001B3491">
        <w:t xml:space="preserve"> the same process in opposite direction</w:t>
      </w:r>
      <w:r>
        <w:t xml:space="preserve">. When we create an image in mind, we can safely ignore the direction of the flow of energy and focus on its path. </w:t>
      </w:r>
    </w:p>
    <w:p w:rsidR="007E4F15" w:rsidRPr="00197C99" w:rsidRDefault="007E4F15" w:rsidP="006B6168">
      <w:pPr>
        <w:spacing w:line="480" w:lineRule="auto"/>
        <w:ind w:firstLine="720"/>
        <w:jc w:val="both"/>
        <w:rPr>
          <w:b/>
          <w:bCs/>
        </w:rPr>
      </w:pPr>
      <w:r w:rsidRPr="00197C99">
        <w:rPr>
          <w:b/>
          <w:bCs/>
        </w:rPr>
        <w:t xml:space="preserve">The third image described above creates a picture in our mind, where an enormous amount of energy is going toward the head. The second image shows the tumultuous waterfall-like effect with the actual swirling of the energy at the top of the head, producing sounds, and vibrations. The </w:t>
      </w:r>
      <w:r w:rsidRPr="00197C99">
        <w:rPr>
          <w:b/>
          <w:bCs/>
        </w:rPr>
        <w:lastRenderedPageBreak/>
        <w:t xml:space="preserve">first image shows the actual merger of the energy and the consciousness, where they become one, and together go out of the body, leading </w:t>
      </w:r>
      <w:r w:rsidR="00197C99">
        <w:rPr>
          <w:b/>
          <w:bCs/>
        </w:rPr>
        <w:t>the yogi to be in the state of S</w:t>
      </w:r>
      <w:r w:rsidRPr="00197C99">
        <w:rPr>
          <w:b/>
          <w:bCs/>
        </w:rPr>
        <w:t>amadhi.</w:t>
      </w:r>
    </w:p>
    <w:p w:rsidR="00EB1CF9" w:rsidRDefault="007E4F15" w:rsidP="006B6168">
      <w:pPr>
        <w:spacing w:line="480" w:lineRule="auto"/>
        <w:ind w:firstLine="720"/>
        <w:jc w:val="both"/>
      </w:pPr>
      <w:r>
        <w:t>Once river Ganga comes out of Shiv</w:t>
      </w:r>
      <w:r w:rsidR="00EB1CF9">
        <w:t>a</w:t>
      </w:r>
      <w:r>
        <w:t>’s head, she cruises smoothly toward Rasaatal</w:t>
      </w:r>
      <w:r w:rsidR="00EB1CF9">
        <w:t>a</w:t>
      </w:r>
      <w:r>
        <w:t>, guided by king Sagar. It is the description of the</w:t>
      </w:r>
      <w:r w:rsidR="00EB1CF9">
        <w:t xml:space="preserve"> ex</w:t>
      </w:r>
      <w:r w:rsidR="00ED1022">
        <w:t>ten</w:t>
      </w:r>
      <w:r w:rsidR="00EB1CF9">
        <w:t>sion of the</w:t>
      </w:r>
      <w:r>
        <w:t xml:space="preserve"> Sushumna Nadi going down from the head toward the Muladhar</w:t>
      </w:r>
      <w:r w:rsidR="00EB1CF9">
        <w:t>a</w:t>
      </w:r>
      <w:r>
        <w:t xml:space="preserve"> </w:t>
      </w:r>
      <w:r w:rsidR="00BD4DB9">
        <w:t>Chakra</w:t>
      </w:r>
      <w:r>
        <w:t xml:space="preserve"> and further down to the feet. </w:t>
      </w:r>
    </w:p>
    <w:p w:rsidR="007E4F15" w:rsidRDefault="007E4F15" w:rsidP="006B6168">
      <w:pPr>
        <w:spacing w:line="480" w:lineRule="auto"/>
        <w:ind w:firstLine="720"/>
        <w:jc w:val="both"/>
      </w:pPr>
      <w:r>
        <w:t>We read that Shri Ram’s ancestors are responsible for bringing river Ganga down to Rasaatal</w:t>
      </w:r>
      <w:r w:rsidR="00EB1CF9">
        <w:t>a</w:t>
      </w:r>
      <w:r>
        <w:t>. Rasaatal</w:t>
      </w:r>
      <w:r w:rsidR="00EB1CF9">
        <w:t>a</w:t>
      </w:r>
      <w:r>
        <w:t xml:space="preserve"> is the second to the last pla</w:t>
      </w:r>
      <w:r w:rsidR="00197C99">
        <w:t xml:space="preserve">ne of consciousness in our body. It </w:t>
      </w:r>
      <w:r>
        <w:t>has animalistic properties. The physical location of Rasaatal</w:t>
      </w:r>
      <w:r w:rsidR="00EB1CF9">
        <w:t>a</w:t>
      </w:r>
      <w:r>
        <w:t xml:space="preserve"> is in the ankles; it is the fifth level below the Muladhar</w:t>
      </w:r>
      <w:r w:rsidR="00EB1CF9">
        <w:t>a</w:t>
      </w:r>
      <w:r>
        <w:t xml:space="preserve"> </w:t>
      </w:r>
      <w:r w:rsidR="00BD4DB9">
        <w:t>Chakra</w:t>
      </w:r>
      <w:r>
        <w:t xml:space="preserve"> level of the consciousness. The Sushumna Nadi does not go up to the ankles, but we do have other nadis that begin in the Muladhar</w:t>
      </w:r>
      <w:r w:rsidR="00EB1CF9">
        <w:t>a</w:t>
      </w:r>
      <w:r>
        <w:t xml:space="preserve"> </w:t>
      </w:r>
      <w:r w:rsidR="00BD4DB9">
        <w:t>Chakra</w:t>
      </w:r>
      <w:r>
        <w:t xml:space="preserve"> and go in the feet.</w:t>
      </w:r>
    </w:p>
    <w:p w:rsidR="006768A6" w:rsidRDefault="00EB1CF9" w:rsidP="006B6168">
      <w:pPr>
        <w:spacing w:line="480" w:lineRule="auto"/>
        <w:ind w:firstLine="720"/>
        <w:jc w:val="both"/>
      </w:pPr>
      <w:r>
        <w:t xml:space="preserve">Let us go back to the point after Ganga came out of Shiva’s head. </w:t>
      </w:r>
      <w:r w:rsidR="007E4F15">
        <w:t>There is an important verse 1-43-38, which tells us that sage Janhu blocks the flow of river Ganga. With reference to the Sushumna Nadi, sage Janhu symbolizes a particular knot along the path of the energy. There are three major knots on the Sushumna Nadi; the one referred here is the “Shiv</w:t>
      </w:r>
      <w:r>
        <w:t>a</w:t>
      </w:r>
      <w:r w:rsidR="007E4F15">
        <w:t xml:space="preserve"> knot.” W</w:t>
      </w:r>
      <w:r w:rsidR="00197C99">
        <w:t xml:space="preserve">e can guess the location of this knot </w:t>
      </w:r>
      <w:r w:rsidR="007E4F15">
        <w:t>based on the description given in the Ganga story. When sage Janhu releases river Ganga, the water comes out from both of his ears. Thus, we can guess that the location of the Shiv</w:t>
      </w:r>
      <w:r>
        <w:t>a</w:t>
      </w:r>
      <w:r w:rsidR="007E4F15">
        <w:t xml:space="preserve"> Knot is between the ears, just below the Third Eye Center, on the Sushumna Nadi. The opening of this knot is a precondition for the opening of the Third Eye Center. So long as this knot is blocked, a higher amount of energy cannot reach the Third Eye Center, and the person cannot feel the Third Eye Center.</w:t>
      </w:r>
    </w:p>
    <w:p w:rsidR="006768A6" w:rsidRDefault="003F384C" w:rsidP="006B6168">
      <w:pPr>
        <w:pStyle w:val="Heading3"/>
        <w:jc w:val="both"/>
      </w:pPr>
      <w:bookmarkStart w:id="34" w:name="_Toc412487804"/>
      <w:bookmarkStart w:id="35" w:name="_Toc423152533"/>
      <w:bookmarkStart w:id="36" w:name="_Toc423154156"/>
      <w:bookmarkStart w:id="37" w:name="_Toc518708744"/>
      <w:r>
        <w:t>Medium Character # 4</w:t>
      </w:r>
      <w:r w:rsidR="006768A6">
        <w:t>: Shabari</w:t>
      </w:r>
      <w:bookmarkEnd w:id="34"/>
      <w:bookmarkEnd w:id="35"/>
      <w:bookmarkEnd w:id="36"/>
      <w:bookmarkEnd w:id="37"/>
    </w:p>
    <w:p w:rsidR="006768A6" w:rsidRDefault="006768A6" w:rsidP="006B6168">
      <w:pPr>
        <w:spacing w:line="480" w:lineRule="auto"/>
        <w:ind w:firstLine="720"/>
        <w:jc w:val="both"/>
      </w:pPr>
      <w:r>
        <w:lastRenderedPageBreak/>
        <w:t xml:space="preserve">Sage Valmiki devotes the whole chapter of 3-74 about Shabari. Note that this chapter is different in Valmiki Ramayana from other versions of Ramayana. As per the story, Shabari's guru, sage Matang had already left for the heaven, leaving Shabari behind. Before leaving, he told Shabari to continue her yogic practices, until Shri Ram came to her. From that point onwards, Shabari performed yogic activities, as instructed by her guru with great devotion. In verse 3-74-6, when Shri Ram comes to the Pampa Lake area, we are introduced to Shabari. Note that sage Valmiki calls her Siddha – a highly advanced yogi. There are two verses 3-74-7 and 3-74-8, where Shri Ram himself praises her devotion. Shri Ram asks her, “What were you doing in the Pampa Lake region?” She replies, “Just now, on seeing you, my ascesis is complete. </w:t>
      </w:r>
    </w:p>
    <w:p w:rsidR="006768A6" w:rsidRDefault="006768A6" w:rsidP="006B6168">
      <w:pPr>
        <w:spacing w:line="480" w:lineRule="auto"/>
        <w:ind w:firstLine="720"/>
        <w:jc w:val="both"/>
      </w:pPr>
      <w:r>
        <w:t>After showing Shri Ram around the woodlands and her hermitage, Shabari asks his permission to leave her body. When Shri Ram blesses her, Shabari enters into a ritual fire and assumes a divine form.</w:t>
      </w:r>
    </w:p>
    <w:p w:rsidR="006768A6" w:rsidRDefault="006768A6" w:rsidP="006B6168">
      <w:pPr>
        <w:spacing w:line="480" w:lineRule="auto"/>
        <w:ind w:firstLine="720"/>
        <w:jc w:val="both"/>
      </w:pPr>
      <w:r>
        <w:t xml:space="preserve">Even though this is a story of a yogi, other versions of Ramayana portray her as a servant or a caretaker. Probably, the confusion about Shabari arose because of verses 3-74-29, 31, and 35. In verse 3-74-29, Shabari calls herself a servant of her guru, sage Matang. Servant of guru is a way of showing respect for and gratitude toward the guru. A hermitage of a sage may have a few maidservants working and living in it, but they do not have a guru-disciple relationship. </w:t>
      </w:r>
    </w:p>
    <w:p w:rsidR="006768A6" w:rsidRDefault="006768A6" w:rsidP="006B6168">
      <w:pPr>
        <w:spacing w:line="480" w:lineRule="auto"/>
        <w:ind w:firstLine="720"/>
        <w:jc w:val="both"/>
      </w:pPr>
      <w:r>
        <w:t xml:space="preserve">Verse 3-74-35 again mentions that she was a perfect yogi and went to the same place – heaven – where her guru was. Therefore, by portraying Shabari as a maidservant, later versions of Ramayana lost the real meaning of this story. Sage Valmiki describes Shabari as a devoted person, who dutifully abides by her guru's commands. Shri Ram praises her devotion; so, we can interpret Shabari as devotion in our body-mind-energy-consciousness processes. </w:t>
      </w:r>
    </w:p>
    <w:p w:rsidR="007E4F15" w:rsidRPr="00EB1CF9" w:rsidRDefault="007E4F15" w:rsidP="006B6168">
      <w:pPr>
        <w:pStyle w:val="Heading3"/>
        <w:jc w:val="both"/>
      </w:pPr>
      <w:bookmarkStart w:id="38" w:name="_Toc518708745"/>
      <w:r w:rsidRPr="00EB1CF9">
        <w:lastRenderedPageBreak/>
        <w:t>Comple</w:t>
      </w:r>
      <w:r w:rsidR="00EB1CF9">
        <w:t>x</w:t>
      </w:r>
      <w:r w:rsidRPr="00EB1CF9">
        <w:t xml:space="preserve"> Character # 1: Parashuram</w:t>
      </w:r>
      <w:bookmarkEnd w:id="38"/>
    </w:p>
    <w:p w:rsidR="007E4F15" w:rsidRDefault="007E4F15" w:rsidP="006B6168">
      <w:pPr>
        <w:spacing w:line="480" w:lineRule="auto"/>
        <w:ind w:firstLine="720"/>
        <w:jc w:val="both"/>
      </w:pPr>
      <w:r>
        <w:t xml:space="preserve">In all the avatar stories, a character from the previous story appears in the next story and thus connects the stories to each other. For example, demon Hiranyaksh, who is in the third avatar story, has a brother, demon Hiranyakshipu, who appears in the fourth avatar story. This pattern establishes continuity in these stories. </w:t>
      </w:r>
    </w:p>
    <w:p w:rsidR="007E4F15" w:rsidRDefault="007E4F15" w:rsidP="006B6168">
      <w:pPr>
        <w:spacing w:line="480" w:lineRule="auto"/>
        <w:ind w:firstLine="720"/>
        <w:jc w:val="both"/>
      </w:pPr>
      <w:r>
        <w:t xml:space="preserve">When we understand the above logic, it becomes clear that Ramayana, as the story of the seventh avatar, needs a connection to the sixth avatar story of Parashuram. Please read the chapter “Levels of the Consciousness – From Normal to Beyond” in this book for details of avatar stories. In that chapter, we saw that Parashuram level of consciousness is a rather crude level of consciousness. We also saw the story of Lord Ganesh and Parashuram, where Ganesh blocked Parashuram from seeing Lord Shiva. It indicated the limits of the Parashuram level of consciousness. </w:t>
      </w:r>
    </w:p>
    <w:p w:rsidR="007E4F15" w:rsidRDefault="007E4F15" w:rsidP="006B6168">
      <w:pPr>
        <w:spacing w:line="480" w:lineRule="auto"/>
        <w:ind w:firstLine="720"/>
        <w:jc w:val="both"/>
      </w:pPr>
      <w:r>
        <w:t>Refinement from a relatively crude level of the consciousness to a finer level means that the crude level has to make way for the finer level of the consciousness. In other words, the crude level of the consciousness has to end, so that the next level of the consciousness can begin to establish its foothold.</w:t>
      </w:r>
    </w:p>
    <w:p w:rsidR="007E4F15" w:rsidRDefault="007E4F15" w:rsidP="006B6168">
      <w:pPr>
        <w:spacing w:line="480" w:lineRule="auto"/>
        <w:ind w:firstLine="720"/>
        <w:jc w:val="both"/>
      </w:pPr>
      <w:r>
        <w:t xml:space="preserve">For this reason, we read in Ramayana that Parashuram and Shri Ram – both incarnations of Lord Vishnu – enter into a major conflict. In verse 1-75-27, we read that Parashuram challenges Shri Ram to pick up the bow of Lord Vishnu and engage with him in battle. Shri Ram takes up the challenge, picks up Lord Vishnu’s bow, and mounts an arrow on to it. He had picked up Lord Shiva’s bow earlier, so this event is a duplication, except that the bow does not break. Shri Ram mounts a powerful arrow, aims it at Parashuram, but does not release it. There is a duplication of this event later on, when Shri Ram points a yet another powerful arrow at the ocean. Shri Ram does not kill Parashuram, because Parashuram and Shri </w:t>
      </w:r>
      <w:r>
        <w:lastRenderedPageBreak/>
        <w:t xml:space="preserve">Ram are not different from each other. They both represent the consciousness of a person at different, but adjacent levels. </w:t>
      </w:r>
    </w:p>
    <w:p w:rsidR="007E4F15" w:rsidRDefault="007E4F15" w:rsidP="006B6168">
      <w:pPr>
        <w:spacing w:line="480" w:lineRule="auto"/>
        <w:ind w:firstLine="720"/>
        <w:jc w:val="both"/>
      </w:pPr>
      <w:r>
        <w:t xml:space="preserve">Shri Ram releases arrow in such a way that Parashuram loses all his powers. He retires, and his role as an avatar of Lord Vishnu ends. Logically, this means that from here on, Shri Ram’s role as an avatar of Lord Vishnu begins. If you see both of them as the continuation of levels of consciousness, it becomes clear that the crude level retires and the refined level replaces it. Note that these events happen right after Sita and Shri Ram marry. It indicates that the actual power of Shri Ram’s level of consciousness manifests itself only after his union with energy. </w:t>
      </w:r>
    </w:p>
    <w:p w:rsidR="00134186" w:rsidRDefault="00A10D54" w:rsidP="006B6168">
      <w:pPr>
        <w:pStyle w:val="Heading3"/>
        <w:jc w:val="both"/>
      </w:pPr>
      <w:bookmarkStart w:id="39" w:name="_Toc518708746"/>
      <w:r>
        <w:t>Complex Character #</w:t>
      </w:r>
      <w:r w:rsidR="00C50483">
        <w:t xml:space="preserve"> 2</w:t>
      </w:r>
      <w:r>
        <w:t>:</w:t>
      </w:r>
      <w:r w:rsidR="00134186">
        <w:t xml:space="preserve"> </w:t>
      </w:r>
      <w:bookmarkStart w:id="40" w:name="_Toc418306772"/>
      <w:r w:rsidR="00134186">
        <w:t>Ahalya</w:t>
      </w:r>
      <w:bookmarkEnd w:id="39"/>
      <w:bookmarkEnd w:id="40"/>
    </w:p>
    <w:p w:rsidR="00134186" w:rsidRDefault="00134186" w:rsidP="006B6168">
      <w:pPr>
        <w:spacing w:line="480" w:lineRule="auto"/>
        <w:ind w:firstLine="720"/>
        <w:jc w:val="both"/>
      </w:pPr>
      <w:r>
        <w:t>In chapters 1-48 and 1-49 of Ramayan</w:t>
      </w:r>
      <w:r w:rsidR="00C50483">
        <w:t>a</w:t>
      </w:r>
      <w:r>
        <w:t>, we read an interesting story involving Ahalya, her husband – sage Gautam</w:t>
      </w:r>
      <w:r w:rsidR="00C50483">
        <w:t>a</w:t>
      </w:r>
      <w:r>
        <w:t>, and Indr</w:t>
      </w:r>
      <w:r w:rsidR="00C50483">
        <w:t>a</w:t>
      </w:r>
      <w:r>
        <w:t xml:space="preserve"> – the king of heaven. The crux of the story is that Indr</w:t>
      </w:r>
      <w:r w:rsidR="00C50483">
        <w:t>a</w:t>
      </w:r>
      <w:r>
        <w:t xml:space="preserve"> falls for Ahalya. Tempted by the fact that no less than the king of gods has fallen for her, Ahalya cheats on her husband. There is nothing remarkable or unique in this story, and we wonder why this story is included in Ramayan</w:t>
      </w:r>
      <w:r w:rsidR="00C50483">
        <w:t>a</w:t>
      </w:r>
      <w:r>
        <w:t>?</w:t>
      </w:r>
    </w:p>
    <w:p w:rsidR="00134186" w:rsidRDefault="00134186" w:rsidP="006B6168">
      <w:pPr>
        <w:spacing w:line="480" w:lineRule="auto"/>
        <w:ind w:firstLine="720"/>
        <w:jc w:val="both"/>
      </w:pPr>
      <w:r>
        <w:t xml:space="preserve">As we can expect, this story is a puzzle for us, and sage Valmiki gives secret clues in the minor details of the story. </w:t>
      </w:r>
      <w:r w:rsidRPr="00CE2DB6">
        <w:rPr>
          <w:b/>
          <w:bCs/>
        </w:rPr>
        <w:t>When Indr</w:t>
      </w:r>
      <w:r w:rsidR="00C50483" w:rsidRPr="00CE2DB6">
        <w:rPr>
          <w:b/>
          <w:bCs/>
        </w:rPr>
        <w:t>a</w:t>
      </w:r>
      <w:r w:rsidRPr="00CE2DB6">
        <w:rPr>
          <w:b/>
          <w:bCs/>
        </w:rPr>
        <w:t xml:space="preserve"> approaches Ahalya, he disguises himself as her husband. Ahalya knows that he is Indr</w:t>
      </w:r>
      <w:r w:rsidR="00C50483" w:rsidRPr="00CE2DB6">
        <w:rPr>
          <w:b/>
          <w:bCs/>
        </w:rPr>
        <w:t>a</w:t>
      </w:r>
      <w:r w:rsidRPr="00CE2DB6">
        <w:rPr>
          <w:b/>
          <w:bCs/>
        </w:rPr>
        <w:t xml:space="preserve"> and not her husband, although they both look the same.</w:t>
      </w:r>
      <w:r>
        <w:t xml:space="preserve"> Thus, Ahalya cheats on her husband, with someone, who looks exactly like him. What is it that Ahalya could gain from this cheating – replacing her husband by his replica – given that she risked losing everything?</w:t>
      </w:r>
    </w:p>
    <w:p w:rsidR="00134186" w:rsidRDefault="00134186" w:rsidP="006B6168">
      <w:pPr>
        <w:spacing w:line="480" w:lineRule="auto"/>
        <w:ind w:firstLine="720"/>
        <w:jc w:val="both"/>
      </w:pPr>
      <w:r>
        <w:lastRenderedPageBreak/>
        <w:t xml:space="preserve">If you smell that something is illogical here, it is time to turn the puzzle card over and see the real meaning behind it. </w:t>
      </w:r>
      <w:r w:rsidRPr="00CE2DB6">
        <w:rPr>
          <w:b/>
          <w:bCs/>
        </w:rPr>
        <w:t>Ahalya’s husband, Gautam</w:t>
      </w:r>
      <w:r w:rsidR="00C50483" w:rsidRPr="00CE2DB6">
        <w:rPr>
          <w:b/>
          <w:bCs/>
        </w:rPr>
        <w:t>a</w:t>
      </w:r>
      <w:r w:rsidRPr="00CE2DB6">
        <w:rPr>
          <w:b/>
          <w:bCs/>
        </w:rPr>
        <w:t>, is a sage and as such represents devotion to god. Indr</w:t>
      </w:r>
      <w:r w:rsidR="00C50483" w:rsidRPr="00CE2DB6">
        <w:rPr>
          <w:b/>
          <w:bCs/>
        </w:rPr>
        <w:t>a</w:t>
      </w:r>
      <w:r w:rsidRPr="00CE2DB6">
        <w:rPr>
          <w:b/>
          <w:bCs/>
        </w:rPr>
        <w:t>, on the other hand, represents the “indriyas,” which means “sense organs.”</w:t>
      </w:r>
      <w:r>
        <w:t xml:space="preserve"> “Ahalya” translates </w:t>
      </w:r>
      <w:r w:rsidR="00CE2DB6">
        <w:t>into “one without ugliness.” I</w:t>
      </w:r>
      <w:r>
        <w:t>f we use the word “hal” in her name to mean “plough,” we can interpret Ahalya as “barren land.”</w:t>
      </w:r>
    </w:p>
    <w:p w:rsidR="00134186" w:rsidRPr="00CE2DB6" w:rsidRDefault="00134186" w:rsidP="006B6168">
      <w:pPr>
        <w:spacing w:line="480" w:lineRule="auto"/>
        <w:ind w:firstLine="720"/>
        <w:jc w:val="both"/>
        <w:rPr>
          <w:b/>
          <w:bCs/>
        </w:rPr>
      </w:pPr>
      <w:r>
        <w:t>Let us take a close look at the choice Ahalya makes – she chooses Indr</w:t>
      </w:r>
      <w:r w:rsidR="00C50483">
        <w:t>a</w:t>
      </w:r>
      <w:r>
        <w:t xml:space="preserve">, who comes in the disguise of her husband, over her husband. </w:t>
      </w:r>
      <w:r w:rsidRPr="00CE2DB6">
        <w:rPr>
          <w:b/>
          <w:bCs/>
        </w:rPr>
        <w:t>In other words, she chooses sensual pleasures, which come in the form of devotion, instead of pure devotion to god.</w:t>
      </w:r>
    </w:p>
    <w:p w:rsidR="00134186" w:rsidRDefault="00134186" w:rsidP="006B6168">
      <w:pPr>
        <w:spacing w:line="480" w:lineRule="auto"/>
        <w:ind w:firstLine="720"/>
        <w:jc w:val="both"/>
      </w:pPr>
      <w:r>
        <w:t>Ahalya, for lack of a better word, represents a weak or unsure faith, which seems to be there, but on scrutiny, it is not there. It is a type of faith, where we engage in devotional activities, rituals, or customs, without understanding them. It is the weak or unsure faith, which claims belief and devotion to god and thus, engages in devotional activities. Faith and devotion are surely present in some dormant form, but they do not have a foundation of experience.</w:t>
      </w:r>
      <w:r w:rsidRPr="00456262">
        <w:t xml:space="preserve"> </w:t>
      </w:r>
      <w:r>
        <w:t>Please read the Weak or Unsure Faith chapter from this book to understand more about it.</w:t>
      </w:r>
    </w:p>
    <w:p w:rsidR="00C50483" w:rsidRDefault="00C50483" w:rsidP="006B6168">
      <w:pPr>
        <w:spacing w:line="480" w:lineRule="auto"/>
        <w:ind w:firstLine="720"/>
        <w:jc w:val="both"/>
      </w:pPr>
      <w:r>
        <w:rPr>
          <w:b/>
          <w:bCs/>
        </w:rPr>
        <w:t>T</w:t>
      </w:r>
      <w:r w:rsidR="00134186" w:rsidRPr="00C50483">
        <w:rPr>
          <w:b/>
          <w:bCs/>
        </w:rPr>
        <w:t>he weak or unsure faith leads a person to search for some profit from devotional activities. Since solid foundation of faith is not there, the person’s mind take</w:t>
      </w:r>
      <w:r w:rsidR="00D34D07">
        <w:rPr>
          <w:b/>
          <w:bCs/>
        </w:rPr>
        <w:t>s</w:t>
      </w:r>
      <w:r w:rsidR="00134186" w:rsidRPr="00C50483">
        <w:rPr>
          <w:b/>
          <w:bCs/>
        </w:rPr>
        <w:t xml:space="preserve"> whatever pleasure or profit it can gain from these activities</w:t>
      </w:r>
      <w:r w:rsidR="00134186">
        <w:t xml:space="preserve">. For example, </w:t>
      </w:r>
      <w:r>
        <w:t xml:space="preserve">if </w:t>
      </w:r>
      <w:r w:rsidR="00CE2DB6">
        <w:t>such a person wants to impress someone</w:t>
      </w:r>
      <w:r>
        <w:t>, then prayers go on a little longer! W</w:t>
      </w:r>
      <w:r w:rsidR="00134186">
        <w:t>henever</w:t>
      </w:r>
      <w:r>
        <w:t xml:space="preserve"> such a person</w:t>
      </w:r>
      <w:r w:rsidR="00134186">
        <w:t xml:space="preserve"> donate some money to the temple, </w:t>
      </w:r>
      <w:r>
        <w:t>they mak</w:t>
      </w:r>
      <w:r w:rsidR="00134186">
        <w:t xml:space="preserve">e sure that coins made a sound </w:t>
      </w:r>
      <w:r>
        <w:t>of being dropped</w:t>
      </w:r>
      <w:r w:rsidR="00134186">
        <w:t xml:space="preserve"> in the drop-box. </w:t>
      </w:r>
      <w:r>
        <w:t>They have</w:t>
      </w:r>
      <w:r w:rsidR="00134186">
        <w:t xml:space="preserve"> the intention to donate money, but </w:t>
      </w:r>
      <w:r>
        <w:t xml:space="preserve">they are </w:t>
      </w:r>
      <w:r w:rsidR="00134186">
        <w:t>also interested in making sure that others notice</w:t>
      </w:r>
      <w:r>
        <w:t xml:space="preserve"> it</w:t>
      </w:r>
      <w:r w:rsidR="00134186">
        <w:t xml:space="preserve">. </w:t>
      </w:r>
    </w:p>
    <w:p w:rsidR="008A3E37" w:rsidRPr="00CE2DB6" w:rsidRDefault="00134186" w:rsidP="006B6168">
      <w:pPr>
        <w:spacing w:line="480" w:lineRule="auto"/>
        <w:ind w:firstLine="720"/>
        <w:jc w:val="both"/>
        <w:rPr>
          <w:b/>
          <w:bCs/>
        </w:rPr>
      </w:pPr>
      <w:r w:rsidRPr="00C50483">
        <w:rPr>
          <w:b/>
          <w:bCs/>
        </w:rPr>
        <w:t>For the other people, there was no way to distinguish between these activities and the real intentions behind them.</w:t>
      </w:r>
      <w:r>
        <w:t xml:space="preserve"> </w:t>
      </w:r>
      <w:r w:rsidRPr="00CE2DB6">
        <w:rPr>
          <w:b/>
          <w:bCs/>
        </w:rPr>
        <w:t xml:space="preserve">A person may appear to be doing prayers, but if the hidden intention behind </w:t>
      </w:r>
      <w:r w:rsidRPr="00CE2DB6">
        <w:rPr>
          <w:b/>
          <w:bCs/>
        </w:rPr>
        <w:lastRenderedPageBreak/>
        <w:t xml:space="preserve">those prayers is to impress someone, the person is treading the wrong path. A person may engage in what seems to be devotional activities or path leading to god; yet, the reality may just be the opposite. </w:t>
      </w:r>
      <w:r w:rsidR="008A3E37" w:rsidRPr="00CE2DB6">
        <w:rPr>
          <w:b/>
          <w:bCs/>
        </w:rPr>
        <w:t>An outsider cannot differentiate between these two choices.</w:t>
      </w:r>
    </w:p>
    <w:p w:rsidR="00134186" w:rsidRDefault="00134186" w:rsidP="006B6168">
      <w:pPr>
        <w:spacing w:line="480" w:lineRule="auto"/>
        <w:ind w:firstLine="720"/>
        <w:jc w:val="both"/>
      </w:pPr>
      <w:r>
        <w:t>We interpreted the name Ahalya as “barren land,” which means, any seeds that we plant in this land will not grow. In other words, no actions done with weak or unsure faith, will give good results.</w:t>
      </w:r>
    </w:p>
    <w:p w:rsidR="00134186" w:rsidRPr="00CE2DB6" w:rsidRDefault="008A3E37" w:rsidP="006B6168">
      <w:pPr>
        <w:spacing w:line="480" w:lineRule="auto"/>
        <w:ind w:firstLine="720"/>
        <w:jc w:val="both"/>
        <w:rPr>
          <w:b/>
          <w:bCs/>
        </w:rPr>
      </w:pPr>
      <w:r w:rsidRPr="00CE2DB6">
        <w:rPr>
          <w:b/>
          <w:bCs/>
        </w:rPr>
        <w:t>When a</w:t>
      </w:r>
      <w:r w:rsidR="00134186" w:rsidRPr="00CE2DB6">
        <w:rPr>
          <w:b/>
          <w:bCs/>
        </w:rPr>
        <w:t xml:space="preserve"> p</w:t>
      </w:r>
      <w:r w:rsidR="00CE2DB6">
        <w:rPr>
          <w:b/>
          <w:bCs/>
        </w:rPr>
        <w:t xml:space="preserve">erson chooses sensual pleasures, </w:t>
      </w:r>
      <w:r w:rsidRPr="00CE2DB6">
        <w:rPr>
          <w:b/>
          <w:bCs/>
        </w:rPr>
        <w:t xml:space="preserve">while doing activities that are devotional </w:t>
      </w:r>
      <w:r w:rsidR="00134186" w:rsidRPr="00CE2DB6">
        <w:rPr>
          <w:b/>
          <w:bCs/>
        </w:rPr>
        <w:t xml:space="preserve">over pure devotion to god, and only he or she knows it, without any doubt. </w:t>
      </w:r>
    </w:p>
    <w:p w:rsidR="00134186" w:rsidRDefault="00134186" w:rsidP="006B6168">
      <w:pPr>
        <w:spacing w:line="480" w:lineRule="auto"/>
        <w:ind w:firstLine="720"/>
        <w:jc w:val="both"/>
      </w:pPr>
      <w:r>
        <w:t xml:space="preserve">Sage Valmiki gives us a yardstick or a way to measure ourselves regarding the critical matter of faith. According to him, only the person involved in these actions knows the real intention behind them. </w:t>
      </w:r>
    </w:p>
    <w:p w:rsidR="008A3E37" w:rsidRDefault="00134186" w:rsidP="006B6168">
      <w:pPr>
        <w:spacing w:line="480" w:lineRule="auto"/>
        <w:ind w:firstLine="720"/>
        <w:jc w:val="both"/>
      </w:pPr>
      <w:r w:rsidRPr="00CE2DB6">
        <w:rPr>
          <w:b/>
          <w:bCs/>
        </w:rPr>
        <w:t>Note that person with weak or unsure faith is honest; he tries to do the right thing, but fails in it. Thus, he has the feeling of remorse, as he knows that he could not</w:t>
      </w:r>
      <w:r w:rsidR="008A3E37" w:rsidRPr="00CE2DB6">
        <w:rPr>
          <w:b/>
          <w:bCs/>
        </w:rPr>
        <w:t xml:space="preserve"> do the right thing.</w:t>
      </w:r>
      <w:r w:rsidR="008A3E37">
        <w:t xml:space="preserve"> Moreover, h</w:t>
      </w:r>
      <w:r>
        <w:t xml:space="preserve">e does not fail consistently in keeping his ego in check; he succeeds sometimes and fails at few times. </w:t>
      </w:r>
      <w:r w:rsidR="008A3E37">
        <w:t>In addition, if this person looks for the presence of remorse after performing such actions, he or she will surely find it.</w:t>
      </w:r>
    </w:p>
    <w:p w:rsidR="00CE2DB6" w:rsidRDefault="008A3E37" w:rsidP="006B6168">
      <w:pPr>
        <w:spacing w:line="480" w:lineRule="auto"/>
        <w:ind w:firstLine="720"/>
        <w:jc w:val="both"/>
      </w:pPr>
      <w:r>
        <w:t xml:space="preserve">Sage Valmiki portrays displays these traits </w:t>
      </w:r>
      <w:r w:rsidR="00134186">
        <w:t xml:space="preserve">in the character of Ahalya. She is a devoted wife of a sage, but has a few weak moments. Thus, we read in verses 1-48-29 and 30 that sage Gautama curses the Ahalya/weak or unsure faith, with becoming invisible and feeling remorseful. We saw earlier how difficult it is to detect a weak or unsure faith, as it blends nicely with faith. </w:t>
      </w:r>
    </w:p>
    <w:p w:rsidR="00134186" w:rsidRDefault="00134186" w:rsidP="006B6168">
      <w:pPr>
        <w:spacing w:line="480" w:lineRule="auto"/>
        <w:ind w:firstLine="720"/>
        <w:jc w:val="both"/>
      </w:pPr>
      <w:r>
        <w:t xml:space="preserve">We do not learn that Ahalya pleads for a boon to lift her curse, as seen in all other curse stories. Her husband tells her a way out of the curse, without her asking for it, which establishes her inherent good nature. Ahalya, the weak or unsure faith, needs to wait for an undefined amount of time, and during that time, she is to remain invisible and be remorseful. When Shri Ram begins his journey, the first thing he </w:t>
      </w:r>
      <w:r>
        <w:lastRenderedPageBreak/>
        <w:t>would do is to lift Ahalya’s curse. Note that Shri Ram, at the time of lifting her curse, was very young. In addition, he did not make an effort to lift the curse. His coming in contact with Ahalya lifted her curse automatically, without any action or intention on his part.</w:t>
      </w:r>
    </w:p>
    <w:p w:rsidR="00A10D54" w:rsidRDefault="00134186" w:rsidP="006B6168">
      <w:pPr>
        <w:spacing w:line="480" w:lineRule="auto"/>
        <w:ind w:firstLine="720"/>
        <w:jc w:val="both"/>
      </w:pPr>
      <w:r w:rsidRPr="00082AB2">
        <w:rPr>
          <w:b/>
          <w:bCs/>
        </w:rPr>
        <w:t xml:space="preserve">When a person gets a real experience of the higher consciousness, even though it is very faint, the experience works like a miracle. </w:t>
      </w:r>
      <w:r w:rsidR="008A3E37" w:rsidRPr="00082AB2">
        <w:rPr>
          <w:b/>
          <w:bCs/>
        </w:rPr>
        <w:t>With it, t</w:t>
      </w:r>
      <w:r w:rsidRPr="00082AB2">
        <w:rPr>
          <w:b/>
          <w:bCs/>
        </w:rPr>
        <w:t>he weak or unsure fai</w:t>
      </w:r>
      <w:r w:rsidR="006F0515" w:rsidRPr="00082AB2">
        <w:rPr>
          <w:b/>
          <w:bCs/>
        </w:rPr>
        <w:t>th makes way for the true faith.</w:t>
      </w:r>
      <w:r>
        <w:t xml:space="preserve"> </w:t>
      </w:r>
      <w:r w:rsidR="006F0515">
        <w:t>T</w:t>
      </w:r>
      <w:r>
        <w:t>hus, we read that Ahalya</w:t>
      </w:r>
      <w:r w:rsidR="006F0515">
        <w:t xml:space="preserve"> – as a weak or unsure faith,</w:t>
      </w:r>
      <w:r>
        <w:t xml:space="preserve"> unites with her sage husband</w:t>
      </w:r>
      <w:r w:rsidR="006F0515">
        <w:t xml:space="preserve"> Gautama – who represents faith</w:t>
      </w:r>
      <w:r>
        <w:t xml:space="preserve">. </w:t>
      </w:r>
    </w:p>
    <w:p w:rsidR="00A10D54" w:rsidRDefault="00DC647E" w:rsidP="006B6168">
      <w:pPr>
        <w:pStyle w:val="Heading3"/>
        <w:jc w:val="both"/>
      </w:pPr>
      <w:bookmarkStart w:id="41" w:name="_Toc518708747"/>
      <w:r>
        <w:t>Complex Character # 4</w:t>
      </w:r>
      <w:r w:rsidR="00A10D54">
        <w:t>:</w:t>
      </w:r>
      <w:r w:rsidR="00781F2D">
        <w:t xml:space="preserve"> Mandakarni</w:t>
      </w:r>
      <w:bookmarkEnd w:id="41"/>
      <w:r w:rsidR="00781F2D">
        <w:t xml:space="preserve"> </w:t>
      </w:r>
    </w:p>
    <w:p w:rsidR="00581E7B" w:rsidRDefault="00581E7B" w:rsidP="006B6168">
      <w:pPr>
        <w:spacing w:line="480" w:lineRule="auto"/>
        <w:ind w:firstLine="720"/>
        <w:jc w:val="both"/>
      </w:pPr>
      <w:r>
        <w:t xml:space="preserve">In the </w:t>
      </w:r>
      <w:r w:rsidR="00BD4DB9">
        <w:t>Chakra</w:t>
      </w:r>
      <w:r>
        <w:t xml:space="preserve"> section, we will see that the event of marriage of Sita and Shri Ram as the opening of the Third Eye Center and the breaking of the Shiva Knot. In terms of our body, this event occurs in the head region. </w:t>
      </w:r>
    </w:p>
    <w:p w:rsidR="00581E7B" w:rsidRPr="00581E7B" w:rsidRDefault="00581E7B" w:rsidP="006B6168">
      <w:pPr>
        <w:spacing w:line="480" w:lineRule="auto"/>
        <w:ind w:firstLine="720"/>
        <w:jc w:val="both"/>
        <w:rPr>
          <w:b/>
          <w:bCs/>
        </w:rPr>
      </w:pPr>
      <w:r>
        <w:t xml:space="preserve">After killing Viradha, Shri Ram visits a chain of hermitages of various sages. One sage to another, they all lead him deeper into the forest in the southward direction. Now that Shri Ram moves southwards, we need to identify this movement in terms of the actual physical location in the body. </w:t>
      </w:r>
      <w:r w:rsidRPr="00581E7B">
        <w:rPr>
          <w:b/>
          <w:bCs/>
        </w:rPr>
        <w:t>In terms of the body, the north side stands for the crown of the head, and the south stands for the direction of the legs.</w:t>
      </w:r>
      <w:r>
        <w:t xml:space="preserve"> From the Third Eye Center, which is right behind the forehead, if we travel downwards, we come to the vicinity of the ears. </w:t>
      </w:r>
      <w:r w:rsidRPr="00581E7B">
        <w:rPr>
          <w:b/>
          <w:bCs/>
        </w:rPr>
        <w:t xml:space="preserve">If sage Valmiki is leading </w:t>
      </w:r>
      <w:r w:rsidR="00485E37">
        <w:rPr>
          <w:b/>
          <w:bCs/>
        </w:rPr>
        <w:t>readers</w:t>
      </w:r>
      <w:r w:rsidRPr="00581E7B">
        <w:rPr>
          <w:b/>
          <w:bCs/>
        </w:rPr>
        <w:t xml:space="preserve"> down from the Third Eye Center, he cannot avoid references to the ears.</w:t>
      </w:r>
    </w:p>
    <w:p w:rsidR="00581E7B" w:rsidRDefault="00581E7B" w:rsidP="006B6168">
      <w:pPr>
        <w:spacing w:line="480" w:lineRule="auto"/>
        <w:ind w:firstLine="720"/>
        <w:jc w:val="both"/>
      </w:pPr>
      <w:r>
        <w:t xml:space="preserve">In verse 3-11-7, we read that Shri Ram hears singing and playing musical instruments. </w:t>
      </w:r>
      <w:r w:rsidRPr="00485E37">
        <w:rPr>
          <w:b/>
          <w:bCs/>
        </w:rPr>
        <w:t xml:space="preserve">The melodious sounds are coming from the direction of a tranquil lake, but he cannot see anyone. It </w:t>
      </w:r>
      <w:r w:rsidRPr="00485E37">
        <w:rPr>
          <w:b/>
          <w:bCs/>
        </w:rPr>
        <w:lastRenderedPageBreak/>
        <w:t xml:space="preserve">turns out that there is a sage inside the lake. The sage’s name is Mandkarni, in which “mand” means “a very soft musical tone” and “karn” means “ears.” </w:t>
      </w:r>
      <w:r>
        <w:t xml:space="preserve">In other words, the sage’s name refers to a very soft, musical sound, audible to the ears in tranquility, but the source of which is not visible to the eyes. </w:t>
      </w:r>
      <w:r w:rsidRPr="00485E37">
        <w:rPr>
          <w:b/>
          <w:bCs/>
        </w:rPr>
        <w:t xml:space="preserve">Thus, we come to one of the fascinating discoveries of Yoga – the </w:t>
      </w:r>
      <w:r w:rsidR="00574F80">
        <w:rPr>
          <w:b/>
          <w:bCs/>
        </w:rPr>
        <w:t xml:space="preserve">Anahata </w:t>
      </w:r>
      <w:r w:rsidRPr="00485E37">
        <w:rPr>
          <w:b/>
          <w:bCs/>
        </w:rPr>
        <w:t xml:space="preserve">Nad / sound. </w:t>
      </w:r>
      <w:r w:rsidR="00574F80">
        <w:rPr>
          <w:b/>
          <w:bCs/>
        </w:rPr>
        <w:t xml:space="preserve">Anahata </w:t>
      </w:r>
      <w:r w:rsidRPr="00485E37">
        <w:rPr>
          <w:b/>
          <w:bCs/>
        </w:rPr>
        <w:t>means “the sound that comes without striking two objects.”</w:t>
      </w:r>
    </w:p>
    <w:p w:rsidR="00485E37" w:rsidRDefault="00581E7B" w:rsidP="006B6168">
      <w:pPr>
        <w:spacing w:line="480" w:lineRule="auto"/>
        <w:ind w:firstLine="720"/>
        <w:jc w:val="both"/>
      </w:pPr>
      <w:r>
        <w:t>Please Google “</w:t>
      </w:r>
      <w:r w:rsidR="00574F80">
        <w:t xml:space="preserve">Anahata </w:t>
      </w:r>
      <w:r>
        <w:t>Nad/Sound Yoga” and you will get thousands of search results. This sound is not just for highly advanced yogis who have attained higher states. It is a low-hanging fruit; people can hear it with a little effort, and people all over the world have reported hearing it. Anyone with a reasonable practice of pranayam</w:t>
      </w:r>
      <w:r w:rsidR="00485E37">
        <w:t>a</w:t>
      </w:r>
      <w:r>
        <w:t xml:space="preserve"> and sitting in complete silence can easily hear this sound. Initially, the </w:t>
      </w:r>
      <w:r w:rsidR="00574F80">
        <w:t xml:space="preserve">Anahata </w:t>
      </w:r>
      <w:r>
        <w:t xml:space="preserve">Nad sounds like the chirping of crickets, and then it changes into the buzzing of bees. Next, it turns into a continuous ringing sound. There are ten different levels of the </w:t>
      </w:r>
      <w:r w:rsidR="00574F80">
        <w:t xml:space="preserve">Anahata </w:t>
      </w:r>
      <w:r>
        <w:t>Nad/sound, and the higher ones are musical.</w:t>
      </w:r>
      <w:r w:rsidR="00485E37" w:rsidRPr="00485E37">
        <w:t xml:space="preserve"> </w:t>
      </w:r>
      <w:r w:rsidR="00485E37">
        <w:t xml:space="preserve">The </w:t>
      </w:r>
      <w:r w:rsidR="00574F80">
        <w:t xml:space="preserve">Anahata </w:t>
      </w:r>
      <w:r w:rsidR="00485E37">
        <w:t xml:space="preserve">sound is documented in the Yoga Sutras of Patanjali, and in many other Yoga texts. </w:t>
      </w:r>
    </w:p>
    <w:p w:rsidR="00581E7B" w:rsidRPr="00581E7B" w:rsidRDefault="00581E7B" w:rsidP="006B6168">
      <w:pPr>
        <w:spacing w:line="480" w:lineRule="auto"/>
        <w:ind w:firstLine="720"/>
        <w:jc w:val="both"/>
      </w:pPr>
      <w:r>
        <w:t>In terms of Yoga, the reaso</w:t>
      </w:r>
      <w:r w:rsidR="00485E37">
        <w:t>n behind this sound relates to P</w:t>
      </w:r>
      <w:r>
        <w:t>ran</w:t>
      </w:r>
      <w:r w:rsidR="00485E37">
        <w:t>a</w:t>
      </w:r>
      <w:r>
        <w:t xml:space="preserve">, which is a form of energy. We hear this sound when the </w:t>
      </w:r>
      <w:r w:rsidR="00485E37">
        <w:t>P</w:t>
      </w:r>
      <w:r>
        <w:t>ran</w:t>
      </w:r>
      <w:r w:rsidR="00485E37">
        <w:t>a</w:t>
      </w:r>
      <w:r>
        <w:t xml:space="preserve"> is passing behind our ears to go toward the crown of our head. This sound does not come from hitting two objects against each other, or from outside of our body. We read that Shri Ram hears the sound but does not see anyone. </w:t>
      </w:r>
      <w:r w:rsidRPr="00485E37">
        <w:rPr>
          <w:b/>
          <w:bCs/>
        </w:rPr>
        <w:t>When we win the fight against Viradh</w:t>
      </w:r>
      <w:r w:rsidR="00485E37" w:rsidRPr="00485E37">
        <w:rPr>
          <w:b/>
          <w:bCs/>
        </w:rPr>
        <w:t>a</w:t>
      </w:r>
      <w:r w:rsidRPr="00485E37">
        <w:rPr>
          <w:b/>
          <w:bCs/>
        </w:rPr>
        <w:t>-like tendencies, the energy consumed previously by those desires is released, and it travels upwards and if we listen carefully, we can hear this sound.</w:t>
      </w:r>
    </w:p>
    <w:p w:rsidR="00A10D54" w:rsidRDefault="006C019F" w:rsidP="006B6168">
      <w:pPr>
        <w:pStyle w:val="Heading3"/>
        <w:jc w:val="both"/>
      </w:pPr>
      <w:bookmarkStart w:id="42" w:name="_Toc518708748"/>
      <w:r>
        <w:t>Complex Character #5</w:t>
      </w:r>
      <w:r w:rsidR="00A10D54">
        <w:t>:</w:t>
      </w:r>
      <w:r w:rsidRPr="006C019F">
        <w:t xml:space="preserve"> </w:t>
      </w:r>
      <w:r>
        <w:t>Jatayu and Sampaati</w:t>
      </w:r>
      <w:bookmarkEnd w:id="42"/>
    </w:p>
    <w:p w:rsidR="006C019F" w:rsidRPr="00C33F2E" w:rsidRDefault="006C019F" w:rsidP="006B6168">
      <w:pPr>
        <w:spacing w:line="480" w:lineRule="auto"/>
        <w:ind w:firstLine="720"/>
        <w:jc w:val="both"/>
      </w:pPr>
      <w:r>
        <w:lastRenderedPageBreak/>
        <w:t>To identify which body-mind process Jatayu and Sampaati represent, we need to go a few chapters ahead, read a story related to them, and get to know these eagles. While searching for Sita, the monkeys meet Sampaati, an eagle with no wings. In verse 4-61-3, a crippled Sampaati tells them his story and his adventure with his brother, Jatayu. Just like Sugreeva and Vali, these two brothers also represent processes in our body-mind-energy-consciousness realm.</w:t>
      </w:r>
    </w:p>
    <w:p w:rsidR="006C019F" w:rsidRDefault="006C019F" w:rsidP="006B6168">
      <w:pPr>
        <w:spacing w:line="480" w:lineRule="auto"/>
        <w:ind w:firstLine="720"/>
        <w:jc w:val="both"/>
      </w:pPr>
      <w:r>
        <w:t>According to Sampaati, he and Jatayu were strong, but arrogant eagles, who wanted to follow the sun, as it goes around the earth. Therefore, up they went and followed the sun. Sampaati, the older eagle, flew above Jatayu to shield Jatayu from the sun's rays. They went all the way up in the sky, where they could see four mountains in the four directions of the world.</w:t>
      </w:r>
    </w:p>
    <w:p w:rsidR="006C019F" w:rsidRDefault="006C019F" w:rsidP="006B6168">
      <w:pPr>
        <w:spacing w:line="480" w:lineRule="auto"/>
        <w:ind w:firstLine="720"/>
        <w:jc w:val="both"/>
      </w:pPr>
      <w:r>
        <w:t xml:space="preserve">Sampaati got sunburnt, but Jatayu was relatively okay, as he was in Sampaati's shadow. According to verse 4-61-10, suddenly an abnormal fear gripped them, and they became rigid; only their eyes were conscious. Verse 4-61-13 tells us that Sampaati’s brain was not functioning, so he focused on using his eyes and managed to track the sun. Jatayu, however, started to fall. Therefore, Sampaati followed him. Since his feathers were burning, he was unable to control himself. Both fell down on the earth at separate places; Jatayu, still having good wings, fell near Janasthana, while Sampaati, with burnt wings, fell on Mt. Vindhya. Probably, Jatayu had no idea where Sampaati fell, or if he was alive. Sampaati came to know that his brother was alive somewhere in Dandaka forest. Wingless, Sampaati stayed near the hermitage of sage Nishakara and somehow survived. Sage Nishakara tasked Sampaati with helping the monkeys to find Sita, so he could get his wings back. </w:t>
      </w:r>
    </w:p>
    <w:p w:rsidR="006C019F" w:rsidRDefault="006C019F" w:rsidP="006B6168">
      <w:pPr>
        <w:spacing w:line="480" w:lineRule="auto"/>
        <w:ind w:firstLine="720"/>
        <w:jc w:val="both"/>
      </w:pPr>
      <w:r w:rsidRPr="006C019F">
        <w:rPr>
          <w:b/>
          <w:bCs/>
        </w:rPr>
        <w:t>It is interesting to note that before getting his wings back, Sampaati wanted to take revenge on Ravana for having killed Jatayu. However, the moment Sampaati got his wings back, he just took off and did not help Shri Ram.</w:t>
      </w:r>
      <w:r>
        <w:t xml:space="preserve"> We can see that the eagles going toward the sun is a duplication of </w:t>
      </w:r>
      <w:r>
        <w:lastRenderedPageBreak/>
        <w:t xml:space="preserve">Hanuman jumping toward the sun as a child. Like Hanuman, they paid a heavy price for their misadventure of going near the sun. </w:t>
      </w:r>
    </w:p>
    <w:p w:rsidR="006C019F" w:rsidRDefault="006C019F" w:rsidP="006B6168">
      <w:pPr>
        <w:spacing w:line="480" w:lineRule="auto"/>
        <w:ind w:firstLine="720"/>
        <w:jc w:val="both"/>
      </w:pPr>
      <w:r>
        <w:t>In terms of the body-mind framework, what process do these eagles represent? Let us look at Jatayu's dialog with Ravana to see what kind of personality Jatayu has.</w:t>
      </w:r>
    </w:p>
    <w:p w:rsidR="006C019F" w:rsidRDefault="006C019F" w:rsidP="00C348B8">
      <w:pPr>
        <w:pStyle w:val="ListParagraph"/>
        <w:numPr>
          <w:ilvl w:val="0"/>
          <w:numId w:val="9"/>
        </w:numPr>
        <w:tabs>
          <w:tab w:val="clear" w:pos="360"/>
          <w:tab w:val="clear" w:pos="9360"/>
        </w:tabs>
        <w:spacing w:after="200" w:line="480" w:lineRule="auto"/>
        <w:jc w:val="both"/>
      </w:pPr>
      <w:r>
        <w:t>In verse 3-50-6, Jatayu questions Ravana - how a king could lay his hands on another person’s wife.</w:t>
      </w:r>
    </w:p>
    <w:p w:rsidR="006C019F" w:rsidRDefault="006C019F" w:rsidP="00C348B8">
      <w:pPr>
        <w:pStyle w:val="ListParagraph"/>
        <w:numPr>
          <w:ilvl w:val="0"/>
          <w:numId w:val="9"/>
        </w:numPr>
        <w:tabs>
          <w:tab w:val="clear" w:pos="360"/>
          <w:tab w:val="clear" w:pos="9360"/>
        </w:tabs>
        <w:spacing w:after="200" w:line="480" w:lineRule="auto"/>
        <w:jc w:val="both"/>
      </w:pPr>
      <w:r>
        <w:t>In verses 3-50-7 through 3-50-11, he gives Ravana a long sermon telling him why he should not abduct Sita.</w:t>
      </w:r>
    </w:p>
    <w:p w:rsidR="006C019F" w:rsidRDefault="006C019F" w:rsidP="00C348B8">
      <w:pPr>
        <w:pStyle w:val="ListParagraph"/>
        <w:numPr>
          <w:ilvl w:val="0"/>
          <w:numId w:val="9"/>
        </w:numPr>
        <w:tabs>
          <w:tab w:val="clear" w:pos="360"/>
          <w:tab w:val="clear" w:pos="9360"/>
        </w:tabs>
        <w:spacing w:after="200" w:line="480" w:lineRule="auto"/>
        <w:jc w:val="both"/>
      </w:pPr>
      <w:r>
        <w:t>In verse 3-50-12, 13 he calls Ravana evil and a transgressor.</w:t>
      </w:r>
    </w:p>
    <w:p w:rsidR="006C019F" w:rsidRDefault="006C019F" w:rsidP="00C348B8">
      <w:pPr>
        <w:pStyle w:val="ListParagraph"/>
        <w:numPr>
          <w:ilvl w:val="0"/>
          <w:numId w:val="9"/>
        </w:numPr>
        <w:tabs>
          <w:tab w:val="clear" w:pos="360"/>
          <w:tab w:val="clear" w:pos="9360"/>
        </w:tabs>
        <w:spacing w:after="200" w:line="480" w:lineRule="auto"/>
        <w:jc w:val="both"/>
      </w:pPr>
      <w:r>
        <w:t>In verse 3-50-13, 14, he justifies Shri Ram's killing of Khara.</w:t>
      </w:r>
    </w:p>
    <w:p w:rsidR="006C019F" w:rsidRDefault="006C019F" w:rsidP="00C348B8">
      <w:pPr>
        <w:pStyle w:val="ListParagraph"/>
        <w:numPr>
          <w:ilvl w:val="0"/>
          <w:numId w:val="9"/>
        </w:numPr>
        <w:tabs>
          <w:tab w:val="clear" w:pos="360"/>
          <w:tab w:val="clear" w:pos="9360"/>
        </w:tabs>
        <w:spacing w:after="200" w:line="480" w:lineRule="auto"/>
        <w:jc w:val="both"/>
      </w:pPr>
      <w:r>
        <w:t>In verse 3-50-16, 17, he tries to scare Ravana by informing him about Shri Ram's power. In verse 3-50-18, Jatayu makes an argument to avoid conflict.</w:t>
      </w:r>
    </w:p>
    <w:p w:rsidR="006C019F" w:rsidRDefault="006C019F" w:rsidP="00C348B8">
      <w:pPr>
        <w:pStyle w:val="ListParagraph"/>
        <w:numPr>
          <w:ilvl w:val="0"/>
          <w:numId w:val="9"/>
        </w:numPr>
        <w:tabs>
          <w:tab w:val="clear" w:pos="360"/>
          <w:tab w:val="clear" w:pos="9360"/>
        </w:tabs>
        <w:spacing w:after="200" w:line="480" w:lineRule="auto"/>
        <w:jc w:val="both"/>
      </w:pPr>
      <w:r>
        <w:t>In verse 3-50-19, he tells Ravana that his actions would not benefit him in any way; instead, they will only put him in harm’s way.</w:t>
      </w:r>
    </w:p>
    <w:p w:rsidR="006C019F" w:rsidRDefault="006C019F" w:rsidP="00C348B8">
      <w:pPr>
        <w:pStyle w:val="ListParagraph"/>
        <w:numPr>
          <w:ilvl w:val="0"/>
          <w:numId w:val="9"/>
        </w:numPr>
        <w:tabs>
          <w:tab w:val="clear" w:pos="360"/>
          <w:tab w:val="clear" w:pos="9360"/>
        </w:tabs>
        <w:spacing w:after="200" w:line="480" w:lineRule="auto"/>
        <w:jc w:val="both"/>
      </w:pPr>
      <w:r>
        <w:t xml:space="preserve">In verse 3-50-21, he pleads that he is weak and unarmed, but Ravana is young and armed, so their fight is not a fair fight. </w:t>
      </w:r>
    </w:p>
    <w:p w:rsidR="006C019F" w:rsidRDefault="006C019F" w:rsidP="00C348B8">
      <w:pPr>
        <w:pStyle w:val="ListParagraph"/>
        <w:numPr>
          <w:ilvl w:val="0"/>
          <w:numId w:val="9"/>
        </w:numPr>
        <w:tabs>
          <w:tab w:val="clear" w:pos="360"/>
          <w:tab w:val="clear" w:pos="9360"/>
        </w:tabs>
        <w:spacing w:after="200" w:line="480" w:lineRule="auto"/>
        <w:jc w:val="both"/>
      </w:pPr>
      <w:r>
        <w:t>Even while dying, in verses 3-51-31 and 32, he tries to teach moral values to Ravana, but Ravana does not answer him at all.</w:t>
      </w:r>
    </w:p>
    <w:p w:rsidR="006C019F" w:rsidRPr="006C019F" w:rsidRDefault="006C019F" w:rsidP="006B6168">
      <w:pPr>
        <w:spacing w:line="480" w:lineRule="auto"/>
        <w:ind w:firstLine="720"/>
        <w:jc w:val="both"/>
        <w:rPr>
          <w:b/>
          <w:bCs/>
        </w:rPr>
      </w:pPr>
      <w:r w:rsidRPr="006C019F">
        <w:rPr>
          <w:b/>
          <w:bCs/>
        </w:rPr>
        <w:t xml:space="preserve">After reading these points, we can stretch our imagination and see Jatayu represents the conscience process of the mind, which deals with the questions of right or wrong, integrity, principles, ethics, and morality. His arguments are strictly based on the conscience, and he dies at the hands of the </w:t>
      </w:r>
      <w:r>
        <w:rPr>
          <w:b/>
          <w:bCs/>
        </w:rPr>
        <w:t xml:space="preserve">Ravana, who represents </w:t>
      </w:r>
      <w:r w:rsidRPr="006C019F">
        <w:rPr>
          <w:b/>
          <w:bCs/>
        </w:rPr>
        <w:t xml:space="preserve">ego/ahamkar. </w:t>
      </w:r>
    </w:p>
    <w:p w:rsidR="006C019F" w:rsidRDefault="006C019F" w:rsidP="006B6168">
      <w:pPr>
        <w:spacing w:line="480" w:lineRule="auto"/>
        <w:ind w:firstLine="720"/>
        <w:jc w:val="both"/>
      </w:pPr>
      <w:r>
        <w:lastRenderedPageBreak/>
        <w:t>If we see Jatayu as the conscience, the question, which arises, is: what body-mind-energy-consciousness process does Sampaati represent? The difficulty here is that what applies to Jatayu does not apply to Sampaati. Jatayu fought against Ravana and died, but Sampaati just flew away.</w:t>
      </w:r>
    </w:p>
    <w:p w:rsidR="006C019F" w:rsidRPr="006C019F" w:rsidRDefault="006C019F" w:rsidP="006B6168">
      <w:pPr>
        <w:spacing w:line="480" w:lineRule="auto"/>
        <w:ind w:firstLine="720"/>
        <w:jc w:val="both"/>
        <w:rPr>
          <w:b/>
          <w:bCs/>
        </w:rPr>
      </w:pPr>
      <w:r w:rsidRPr="006C019F">
        <w:rPr>
          <w:b/>
          <w:bCs/>
        </w:rPr>
        <w:t>Arrogance (Sanskrit word “Darp” as mentioned in verse 4-61-3) and a high sense of conscience, represented by Sampaati and Jatayu, soared high.</w:t>
      </w:r>
      <w:r>
        <w:t xml:space="preserve"> However, </w:t>
      </w:r>
      <w:r w:rsidRPr="006C019F">
        <w:t xml:space="preserve">Sampaati, the </w:t>
      </w:r>
      <w:r>
        <w:t xml:space="preserve">arrogance got hurt and burned its wings, and had to live in a pitiable condition. We can compare the agony of an eagle with burnt wings only with the agony of a humiliated, arrogant person. It might seem far-fetched to consider Sampaati as arrogance. </w:t>
      </w:r>
      <w:r w:rsidRPr="006C019F">
        <w:rPr>
          <w:b/>
          <w:bCs/>
        </w:rPr>
        <w:t xml:space="preserve">However, it may explain why Sampaati just took off and did not play any role in the war. Arrogance has no role to play in the fight of the higher consciousness/Shri Ram against the ego/Ravana. </w:t>
      </w:r>
    </w:p>
    <w:p w:rsidR="00493AC6" w:rsidRDefault="00493AC6" w:rsidP="007B5221">
      <w:pPr>
        <w:pStyle w:val="Heading1"/>
      </w:pPr>
      <w:bookmarkStart w:id="43" w:name="_Toc518708749"/>
      <w:r>
        <w:t xml:space="preserve">Layer 2: Relationship </w:t>
      </w:r>
      <w:r w:rsidR="00C13E61">
        <w:t>b</w:t>
      </w:r>
      <w:r>
        <w:t xml:space="preserve">etween </w:t>
      </w:r>
      <w:r w:rsidR="00C13E61">
        <w:t>C</w:t>
      </w:r>
      <w:r>
        <w:t>haracters</w:t>
      </w:r>
      <w:r w:rsidR="00C13E61">
        <w:t xml:space="preserve"> and its Samkhya-Yoga Meaning</w:t>
      </w:r>
      <w:bookmarkEnd w:id="43"/>
    </w:p>
    <w:p w:rsidR="001F2B8E" w:rsidRDefault="001F2B8E" w:rsidP="001F2B8E"/>
    <w:p w:rsidR="001F2B8E" w:rsidRPr="001F2B8E" w:rsidRDefault="001F2B8E" w:rsidP="001F2B8E">
      <w:r>
        <w:t>We saw that there are four layers in Valmiki Ramayana. They are – 1) Characters 2) Characters relationship with each other 3) Safeguards for spiritual aspirants and 4) Chakras.</w:t>
      </w:r>
    </w:p>
    <w:p w:rsidR="005A0902" w:rsidRDefault="005A0902" w:rsidP="00C13E61">
      <w:pPr>
        <w:pStyle w:val="Heading3"/>
        <w:jc w:val="left"/>
      </w:pPr>
      <w:bookmarkStart w:id="44" w:name="_Toc518708750"/>
      <w:bookmarkStart w:id="45" w:name="_Toc418306754"/>
      <w:r>
        <w:lastRenderedPageBreak/>
        <w:t>Dasharatha as a Father of Shri Ram</w:t>
      </w:r>
      <w:bookmarkEnd w:id="44"/>
    </w:p>
    <w:p w:rsidR="005A0902" w:rsidRPr="001F2B8E" w:rsidRDefault="005A0902" w:rsidP="005A0902">
      <w:pPr>
        <w:spacing w:line="480" w:lineRule="auto"/>
        <w:ind w:firstLine="720"/>
        <w:jc w:val="both"/>
        <w:rPr>
          <w:b/>
          <w:bCs/>
        </w:rPr>
      </w:pPr>
      <w:r>
        <w:rPr>
          <w:b/>
          <w:bCs/>
        </w:rPr>
        <w:t>Yoga says that m</w:t>
      </w:r>
      <w:r w:rsidRPr="00E73D42">
        <w:rPr>
          <w:b/>
          <w:bCs/>
        </w:rPr>
        <w:t>ere controlling the senses</w:t>
      </w:r>
      <w:r>
        <w:rPr>
          <w:b/>
          <w:bCs/>
        </w:rPr>
        <w:t xml:space="preserve"> is not its goal and it</w:t>
      </w:r>
      <w:r w:rsidRPr="00E73D42">
        <w:rPr>
          <w:b/>
          <w:bCs/>
        </w:rPr>
        <w:t xml:space="preserve"> does not produce everlasting results</w:t>
      </w:r>
      <w:r>
        <w:rPr>
          <w:b/>
          <w:bCs/>
        </w:rPr>
        <w:t>.</w:t>
      </w:r>
      <w:r w:rsidRPr="00E73D42">
        <w:rPr>
          <w:b/>
          <w:bCs/>
        </w:rPr>
        <w:t xml:space="preserve"> </w:t>
      </w:r>
      <w:r>
        <w:rPr>
          <w:b/>
          <w:bCs/>
        </w:rPr>
        <w:t>However,</w:t>
      </w:r>
      <w:r w:rsidRPr="00E73D42">
        <w:rPr>
          <w:b/>
          <w:bCs/>
        </w:rPr>
        <w:t xml:space="preserve"> </w:t>
      </w:r>
      <w:r>
        <w:rPr>
          <w:b/>
          <w:bCs/>
        </w:rPr>
        <w:t>controlling the senses</w:t>
      </w:r>
      <w:r w:rsidRPr="00E73D42">
        <w:rPr>
          <w:b/>
          <w:bCs/>
        </w:rPr>
        <w:t xml:space="preserve"> set</w:t>
      </w:r>
      <w:r>
        <w:rPr>
          <w:b/>
          <w:bCs/>
        </w:rPr>
        <w:t>s</w:t>
      </w:r>
      <w:r w:rsidRPr="00E73D42">
        <w:rPr>
          <w:b/>
          <w:bCs/>
        </w:rPr>
        <w:t xml:space="preserve"> the stage up for something great. It creates conditions </w:t>
      </w:r>
      <w:r>
        <w:rPr>
          <w:b/>
          <w:bCs/>
        </w:rPr>
        <w:t>or groundwork for our consciousness to get to the next level.</w:t>
      </w:r>
      <w:r w:rsidRPr="005A0902">
        <w:t xml:space="preserve"> </w:t>
      </w:r>
      <w:r>
        <w:t xml:space="preserve">Hence, in Ramayana, we see Shri Ram, representing higher consciousness is born to the king Dasharath, who represents controlling the senses.  </w:t>
      </w:r>
    </w:p>
    <w:p w:rsidR="00524B15" w:rsidRDefault="00524B15" w:rsidP="00524B15">
      <w:pPr>
        <w:pStyle w:val="Heading3"/>
        <w:jc w:val="both"/>
      </w:pPr>
      <w:bookmarkStart w:id="46" w:name="_Toc518708751"/>
      <w:r>
        <w:t>Urmila Does Not Go in Exile with Laxmana</w:t>
      </w:r>
      <w:bookmarkEnd w:id="46"/>
      <w:r>
        <w:t xml:space="preserve">  </w:t>
      </w:r>
    </w:p>
    <w:p w:rsidR="00524B15" w:rsidRDefault="00524B15" w:rsidP="00524B15">
      <w:pPr>
        <w:spacing w:line="480" w:lineRule="auto"/>
        <w:ind w:firstLine="720"/>
        <w:jc w:val="both"/>
      </w:pPr>
      <w:r>
        <w:t xml:space="preserve">Why does Urmila, Laxmana’s wife, not accompany Laxmana in exile? Urmila is Sita’s sister. We can assume that both sisters have been taught the same things, including about the role of an ideal wife. To understand Urmila’s position, we need to look at her name. Sage Valmiki likes to give clues about people in the names he gives them. “Urmila” means “waves of passion,” whereas “Laxmana” means “devoted mind.” As such, they are quite the opposite qualities of the mind. Laxmana focuses on serving Shri Ram.  He represents a mind devoted to god. Urmila represents waves of passion. It clearly does not go with the devoted mind. How can a mind devoted to Shri Ram be associated with waves of passion? Looking at Urmila’s absence from the exile from this angle makes the puzzle easy to solve. </w:t>
      </w:r>
    </w:p>
    <w:p w:rsidR="00524B15" w:rsidRDefault="00524B15" w:rsidP="00524B15">
      <w:pPr>
        <w:spacing w:line="480" w:lineRule="auto"/>
        <w:ind w:firstLine="720"/>
        <w:jc w:val="both"/>
      </w:pPr>
    </w:p>
    <w:p w:rsidR="00C13E61" w:rsidRPr="00C13E61" w:rsidRDefault="00C13E61" w:rsidP="00C13E61">
      <w:pPr>
        <w:pStyle w:val="Heading3"/>
        <w:jc w:val="left"/>
      </w:pPr>
      <w:bookmarkStart w:id="47" w:name="_Toc518708752"/>
      <w:r w:rsidRPr="00C13E61">
        <w:t>Ravana Abudcts Sita</w:t>
      </w:r>
      <w:bookmarkEnd w:id="45"/>
      <w:bookmarkEnd w:id="47"/>
    </w:p>
    <w:p w:rsidR="00C13E61" w:rsidRDefault="00C13E61" w:rsidP="00C13E61">
      <w:pPr>
        <w:spacing w:line="480" w:lineRule="auto"/>
        <w:ind w:firstLine="720"/>
        <w:jc w:val="both"/>
      </w:pPr>
      <w:r>
        <w:lastRenderedPageBreak/>
        <w:t>We know that Ravan</w:t>
      </w:r>
      <w:r w:rsidR="00A06515">
        <w:t>a</w:t>
      </w:r>
      <w:r>
        <w:t xml:space="preserve"> abducted Sita and held her in captivity in Lanka. From the body-mind-energy-consciousness perspective, we interpret this event as our ego/ahamkar holding our energy (aka the Kundalini) in the Muladhar Chakra.</w:t>
      </w:r>
    </w:p>
    <w:p w:rsidR="00A06515" w:rsidRDefault="00C13E61" w:rsidP="00C13E61">
      <w:pPr>
        <w:spacing w:line="480" w:lineRule="auto"/>
        <w:ind w:firstLine="720"/>
        <w:jc w:val="both"/>
      </w:pPr>
      <w:r>
        <w:t>Ramayan</w:t>
      </w:r>
      <w:r w:rsidR="00A06515">
        <w:t>a</w:t>
      </w:r>
      <w:r>
        <w:t xml:space="preserve"> tells us that Ravan</w:t>
      </w:r>
      <w:r w:rsidR="00A06515">
        <w:t>a</w:t>
      </w:r>
      <w:r>
        <w:t>’s sister, Shurpanakha, and a spy called as Akampan</w:t>
      </w:r>
      <w:r w:rsidR="00A06515">
        <w:t>a</w:t>
      </w:r>
      <w:r>
        <w:t>, told him about Sita’s beauty, and we get the impressi</w:t>
      </w:r>
      <w:r w:rsidR="00A06515">
        <w:t>on that this led him to abduct</w:t>
      </w:r>
      <w:r>
        <w:t xml:space="preserve"> her. This reason is not sufficient when see him as our ego/ahamkar. Hence, we need to ask more questions. Why does our ego/ahamkar hold the energy in captivity? What is the nature of the interest of the ego/ahamkar in the energy? </w:t>
      </w:r>
    </w:p>
    <w:p w:rsidR="00A06515" w:rsidRDefault="00C13E61" w:rsidP="00C13E61">
      <w:pPr>
        <w:spacing w:line="480" w:lineRule="auto"/>
        <w:ind w:firstLine="720"/>
        <w:jc w:val="both"/>
        <w:rPr>
          <w:b/>
          <w:bCs/>
        </w:rPr>
      </w:pPr>
      <w:r>
        <w:t xml:space="preserve">The answer to the question we just posed can come only from introspection. We need to understand the real reason behind our search for energy. </w:t>
      </w:r>
      <w:r w:rsidRPr="00A06515">
        <w:rPr>
          <w:b/>
          <w:bCs/>
        </w:rPr>
        <w:t xml:space="preserve">Why do we engage in Yoga or other related activities? Is it because these activities add or improve upon something that we already have? </w:t>
      </w:r>
      <w:r>
        <w:t xml:space="preserve">Most of us do Yoga for better physical health or peace of mind, etc. By expecting these benefits, we are indirectly expecting benefits of additional energy created through Yoga. </w:t>
      </w:r>
      <w:r w:rsidRPr="00A06515">
        <w:rPr>
          <w:b/>
          <w:bCs/>
        </w:rPr>
        <w:t>So, we are indirectly attracted to the energy because of the benefits we get from it. Sage Valmiki mapped back this attraction in Ramayan</w:t>
      </w:r>
      <w:r w:rsidR="00A06515">
        <w:rPr>
          <w:b/>
          <w:bCs/>
        </w:rPr>
        <w:t>a</w:t>
      </w:r>
      <w:r w:rsidRPr="00A06515">
        <w:rPr>
          <w:b/>
          <w:bCs/>
        </w:rPr>
        <w:t xml:space="preserve"> as Ravan</w:t>
      </w:r>
      <w:r w:rsidR="00A06515">
        <w:rPr>
          <w:b/>
          <w:bCs/>
        </w:rPr>
        <w:t>a</w:t>
      </w:r>
      <w:r w:rsidRPr="00A06515">
        <w:rPr>
          <w:b/>
          <w:bCs/>
        </w:rPr>
        <w:t xml:space="preserve">’s attraction for Sita. </w:t>
      </w:r>
    </w:p>
    <w:p w:rsidR="00C13E61" w:rsidRDefault="00C13E61" w:rsidP="00C13E61">
      <w:pPr>
        <w:spacing w:line="480" w:lineRule="auto"/>
        <w:ind w:firstLine="720"/>
        <w:jc w:val="both"/>
      </w:pPr>
      <w:r>
        <w:t xml:space="preserve">The question is rather simple: Do we want to achieve something by doing yoga? On the other hand, do we perform yogic actions to give up something within us, after understanding its true nature? The irony is that the answers to both the questions are positive, and there is an element of truth in both. If you remember the cyclic nature of the energy-consciousness flow, you realize that the first answer leads to the second one. </w:t>
      </w:r>
    </w:p>
    <w:p w:rsidR="00C13E61" w:rsidRDefault="00C13E61" w:rsidP="00C13E61">
      <w:pPr>
        <w:spacing w:line="480" w:lineRule="auto"/>
        <w:ind w:firstLine="720"/>
        <w:jc w:val="both"/>
      </w:pPr>
      <w:r>
        <w:t xml:space="preserve">It is true that we are attracted to the path of Yoga as it a value to our life like better health and mind. We pursue these activities without knowing or understanding the full implications of Yoga. It is only when we hit the road and get some success that we begin to understand that something else exists in </w:t>
      </w:r>
      <w:r>
        <w:lastRenderedPageBreak/>
        <w:t>us. Apart from the body and the mind, we begin to see the energy and the consciousness components of ourselves. At this instance, the ego/ahamkar comes in and claims the energy as its own. Impressed by the power of the energy, the ego/ahamkar wants to take control of it. Sage Valmiki understood this and described it as Ravan</w:t>
      </w:r>
      <w:r w:rsidR="00A06515">
        <w:t>a</w:t>
      </w:r>
      <w:r>
        <w:t>’s attraction to Sita’s beauty. Ravan</w:t>
      </w:r>
      <w:r w:rsidR="00A06515">
        <w:t>a</w:t>
      </w:r>
      <w:r>
        <w:t xml:space="preserve"> was not even aware of Sita’s true nature as a universal energy. He was only vaguely aware that she was the wife of Shri Ram, whose power he underestimated. He had never encountered anyone more powerful than him and did not think Shri Ram could pose a challenge to him.</w:t>
      </w:r>
    </w:p>
    <w:p w:rsidR="00C13E61" w:rsidRDefault="00C13E61" w:rsidP="00C13E61">
      <w:pPr>
        <w:spacing w:line="480" w:lineRule="auto"/>
        <w:ind w:firstLine="720"/>
        <w:jc w:val="both"/>
      </w:pPr>
      <w:r>
        <w:t>A similar thing happens in our body-mind framework. When we get the first glimpse of the energy, we instinctively claim it as “my” energy. We are completely unaware of the true nature of the energy or her connection to the consciousness. Even though we know that the consciousness exists in our body somewhere, we are not aware of its true nature. We do not know if it is strong enough to take over our identity and the whole being. We have not encountered anything like that before and are not going to accept its existence or power without any proof.</w:t>
      </w:r>
    </w:p>
    <w:p w:rsidR="00C13E61" w:rsidRDefault="00C13E61" w:rsidP="00C13E61">
      <w:pPr>
        <w:spacing w:line="480" w:lineRule="auto"/>
        <w:ind w:firstLine="720"/>
        <w:jc w:val="both"/>
      </w:pPr>
      <w:r>
        <w:t xml:space="preserve">Eventually, the ego/ahamkar realizes the true nature of the universal energy, and it becomes devoted to it. The ego/ahamkar eventually realizes that the universal energy is operating within our body-mind framework. It also understands that this energy is much more superior to itself; the mind itself is dependent upon the energy. The ego/ahamkar sees that the same energy is flowing through its body and nervous system. It recognizes that the energy can fix the problems of the nervous system or it can wreak havoc on it. Once it realizes that the energy is the super-user of the body-mind, it loosens its claim of ownership of the energy. This loosening of the grip releases a lot of energy because our mind does not consume it for running its thought processes. The energy travels from the Muladhar </w:t>
      </w:r>
      <w:r w:rsidR="001C04BF">
        <w:t>Chakra</w:t>
      </w:r>
      <w:r>
        <w:t xml:space="preserve"> to the </w:t>
      </w:r>
      <w:r w:rsidR="001C04BF">
        <w:t>Sahasrara</w:t>
      </w:r>
      <w:r>
        <w:t xml:space="preserve"> through the other centers in between. When it reaches the </w:t>
      </w:r>
      <w:r w:rsidR="001C04BF">
        <w:t>Sahasrara</w:t>
      </w:r>
      <w:r>
        <w:t xml:space="preserve">, we feel a higher level of </w:t>
      </w:r>
      <w:r>
        <w:lastRenderedPageBreak/>
        <w:t>the consciousness and a greater level of awareness set in. Now, the ego/ahamkar can see its reality as well as that of the energy. It understands that it is just a minor component of the body-mind-energy-consciousness processes. The same ego/ahamkar then seeks its destruction at the hands of the consciousness, but this happens at a later stage.</w:t>
      </w:r>
    </w:p>
    <w:p w:rsidR="00C13E61" w:rsidRDefault="00C13E61" w:rsidP="00C13E61">
      <w:pPr>
        <w:spacing w:line="480" w:lineRule="auto"/>
        <w:ind w:firstLine="720"/>
        <w:jc w:val="both"/>
      </w:pPr>
      <w:r>
        <w:t xml:space="preserve">Note that these are dynamic and simultaneous processes, not a static and fixed structure. When you see the energy ascend to the </w:t>
      </w:r>
      <w:r w:rsidR="001C04BF">
        <w:t>Sahasrara</w:t>
      </w:r>
      <w:r>
        <w:t>, you also feel the consciousness descend all over the body. This concept is the basic plot of Ramayan</w:t>
      </w:r>
      <w:r w:rsidR="001C04BF">
        <w:t>a</w:t>
      </w:r>
      <w:r>
        <w:t>, where sage Valmiki depicts the consciousness as Shri Ram. Ramayan</w:t>
      </w:r>
      <w:r w:rsidR="001C04BF">
        <w:t>a</w:t>
      </w:r>
      <w:r>
        <w:t xml:space="preserve"> is a description of various events that happen within us that lead us ultimately to the higher levels of the consciousness.</w:t>
      </w:r>
    </w:p>
    <w:p w:rsidR="007B0ED9" w:rsidRDefault="007B0ED9" w:rsidP="001C04BF">
      <w:pPr>
        <w:pStyle w:val="Heading3"/>
        <w:jc w:val="left"/>
      </w:pPr>
      <w:bookmarkStart w:id="48" w:name="_Toc518708753"/>
      <w:r>
        <w:t>Hanuman finds Sita in Lanka</w:t>
      </w:r>
      <w:bookmarkEnd w:id="48"/>
    </w:p>
    <w:p w:rsidR="007B0ED9" w:rsidRDefault="007B0ED9" w:rsidP="007B0ED9">
      <w:pPr>
        <w:spacing w:line="480" w:lineRule="auto"/>
        <w:jc w:val="both"/>
      </w:pPr>
      <w:r>
        <w:tab/>
        <w:t>After Jambavan reminding Hanuman about his powers, Hanuman jumped over the sea toward Lanka. It refers to the Prana in our body jumping toward the Root Center/Muladhar Chakra. We will see the details in the Chakra section. In this chapter, we will see what happens after Hanuman lands in Lanka.</w:t>
      </w:r>
    </w:p>
    <w:p w:rsidR="007B0ED9" w:rsidRDefault="007B0ED9" w:rsidP="007B0ED9">
      <w:pPr>
        <w:spacing w:line="480" w:lineRule="auto"/>
        <w:ind w:firstLine="720"/>
        <w:jc w:val="both"/>
      </w:pPr>
      <w:r>
        <w:t>Verse 5-2-1 tells us the city of Lanka is located in Mt. Trikuta. Trikuta translates into “mountain with three peaks.” It would be interesting to see if Sri Lanka, the country, has a mountain range with three peaks big enough to build a huge city on one of the peaks. In terms of Samkhya-Yoga, the three peaks reference is very clear. It refers to the three gunas – rajas, tamas, and satva. It also means that in Lanka, we are going to find demons having rajas, tamas, or satva gunas. The general perception about Ravana’s Lanka is that since it was a city of demons, only bad people populated it. On the contrary, sage Valmiki tells us that there were good people too in Lanka.</w:t>
      </w:r>
    </w:p>
    <w:p w:rsidR="007B0ED9" w:rsidRDefault="007B0ED9" w:rsidP="007B0ED9">
      <w:pPr>
        <w:spacing w:line="480" w:lineRule="auto"/>
        <w:ind w:firstLine="720"/>
        <w:jc w:val="both"/>
      </w:pPr>
      <w:r>
        <w:lastRenderedPageBreak/>
        <w:t>Hanuman enters Lanka at night. It is logical for a spy to enter into enemy territory at night. When Hanuman is searching for Sita in Lanka, we get the description of the Lanka at night and its nightlife. Hanuman sees a beautiful and prosperous city, with demons engaged in various kinds of activities. Verse 5-4-13 describes some demons doing spiritual activities, which means, Lanka has satva guna people as well.</w:t>
      </w:r>
    </w:p>
    <w:p w:rsidR="007B0ED9" w:rsidRDefault="007B0ED9" w:rsidP="007B0ED9">
      <w:pPr>
        <w:spacing w:line="480" w:lineRule="auto"/>
        <w:ind w:firstLine="720"/>
        <w:jc w:val="both"/>
      </w:pPr>
      <w:r>
        <w:t>First, Hanuman searches for Sita in the golden palace of Ravana. In these chapters, we get the description of the beauty of Ravana’s palace and the abundance of food and liquor in it. Verse 5-9-2 mentions the dimensions of Ravana's palace, which looks like a perfect square. It is half a unit wide, half a unit long, and one unit high. It is made of gold. Compare it with a yellow colored square in the image of the Muladhar Chakra. We can easily see the similarities.</w:t>
      </w:r>
    </w:p>
    <w:p w:rsidR="007B0ED9" w:rsidRDefault="007B0ED9" w:rsidP="007B0ED9">
      <w:pPr>
        <w:spacing w:line="480" w:lineRule="auto"/>
        <w:ind w:firstLine="720"/>
        <w:jc w:val="both"/>
      </w:pPr>
      <w:r>
        <w:t>No splendors of Ravana’s palace affect Hanuman. However, when he does not find Sita in Ravana's palace, he almost loses his mind and begins to speculate the horrible ramifications of not finding Sita. In verse 5-13-37, Lord Hanuman imagines that if he does not find Sita, it will destroy both Ayodhya and Kishkindha. Now we know that these cities represents part of our body. If the Prana is unable to reach our energy in the Root Center, further possibilities of spiritual growth stop at that point. One of the greatest yogis of the last century, Shri Ramakrishna Paramhansa, specifically mentioned that awakening the Kundalini is necessary for all spiritual growth.</w:t>
      </w:r>
    </w:p>
    <w:p w:rsidR="007B0ED9" w:rsidRDefault="007B0ED9" w:rsidP="007B0ED9">
      <w:pPr>
        <w:spacing w:line="480" w:lineRule="auto"/>
        <w:ind w:firstLine="720"/>
        <w:jc w:val="both"/>
      </w:pPr>
      <w:r>
        <w:t>By the time Hanuman comes to the Ashok garden, the sun is about to rise. Sage Valmiki deliberately times his visit for this hour. Ashok means “no-sadness.”</w:t>
      </w:r>
    </w:p>
    <w:p w:rsidR="007B0ED9" w:rsidRDefault="007B0ED9" w:rsidP="007B0ED9">
      <w:pPr>
        <w:spacing w:line="480" w:lineRule="auto"/>
        <w:ind w:firstLine="720"/>
        <w:jc w:val="both"/>
      </w:pPr>
      <w:r>
        <w:t xml:space="preserve">Note that sage Valmiki names this section Sundara Kanda. It means, “The Section of Beauty." It is an exceptional section name. All other section names refer to either a location or a significant activity. For example, events given in the sections of Ayodhya or Kishkindha happen in those cities. The sections </w:t>
      </w:r>
      <w:r>
        <w:lastRenderedPageBreak/>
        <w:t xml:space="preserve">of Childhood Pastimes or the War describe activities related to those periods. Why does sage Valmiki deviate from this pattern? Why does he call it the “Section of Beauty”? The beauty he is referring to cannot be about Sita's beauty as she is in captivity, hungry, and wearing torn clothes. It could not be the beauty of the city of Lanka, as Hanuman burns major parts of the city in this section. </w:t>
      </w:r>
    </w:p>
    <w:p w:rsidR="007B0ED9" w:rsidRDefault="007B0ED9" w:rsidP="007B0ED9">
      <w:pPr>
        <w:spacing w:line="480" w:lineRule="auto"/>
        <w:ind w:firstLine="720"/>
        <w:jc w:val="both"/>
      </w:pPr>
      <w:r>
        <w:t>The beauty sage, Valmiki is talking about, is not of a place or a person, but of a single moment in time. He names this section after the moment, in which, Hanuman sees Sita for the first time. The moment Lord Hanuman first sees Sita is undoubtedly the most beautiful moment of Ramayana. At this moment, the Prana comes in contact with the energy. At this moment, our lifelong spiritual quest comes to an end. For the first time in life, we begin to understand and trust the framework of Yoga. This event opens up further possibilities of going toward higher consciousness. Is it not a beautiful moment?</w:t>
      </w:r>
    </w:p>
    <w:p w:rsidR="007B0ED9" w:rsidRDefault="007B0ED9" w:rsidP="007B0ED9">
      <w:pPr>
        <w:spacing w:line="480" w:lineRule="auto"/>
        <w:ind w:firstLine="720"/>
        <w:jc w:val="both"/>
      </w:pPr>
      <w:r>
        <w:t xml:space="preserve">Do you remember the beginning of Ramayana, when the female bird was in terrible agony over separation from the male bird? This agony is the same agony Sita, representing the energy feels over the separation from Shri Ram, representing the consciousness. The comparison of the anguish of Sita to that of a separated female bird is done in verse 5-16-30 and it says, “Sita was in the same pitiable condition as a female Chakrawak bird, which has lost her companion male bird.” </w:t>
      </w:r>
    </w:p>
    <w:p w:rsidR="007B0ED9" w:rsidRPr="007B0ED9" w:rsidRDefault="007B0ED9" w:rsidP="00840C61">
      <w:pPr>
        <w:spacing w:line="480" w:lineRule="auto"/>
        <w:ind w:firstLine="720"/>
        <w:jc w:val="both"/>
      </w:pPr>
      <w:r>
        <w:t xml:space="preserve">In his highly compassionate way, sage Valmiki shows us a way to unite these lovebirds in our body. When we do a </w:t>
      </w:r>
      <w:r w:rsidR="00840C61">
        <w:t>P</w:t>
      </w:r>
      <w:r>
        <w:t>ranayam</w:t>
      </w:r>
      <w:r w:rsidR="00840C61">
        <w:t>a</w:t>
      </w:r>
      <w:r>
        <w:t xml:space="preserve"> in the right manner, with proper instructions from a guru, the </w:t>
      </w:r>
      <w:r w:rsidR="00840C61">
        <w:t>P</w:t>
      </w:r>
      <w:r>
        <w:t>ran</w:t>
      </w:r>
      <w:r w:rsidR="00840C61">
        <w:t>a</w:t>
      </w:r>
      <w:r>
        <w:t xml:space="preserve"> can find the energy locked up in the Root Center. </w:t>
      </w:r>
      <w:r w:rsidR="00840C61">
        <w:t xml:space="preserve">Sage Valmiki depicts it as Hanuman finding Sita in Lanka. </w:t>
      </w:r>
      <w:r>
        <w:t xml:space="preserve">The moment the </w:t>
      </w:r>
      <w:r w:rsidR="00840C61">
        <w:t>Hanuman, representing P</w:t>
      </w:r>
      <w:r>
        <w:t>ran</w:t>
      </w:r>
      <w:r w:rsidR="00840C61">
        <w:t>a,</w:t>
      </w:r>
      <w:r>
        <w:t xml:space="preserve"> discovers the </w:t>
      </w:r>
      <w:r w:rsidR="00840C61">
        <w:t xml:space="preserve">Sita representing </w:t>
      </w:r>
      <w:r>
        <w:t>energy</w:t>
      </w:r>
      <w:r w:rsidR="00840C61">
        <w:t>, the</w:t>
      </w:r>
      <w:r>
        <w:t xml:space="preserve"> days of agony and suffering are over</w:t>
      </w:r>
      <w:r w:rsidR="00840C61">
        <w:t xml:space="preserve"> for Sita, the energy</w:t>
      </w:r>
      <w:r>
        <w:t>. The countdown to the destruction of the ego</w:t>
      </w:r>
      <w:r w:rsidR="00840C61">
        <w:t>/A</w:t>
      </w:r>
      <w:r>
        <w:t>hamkar</w:t>
      </w:r>
      <w:r w:rsidR="00840C61">
        <w:t xml:space="preserve"> represented by </w:t>
      </w:r>
      <w:r>
        <w:t>Ravan</w:t>
      </w:r>
      <w:r w:rsidR="00840C61">
        <w:t>a</w:t>
      </w:r>
      <w:r>
        <w:t xml:space="preserve"> begins</w:t>
      </w:r>
      <w:r w:rsidR="00840C61">
        <w:t>.</w:t>
      </w:r>
    </w:p>
    <w:p w:rsidR="001C04BF" w:rsidRDefault="001C04BF" w:rsidP="001C04BF">
      <w:pPr>
        <w:pStyle w:val="Heading3"/>
        <w:jc w:val="left"/>
      </w:pPr>
      <w:bookmarkStart w:id="49" w:name="_Toc518708754"/>
      <w:r>
        <w:lastRenderedPageBreak/>
        <w:t>Hanuman addresses Sita as Mother</w:t>
      </w:r>
      <w:bookmarkEnd w:id="49"/>
    </w:p>
    <w:p w:rsidR="00BA25D3" w:rsidRDefault="00C13E61" w:rsidP="001C04BF">
      <w:pPr>
        <w:spacing w:line="480" w:lineRule="auto"/>
        <w:ind w:firstLine="720"/>
        <w:jc w:val="both"/>
      </w:pPr>
      <w:r>
        <w:t xml:space="preserve">Hanuman addressed Sita as mother, depicting mother-child relationship. </w:t>
      </w:r>
      <w:r w:rsidRPr="001C04BF">
        <w:rPr>
          <w:b/>
          <w:bCs/>
        </w:rPr>
        <w:t xml:space="preserve">Since the </w:t>
      </w:r>
      <w:r w:rsidR="00840C61">
        <w:rPr>
          <w:b/>
          <w:bCs/>
        </w:rPr>
        <w:t xml:space="preserve">Prana is a form of energy, they closely </w:t>
      </w:r>
      <w:r w:rsidRPr="001C04BF">
        <w:rPr>
          <w:b/>
          <w:bCs/>
        </w:rPr>
        <w:t>relate to each other</w:t>
      </w:r>
      <w:r w:rsidR="00840C61">
        <w:rPr>
          <w:b/>
          <w:bCs/>
        </w:rPr>
        <w:t xml:space="preserve">. </w:t>
      </w:r>
      <w:r w:rsidR="001C04BF" w:rsidRPr="001C04BF">
        <w:rPr>
          <w:b/>
          <w:bCs/>
        </w:rPr>
        <w:t>P</w:t>
      </w:r>
      <w:r w:rsidRPr="001C04BF">
        <w:rPr>
          <w:b/>
          <w:bCs/>
        </w:rPr>
        <w:t>ran</w:t>
      </w:r>
      <w:r w:rsidR="001C04BF" w:rsidRPr="001C04BF">
        <w:rPr>
          <w:b/>
          <w:bCs/>
        </w:rPr>
        <w:t>a</w:t>
      </w:r>
      <w:r w:rsidRPr="001C04BF">
        <w:rPr>
          <w:b/>
          <w:bCs/>
        </w:rPr>
        <w:t xml:space="preserve"> feels similar to the energy. They both have a throbbing, pulsating quality, but the </w:t>
      </w:r>
      <w:r w:rsidR="001C04BF" w:rsidRPr="001C04BF">
        <w:rPr>
          <w:b/>
          <w:bCs/>
        </w:rPr>
        <w:t>P</w:t>
      </w:r>
      <w:r w:rsidRPr="001C04BF">
        <w:rPr>
          <w:b/>
          <w:bCs/>
        </w:rPr>
        <w:t>ran</w:t>
      </w:r>
      <w:r w:rsidR="001C04BF" w:rsidRPr="001C04BF">
        <w:rPr>
          <w:b/>
          <w:bCs/>
        </w:rPr>
        <w:t>a</w:t>
      </w:r>
      <w:r w:rsidRPr="001C04BF">
        <w:rPr>
          <w:b/>
          <w:bCs/>
        </w:rPr>
        <w:t xml:space="preserve"> does not have the heat that</w:t>
      </w:r>
      <w:r w:rsidR="001C04BF" w:rsidRPr="001C04BF">
        <w:rPr>
          <w:b/>
          <w:bCs/>
        </w:rPr>
        <w:t xml:space="preserve"> is associated with the energy.</w:t>
      </w:r>
    </w:p>
    <w:p w:rsidR="00CA77FF" w:rsidRDefault="00CA77FF" w:rsidP="00CA77FF">
      <w:pPr>
        <w:pStyle w:val="Heading3"/>
        <w:jc w:val="both"/>
      </w:pPr>
      <w:bookmarkStart w:id="50" w:name="_Toc518708755"/>
      <w:bookmarkStart w:id="51" w:name="_Toc418306767"/>
      <w:r>
        <w:t>Ravana and Mandodari Give Birth to Indrajit</w:t>
      </w:r>
      <w:bookmarkEnd w:id="50"/>
    </w:p>
    <w:p w:rsidR="00CA77FF" w:rsidRDefault="00CA77FF" w:rsidP="00CA77FF">
      <w:pPr>
        <w:spacing w:line="480" w:lineRule="auto"/>
        <w:jc w:val="both"/>
      </w:pPr>
      <w:r>
        <w:tab/>
        <w:t xml:space="preserve">According to Samkhya, the ego/ahamkar and the rationalizing intellect together create the mind. By substitution of words, we get: </w:t>
      </w:r>
      <w:r w:rsidRPr="0042139E">
        <w:rPr>
          <w:b/>
        </w:rPr>
        <w:t>Ravan</w:t>
      </w:r>
      <w:r>
        <w:rPr>
          <w:b/>
        </w:rPr>
        <w:t>a</w:t>
      </w:r>
      <w:r w:rsidRPr="0042139E">
        <w:rPr>
          <w:b/>
        </w:rPr>
        <w:t xml:space="preserve"> (the ego) and Mandodari (the rationalizing intellect) together gave birth to (create) Indrajit (the mind).</w:t>
      </w:r>
      <w:r>
        <w:t xml:space="preserve"> Indrajit as the mind itself fits perfectly with the character of Indrajit. </w:t>
      </w:r>
      <w:r w:rsidRPr="0042139E">
        <w:rPr>
          <w:b/>
        </w:rPr>
        <w:t>Mind can control the sense organs,</w:t>
      </w:r>
      <w:r>
        <w:t xml:space="preserve"> which is why his name means “one who won Indra.” Indra represents sense organs. The word Indra comes from Indriya, which means sense organs. </w:t>
      </w:r>
    </w:p>
    <w:p w:rsidR="00CA77FF" w:rsidRDefault="00CA77FF" w:rsidP="00CA77FF">
      <w:pPr>
        <w:spacing w:line="480" w:lineRule="auto"/>
        <w:jc w:val="both"/>
      </w:pPr>
      <w:r>
        <w:tab/>
      </w:r>
      <w:r w:rsidRPr="0042139E">
        <w:rPr>
          <w:b/>
        </w:rPr>
        <w:t>A m</w:t>
      </w:r>
      <w:r>
        <w:rPr>
          <w:b/>
        </w:rPr>
        <w:t xml:space="preserve">ind </w:t>
      </w:r>
      <w:r w:rsidRPr="0042139E">
        <w:rPr>
          <w:b/>
        </w:rPr>
        <w:t>create</w:t>
      </w:r>
      <w:r>
        <w:rPr>
          <w:b/>
        </w:rPr>
        <w:t xml:space="preserve">s </w:t>
      </w:r>
      <w:r w:rsidRPr="0042139E">
        <w:rPr>
          <w:b/>
        </w:rPr>
        <w:t>desires and they bind advanced yogi.</w:t>
      </w:r>
      <w:r>
        <w:t xml:space="preserve"> In Ramayana, Indrajit uses network of arrows, which turn into poisonous snake against Shri Ram and bind Shri Ram. </w:t>
      </w:r>
      <w:r w:rsidRPr="0042139E">
        <w:rPr>
          <w:b/>
        </w:rPr>
        <w:t>Mind can create illusions and trick a yogi.</w:t>
      </w:r>
      <w:r>
        <w:t xml:space="preserve"> In Ramayana, Indrajit created illusionary image of Sita and killed her in front of Shri Ram. </w:t>
      </w:r>
    </w:p>
    <w:p w:rsidR="00CA77FF" w:rsidRPr="0042139E" w:rsidRDefault="00CA77FF" w:rsidP="00CA77FF">
      <w:pPr>
        <w:spacing w:line="480" w:lineRule="auto"/>
        <w:jc w:val="both"/>
        <w:rPr>
          <w:b/>
        </w:rPr>
      </w:pPr>
      <w:r>
        <w:tab/>
        <w:t xml:space="preserve"> In Ramayana, Laxmana kills Indrajit. Laxmana represents Devoted Mind. Hence, we Indrajit represent an “opposite of devoted mind” component of mind.</w:t>
      </w:r>
      <w:r w:rsidRPr="0082380D">
        <w:t xml:space="preserve"> </w:t>
      </w:r>
      <w:r w:rsidRPr="0042139E">
        <w:rPr>
          <w:b/>
        </w:rPr>
        <w:t>Ramayana teaches us a lot about the mind from the character of Indrajit.</w:t>
      </w:r>
      <w:r>
        <w:rPr>
          <w:b/>
        </w:rPr>
        <w:t xml:space="preserve"> </w:t>
      </w:r>
    </w:p>
    <w:p w:rsidR="001C04BF" w:rsidRDefault="00840C61" w:rsidP="001C04BF">
      <w:pPr>
        <w:pStyle w:val="Heading3"/>
        <w:jc w:val="left"/>
      </w:pPr>
      <w:bookmarkStart w:id="52" w:name="_Toc518708756"/>
      <w:r>
        <w:t xml:space="preserve">Ravana, Kumbhakarna, Vibhishana, </w:t>
      </w:r>
      <w:r w:rsidR="001C04BF">
        <w:t>and Shri Ram</w:t>
      </w:r>
      <w:bookmarkEnd w:id="51"/>
      <w:bookmarkEnd w:id="52"/>
    </w:p>
    <w:p w:rsidR="001C04BF" w:rsidRDefault="001C04BF" w:rsidP="001C04BF">
      <w:pPr>
        <w:spacing w:line="480" w:lineRule="auto"/>
        <w:ind w:firstLine="720"/>
        <w:jc w:val="both"/>
      </w:pPr>
      <w:r>
        <w:lastRenderedPageBreak/>
        <w:t>Ravana, Kumbhakarna, and Vibhishana are brothers, but there is great difference in their nature. Their attitudes, judgments, and activities (or the lack of them), and the final results of their activities vary drastically.</w:t>
      </w:r>
    </w:p>
    <w:p w:rsidR="001C04BF" w:rsidRDefault="001C04BF" w:rsidP="001C04BF">
      <w:pPr>
        <w:spacing w:line="480" w:lineRule="auto"/>
        <w:ind w:firstLine="720"/>
        <w:jc w:val="both"/>
      </w:pPr>
      <w:r>
        <w:t>Ravana, whom we saw earlier as the personification of the ego/Ahamkar, is very active in nature. Ravana’s highly active nature is used by sage Valmiki to demonstrate what rajas nature is. Ravan</w:t>
      </w:r>
      <w:r w:rsidR="00663101">
        <w:t>a</w:t>
      </w:r>
      <w:r>
        <w:t xml:space="preserve"> may have had an extremely rajasic nature, and sage Valmiki exaggerated it for the purpose of storytelling. </w:t>
      </w:r>
      <w:r w:rsidRPr="00663101">
        <w:rPr>
          <w:b/>
          <w:bCs/>
        </w:rPr>
        <w:t xml:space="preserve">The rajasic nature is present in everyone and is responsible for all kind of activity. This force of nature pushes us into action, whether physical or mental. </w:t>
      </w:r>
      <w:r>
        <w:t>By itself, it does not recognize any limits or does not check itself on its own. A rajasic person is always involved in one action after another, possibly in multiple actions at the same time.</w:t>
      </w:r>
    </w:p>
    <w:p w:rsidR="00663101" w:rsidRDefault="001C04BF" w:rsidP="001C04BF">
      <w:pPr>
        <w:spacing w:line="480" w:lineRule="auto"/>
        <w:ind w:firstLine="720"/>
        <w:jc w:val="both"/>
      </w:pPr>
      <w:r>
        <w:t>Kumbhakarn</w:t>
      </w:r>
      <w:r w:rsidR="00663101">
        <w:t>a</w:t>
      </w:r>
      <w:r>
        <w:t>, on the other hand, is an extreme example of tamasic nature.</w:t>
      </w:r>
      <w:r w:rsidR="00663101">
        <w:t xml:space="preserve"> This person eats for six month</w:t>
      </w:r>
      <w:r>
        <w:t xml:space="preserve"> and sleeps for the remaining six months. It requires an army of men just to wake him up. </w:t>
      </w:r>
      <w:r w:rsidRPr="00663101">
        <w:rPr>
          <w:b/>
          <w:bCs/>
        </w:rPr>
        <w:t>Ta</w:t>
      </w:r>
      <w:r w:rsidR="00663101" w:rsidRPr="00663101">
        <w:rPr>
          <w:b/>
          <w:bCs/>
        </w:rPr>
        <w:t>mas is characterized by inertia.</w:t>
      </w:r>
      <w:r w:rsidRPr="00663101">
        <w:rPr>
          <w:b/>
          <w:bCs/>
        </w:rPr>
        <w:t xml:space="preserve"> </w:t>
      </w:r>
      <w:r w:rsidR="00663101" w:rsidRPr="00663101">
        <w:rPr>
          <w:b/>
          <w:bCs/>
        </w:rPr>
        <w:t>I</w:t>
      </w:r>
      <w:r w:rsidRPr="00663101">
        <w:rPr>
          <w:b/>
          <w:bCs/>
        </w:rPr>
        <w:t>t too is present in everyone.</w:t>
      </w:r>
      <w:r>
        <w:t xml:space="preserve"> A tamasic person has a tendency of overeating, oversleeping, and overindulgence in sensual pleasures. This person finds himself resisting the call of action. He can find many reasons for not doing any particular action or justify his inaction. </w:t>
      </w:r>
    </w:p>
    <w:p w:rsidR="001C04BF" w:rsidRPr="00663101" w:rsidRDefault="001C04BF" w:rsidP="001C04BF">
      <w:pPr>
        <w:spacing w:line="480" w:lineRule="auto"/>
        <w:ind w:firstLine="720"/>
        <w:jc w:val="both"/>
        <w:rPr>
          <w:b/>
          <w:bCs/>
        </w:rPr>
      </w:pPr>
      <w:r>
        <w:t xml:space="preserve">Both Ravan and Kumbhakarn, symbolic of rajasic and tamasic gunas, battle Shri Ram. However strong and brave they are, they are ultimately defeated by Shri Ram. </w:t>
      </w:r>
      <w:r w:rsidRPr="00663101">
        <w:rPr>
          <w:b/>
          <w:bCs/>
        </w:rPr>
        <w:t>If you read the description of the war of Lanka carefully, Shri Ram kills only two major enemy warriors.</w:t>
      </w:r>
      <w:r>
        <w:t xml:space="preserve"> It is surprising for us to read that the mightiest warrior of all spends most of his time just overlooking the war. Shri Ram kills Kumbhakarn</w:t>
      </w:r>
      <w:r w:rsidR="00663101">
        <w:t>a</w:t>
      </w:r>
      <w:r>
        <w:t xml:space="preserve"> in verse 6-67-170, and kills Ravan</w:t>
      </w:r>
      <w:r w:rsidR="00663101">
        <w:t>a</w:t>
      </w:r>
      <w:r>
        <w:t xml:space="preserve"> in verse 6-108-22; so, his total kill in the war is just two. Shri Ram also kills Makaraksh</w:t>
      </w:r>
      <w:r w:rsidR="00663101">
        <w:t>a</w:t>
      </w:r>
      <w:r>
        <w:t>, the son of Khar</w:t>
      </w:r>
      <w:r w:rsidR="00663101">
        <w:t>a</w:t>
      </w:r>
      <w:r>
        <w:t>, in verse 6-79-39, but Makaraksh</w:t>
      </w:r>
      <w:r w:rsidR="00663101">
        <w:t>a</w:t>
      </w:r>
      <w:r>
        <w:t xml:space="preserve"> is surely not a major fighter. </w:t>
      </w:r>
      <w:r w:rsidRPr="00663101">
        <w:rPr>
          <w:b/>
          <w:bCs/>
        </w:rPr>
        <w:t xml:space="preserve">Considering that, it is Shri Ram’s war to rescue his wife, and that he is the most </w:t>
      </w:r>
      <w:r w:rsidRPr="00663101">
        <w:rPr>
          <w:b/>
          <w:bCs/>
        </w:rPr>
        <w:lastRenderedPageBreak/>
        <w:t>powerful warrior amongst all, we think that he would be in the frontline, doing the maximum damage to the enemy. However, sage Valmiki gives us a completely different picture, where Shri Ram kills only two of the enemy warriors.</w:t>
      </w:r>
    </w:p>
    <w:p w:rsidR="00663101" w:rsidRDefault="001C04BF" w:rsidP="001C04BF">
      <w:pPr>
        <w:spacing w:line="480" w:lineRule="auto"/>
        <w:ind w:firstLine="720"/>
        <w:jc w:val="both"/>
      </w:pPr>
      <w:r>
        <w:t xml:space="preserve">Hanuman is the top ace of the battle because his total kill of named demon warriors exceeds that of the others. Everyone kills a handful of major, and countless minor demons. However, Shri Ram chooses to kill only two times, letting others fight his war. </w:t>
      </w:r>
      <w:r w:rsidRPr="00663101">
        <w:rPr>
          <w:b/>
          <w:bCs/>
        </w:rPr>
        <w:t>There is nothing in the story to indicate that Shri Ram kills even a single minor demon in t</w:t>
      </w:r>
      <w:r w:rsidR="00663101">
        <w:rPr>
          <w:b/>
          <w:bCs/>
        </w:rPr>
        <w:t>his battle, not even by mistake.</w:t>
      </w:r>
      <w:r w:rsidRPr="00663101">
        <w:rPr>
          <w:b/>
          <w:bCs/>
        </w:rPr>
        <w:t xml:space="preserve"> </w:t>
      </w:r>
      <w:r w:rsidR="00663101">
        <w:rPr>
          <w:b/>
          <w:bCs/>
        </w:rPr>
        <w:t>It</w:t>
      </w:r>
      <w:r w:rsidRPr="00663101">
        <w:rPr>
          <w:b/>
          <w:bCs/>
        </w:rPr>
        <w:t xml:space="preserve"> implies that for Shri Ram, Kumbhakarn</w:t>
      </w:r>
      <w:r w:rsidR="00663101">
        <w:rPr>
          <w:b/>
          <w:bCs/>
        </w:rPr>
        <w:t>a</w:t>
      </w:r>
      <w:r w:rsidRPr="00663101">
        <w:rPr>
          <w:b/>
          <w:bCs/>
        </w:rPr>
        <w:t xml:space="preserve"> and Ravan</w:t>
      </w:r>
      <w:r w:rsidR="00663101">
        <w:rPr>
          <w:b/>
          <w:bCs/>
        </w:rPr>
        <w:t>a</w:t>
      </w:r>
      <w:r w:rsidRPr="00663101">
        <w:rPr>
          <w:b/>
          <w:bCs/>
        </w:rPr>
        <w:t xml:space="preserve"> are the only enemies worth fighting.</w:t>
      </w:r>
      <w:r>
        <w:t xml:space="preserve"> </w:t>
      </w:r>
    </w:p>
    <w:p w:rsidR="001C04BF" w:rsidRDefault="001C04BF" w:rsidP="001C04BF">
      <w:pPr>
        <w:spacing w:line="480" w:lineRule="auto"/>
        <w:ind w:firstLine="720"/>
        <w:jc w:val="both"/>
      </w:pPr>
      <w:r>
        <w:t>Rajas and tamas gunas are hurdles on the path of the higher consciousness, but they are ultimately subdued by it. They do not lead us to the consciousness; the consciousness is separate from them and will always remain above their reach.</w:t>
      </w:r>
    </w:p>
    <w:p w:rsidR="001C04BF" w:rsidRDefault="001C04BF" w:rsidP="001C04BF">
      <w:pPr>
        <w:spacing w:line="480" w:lineRule="auto"/>
        <w:ind w:firstLine="720"/>
        <w:jc w:val="both"/>
      </w:pPr>
      <w:r>
        <w:t>So, what or who will take us to the consciousness? Sage Valmiki provides an answer to this as well. He creates the character of Vibhishan</w:t>
      </w:r>
      <w:r w:rsidR="00663101">
        <w:t>a</w:t>
      </w:r>
      <w:r>
        <w:t>, another brother of Ravan</w:t>
      </w:r>
      <w:r w:rsidR="00663101">
        <w:t>a</w:t>
      </w:r>
      <w:r>
        <w:t>. “Vibhishan</w:t>
      </w:r>
      <w:r w:rsidR="00663101">
        <w:t>a</w:t>
      </w:r>
      <w:r>
        <w:t>” means "not horrible." Like Kumbhakarn</w:t>
      </w:r>
      <w:r w:rsidR="00663101">
        <w:t>a</w:t>
      </w:r>
      <w:r>
        <w:t>, Vibhishan</w:t>
      </w:r>
      <w:r w:rsidR="00663101">
        <w:t>a</w:t>
      </w:r>
      <w:r>
        <w:t xml:space="preserve"> too advises Ravan</w:t>
      </w:r>
      <w:r w:rsidR="00663101">
        <w:t>a</w:t>
      </w:r>
      <w:r>
        <w:t xml:space="preserve"> to return Sita to Shri Ram. Unlike Kumbhakarn</w:t>
      </w:r>
      <w:r w:rsidR="00663101">
        <w:t>a</w:t>
      </w:r>
      <w:r>
        <w:t>, Vibhishan</w:t>
      </w:r>
      <w:r w:rsidR="00663101">
        <w:t>a</w:t>
      </w:r>
      <w:r>
        <w:t xml:space="preserve"> deserts Ravan</w:t>
      </w:r>
      <w:r w:rsidR="00663101">
        <w:t>a</w:t>
      </w:r>
      <w:r>
        <w:t>’s camp and joins Shri Ram’s side. Vibhishan</w:t>
      </w:r>
      <w:r w:rsidR="00663101">
        <w:t>a</w:t>
      </w:r>
      <w:r>
        <w:t xml:space="preserve"> stands for satva guna nature and is responsible for seeking god or consciousness. Unlike the two other tendencies of nature, this one tries to seek to balance all of them together. </w:t>
      </w:r>
    </w:p>
    <w:p w:rsidR="001C04BF" w:rsidRDefault="001C04BF" w:rsidP="001C04BF">
      <w:pPr>
        <w:spacing w:line="480" w:lineRule="auto"/>
        <w:ind w:firstLine="720"/>
        <w:jc w:val="both"/>
      </w:pPr>
      <w:r>
        <w:t>After the defeat of Ravan</w:t>
      </w:r>
      <w:r w:rsidR="00663101">
        <w:t>a</w:t>
      </w:r>
      <w:r>
        <w:t>, Shri Ram hands over Lanka to Vibhishan</w:t>
      </w:r>
      <w:r w:rsidR="00663101">
        <w:t>a</w:t>
      </w:r>
      <w:r>
        <w:t xml:space="preserve"> and returns to Ayodhya. Note that Shri Ram does not end up ruling Lanka. He honors Vibhishan</w:t>
      </w:r>
      <w:r w:rsidR="00663101">
        <w:t>a</w:t>
      </w:r>
      <w:r>
        <w:t xml:space="preserve"> as a close friend. We can see that Shri Ram does not identify himself with any of these three brothers. He clearly separates himself even from Vibhishan</w:t>
      </w:r>
      <w:r w:rsidR="00663101">
        <w:t>a</w:t>
      </w:r>
      <w:r>
        <w:t xml:space="preserve">, who fought with Shri Ram, against his own brothers. </w:t>
      </w:r>
    </w:p>
    <w:p w:rsidR="001C04BF" w:rsidRDefault="001C04BF" w:rsidP="001C04BF">
      <w:pPr>
        <w:spacing w:line="480" w:lineRule="auto"/>
        <w:ind w:firstLine="720"/>
        <w:jc w:val="both"/>
      </w:pPr>
      <w:r w:rsidRPr="00663101">
        <w:rPr>
          <w:b/>
          <w:bCs/>
        </w:rPr>
        <w:lastRenderedPageBreak/>
        <w:t xml:space="preserve">Shri Ram defeats rajas, but does not take its position; he neutralizes tamas, but does not become lazy. He befriends satva guna of nature, uses it, and rewards it too, but in the end, steps away from it. In other words, the consciousness is not the same as these three qualities of nature. It is “above and beyond” them and will always remain that way. </w:t>
      </w:r>
      <w:r>
        <w:t xml:space="preserve">The three gunas and their relation to the consciousness are the most significant findings of Yoga. No other discovery of Yoga’s way of life comes close to this one in its importance, and there is no other document, that explains these qualities in such an easy-to-understand way. </w:t>
      </w:r>
    </w:p>
    <w:p w:rsidR="001F2B8E" w:rsidRDefault="001F2B8E" w:rsidP="001F2B8E">
      <w:pPr>
        <w:pStyle w:val="Heading3"/>
        <w:jc w:val="left"/>
      </w:pPr>
      <w:bookmarkStart w:id="53" w:name="_Toc418306775"/>
      <w:bookmarkStart w:id="54" w:name="_Toc518708757"/>
      <w:r>
        <w:t>Shri Ram, Jatayu, and Ravan</w:t>
      </w:r>
      <w:bookmarkEnd w:id="53"/>
      <w:r>
        <w:t>a:</w:t>
      </w:r>
      <w:r w:rsidRPr="001F2B8E">
        <w:t xml:space="preserve"> </w:t>
      </w:r>
      <w:r>
        <w:t>Their Views of Their Lineages</w:t>
      </w:r>
      <w:bookmarkEnd w:id="54"/>
    </w:p>
    <w:p w:rsidR="001F2B8E" w:rsidRPr="00B00770" w:rsidRDefault="001F2B8E" w:rsidP="001F2B8E">
      <w:pPr>
        <w:jc w:val="both"/>
      </w:pPr>
    </w:p>
    <w:p w:rsidR="001F2B8E" w:rsidRDefault="001F2B8E" w:rsidP="001F2B8E">
      <w:pPr>
        <w:spacing w:line="480" w:lineRule="auto"/>
        <w:ind w:firstLine="720"/>
        <w:jc w:val="both"/>
      </w:pPr>
      <w:r>
        <w:t xml:space="preserve">Shri Ram, Jatayu, and Ravana contrasting characters, with almost nothing in common. It is interesting to see how they see themselves and how sage Valmiki chooses to describe their lineage. </w:t>
      </w:r>
      <w:r w:rsidRPr="001F2B8E">
        <w:rPr>
          <w:b/>
          <w:bCs/>
        </w:rPr>
        <w:t>By comparing and contrasting their views of their lineages, we get valuable insights into their inherent nature.</w:t>
      </w:r>
    </w:p>
    <w:p w:rsidR="001F2B8E" w:rsidRDefault="001F2B8E" w:rsidP="001F2B8E">
      <w:pPr>
        <w:spacing w:line="480" w:lineRule="auto"/>
        <w:ind w:firstLine="720"/>
        <w:jc w:val="both"/>
      </w:pPr>
      <w:r>
        <w:t xml:space="preserve">Sage Valmiki writes verses and verses giving ancestry information of Shri Ram. He describes a very long father-son list for Shri Ram from verse 1-70-20 to 1-70-42. All we can remember is that Shri Ram’s family begins with Lord Brahma and continues up to Shri Ram. </w:t>
      </w:r>
      <w:r w:rsidRPr="001F2B8E">
        <w:rPr>
          <w:b/>
          <w:bCs/>
        </w:rPr>
        <w:t>Shri Ram stands for the higher consciousness, so his family begins with Lord Brahma/the universal consciousness.</w:t>
      </w:r>
      <w:r>
        <w:t xml:space="preserve"> Note that Lord Brahma is the creator of the entire creation, so every family starts with Lord Brahma.</w:t>
      </w:r>
    </w:p>
    <w:p w:rsidR="001F2B8E" w:rsidRDefault="001F2B8E" w:rsidP="001F2B8E">
      <w:pPr>
        <w:spacing w:line="480" w:lineRule="auto"/>
        <w:ind w:firstLine="720"/>
        <w:jc w:val="both"/>
      </w:pPr>
      <w:r>
        <w:t xml:space="preserve">When Jatayu meets Shri Ram, he narrates his lineage. His family too begins with Lord Brahma. </w:t>
      </w:r>
      <w:r w:rsidRPr="001F2B8E">
        <w:rPr>
          <w:b/>
          <w:bCs/>
        </w:rPr>
        <w:t xml:space="preserve">Unlike Shri Ram’s patriarchal lineage, Jatayu has a matriarchal family tree. Each female in this mother-daughter chain stands for the energy. We learn that from this mother-daughter chain, every </w:t>
      </w:r>
      <w:r w:rsidRPr="001F2B8E">
        <w:rPr>
          <w:b/>
          <w:bCs/>
        </w:rPr>
        <w:lastRenderedPageBreak/>
        <w:t xml:space="preserve">kind of animal is born. </w:t>
      </w:r>
      <w:r>
        <w:t xml:space="preserve">Humans, monkeys, eagles, horses, etc. all have come out of this family tree. A female represents each branch of this family tree. </w:t>
      </w:r>
      <w:r w:rsidRPr="001F2B8E">
        <w:rPr>
          <w:b/>
          <w:bCs/>
        </w:rPr>
        <w:t xml:space="preserve">The story of Jatayu’s family tree explains how the universal energy created various names and forms. Here the form stands for a particular species, and the name stands for the name of a person or animal. </w:t>
      </w:r>
    </w:p>
    <w:p w:rsidR="001F2B8E" w:rsidRPr="001F2B8E" w:rsidRDefault="001F2B8E" w:rsidP="001F2B8E">
      <w:pPr>
        <w:spacing w:line="480" w:lineRule="auto"/>
        <w:ind w:firstLine="720"/>
        <w:jc w:val="both"/>
        <w:rPr>
          <w:b/>
          <w:bCs/>
        </w:rPr>
      </w:pPr>
      <w:r>
        <w:t xml:space="preserve">Finally, we see Ravana’s lineage in verse 3-47-26, when he appears to abduct Sita. He introduces himself, as "I am Ravana, Lord of demons". He does not mention his family or his ancestors. </w:t>
      </w:r>
      <w:r w:rsidRPr="001F2B8E">
        <w:rPr>
          <w:b/>
          <w:bCs/>
        </w:rPr>
        <w:t>Even though he is the great grandson of Lord Brahma, he does not refer to that relation at all. Ravan stands for the ego/Ahamkar and always stands alone, disconnected from the others.</w:t>
      </w:r>
    </w:p>
    <w:p w:rsidR="001C04BF" w:rsidRDefault="001C04BF" w:rsidP="001C04BF">
      <w:pPr>
        <w:jc w:val="both"/>
      </w:pPr>
    </w:p>
    <w:p w:rsidR="00BA25D3" w:rsidRDefault="00BA25D3" w:rsidP="006B6168">
      <w:pPr>
        <w:tabs>
          <w:tab w:val="clear" w:pos="360"/>
          <w:tab w:val="clear" w:pos="9360"/>
        </w:tabs>
        <w:spacing w:line="480" w:lineRule="auto"/>
        <w:jc w:val="both"/>
      </w:pPr>
      <w:r>
        <w:br w:type="page"/>
      </w:r>
    </w:p>
    <w:p w:rsidR="00E3146C" w:rsidRDefault="00E3146C" w:rsidP="00E3146C">
      <w:pPr>
        <w:pStyle w:val="Heading1"/>
      </w:pPr>
      <w:bookmarkStart w:id="55" w:name="_Toc518708758"/>
      <w:bookmarkStart w:id="56" w:name="_Toc418306792"/>
      <w:r>
        <w:lastRenderedPageBreak/>
        <w:t>Layer 3: Safeguards for a Spiritual Aspirants</w:t>
      </w:r>
      <w:bookmarkEnd w:id="55"/>
    </w:p>
    <w:p w:rsidR="00E3146C" w:rsidRPr="0009663C" w:rsidRDefault="00E3146C" w:rsidP="00E3146C">
      <w:pPr>
        <w:spacing w:line="480" w:lineRule="auto"/>
      </w:pPr>
      <w:r>
        <w:t>We saw that there are four layers in Valmiki Ramayana. They are – 1) Characters 2) Characters relationship with each other 3) Safeguards for spiritual aspirants and 4) Chakras. In this chapter, we will study the most important layer – the safeguards for spiritual aspirants. In addition, we will see entire war between Shri Ram and Ravana verse by verse. The war chapters have several safeguards.</w:t>
      </w:r>
    </w:p>
    <w:p w:rsidR="00524B15" w:rsidRDefault="00524B15" w:rsidP="00524B15">
      <w:pPr>
        <w:pStyle w:val="Heading3"/>
        <w:jc w:val="both"/>
      </w:pPr>
      <w:bookmarkStart w:id="57" w:name="_Toc518708759"/>
      <w:bookmarkStart w:id="58" w:name="_Toc418306790"/>
      <w:r>
        <w:t>Tataka</w:t>
      </w:r>
      <w:bookmarkEnd w:id="57"/>
    </w:p>
    <w:p w:rsidR="00524B15" w:rsidRDefault="00524B15" w:rsidP="00524B15">
      <w:pPr>
        <w:spacing w:line="480" w:lineRule="auto"/>
        <w:ind w:firstLine="720"/>
        <w:jc w:val="both"/>
      </w:pPr>
      <w:r>
        <w:t xml:space="preserve">The Tataka story is Shri Ram’s very first fight against demons. At the time, Shri Ram is a young boy. He had no experience of any battle, let alone of fighting with a demon. King Dasharath pleads with sage Vishwamitra not to seek Shri Ram’s help in warding off demons. However, sage Vishwamitra insists on taking Shri Ram’s protection. </w:t>
      </w:r>
    </w:p>
    <w:p w:rsidR="00524B15" w:rsidRDefault="00524B15" w:rsidP="00524B15">
      <w:pPr>
        <w:spacing w:line="480" w:lineRule="auto"/>
        <w:ind w:firstLine="720"/>
        <w:jc w:val="both"/>
      </w:pPr>
      <w:r>
        <w:t xml:space="preserve">Sage Vishwamitra leads Shri Ram directly to a dense jungle, where Tataka, a powerful and cruel female demon, lives. A fight between Tataka and Shri Ram is a challenge and a test for Shri Ram. If Shri Ram passes the test, Vishwamitra will give him powerful weapons. </w:t>
      </w:r>
    </w:p>
    <w:p w:rsidR="00524B15" w:rsidRDefault="00524B15" w:rsidP="00524B15">
      <w:pPr>
        <w:spacing w:line="480" w:lineRule="auto"/>
        <w:ind w:firstLine="720"/>
        <w:jc w:val="both"/>
      </w:pPr>
      <w:r>
        <w:t xml:space="preserve">Just as demon Ravan represents our ego/Ahamkar, the demon Tataka must represent something within us. The clue about demon Tataka’s nature, with respect to our body, comes from a story related to the jungle in which she lives. </w:t>
      </w:r>
    </w:p>
    <w:p w:rsidR="00524B15" w:rsidRDefault="00524B15" w:rsidP="00524B15">
      <w:pPr>
        <w:spacing w:line="480" w:lineRule="auto"/>
        <w:ind w:firstLine="720"/>
        <w:jc w:val="both"/>
      </w:pPr>
      <w:r w:rsidRPr="00175D8A">
        <w:rPr>
          <w:b/>
          <w:bCs/>
        </w:rPr>
        <w:t>Indra had once washed away his bad habits of uncleanliness and excessive eating in that area, resulting in that part of the land becoming polluted.</w:t>
      </w:r>
      <w:r>
        <w:t xml:space="preserve"> Therefore, in verse 1-24-22, Indra blesses that area with abundance resources, plants, and animals. However, it remained uninhabited by humans for </w:t>
      </w:r>
      <w:r>
        <w:lastRenderedPageBreak/>
        <w:t>a long time, and thus, turned into a dense forest. Hence, we read in the verses 1-24-12 through 1-24-15 that the forest is atypical, horrendous, and impenetrable.</w:t>
      </w:r>
    </w:p>
    <w:p w:rsidR="00524B15" w:rsidRDefault="00524B15" w:rsidP="00524B15">
      <w:pPr>
        <w:spacing w:line="480" w:lineRule="auto"/>
        <w:ind w:firstLine="720"/>
        <w:jc w:val="both"/>
      </w:pPr>
      <w:r w:rsidRPr="00175D8A">
        <w:rPr>
          <w:b/>
          <w:bCs/>
        </w:rPr>
        <w:t>Indra stands for “indriya,” which means “sense organs.” Note that uncleanliness and excessive eating are body-related bad habits; a healthy person stays away from them</w:t>
      </w:r>
      <w:r>
        <w:t xml:space="preserve">. The description of the jungle is sage Valmiki’s way of describing the effect of bad habits of uncleanliness and over-eating or people having these bad habits. Thus, sage Valmiki is suggesting that a spiritual aspirant needs to control excessive eating, and must maintain hygiene of body. </w:t>
      </w:r>
    </w:p>
    <w:p w:rsidR="00524B15" w:rsidRDefault="00524B15" w:rsidP="00524B15">
      <w:pPr>
        <w:spacing w:line="480" w:lineRule="auto"/>
        <w:ind w:firstLine="720"/>
        <w:jc w:val="both"/>
      </w:pPr>
      <w:r w:rsidRPr="00175D8A">
        <w:rPr>
          <w:b/>
          <w:bCs/>
        </w:rPr>
        <w:t xml:space="preserve">It is the first challenge and the test too for a </w:t>
      </w:r>
      <w:r>
        <w:rPr>
          <w:b/>
          <w:bCs/>
        </w:rPr>
        <w:t>Yogi too</w:t>
      </w:r>
      <w:r w:rsidRPr="00175D8A">
        <w:rPr>
          <w:b/>
          <w:bCs/>
        </w:rPr>
        <w:t>. If a person meets these conditions, then further possibilities of his spiritual progress will open up.</w:t>
      </w:r>
      <w:r>
        <w:t xml:space="preserve"> Numerous Yoga books document Yoga’s insistence on hygiene. Physical cleanliness is the first step of yoga. In addition, all Yoga books clearly advise that a spiritual aspirant should limit food intake and avoid over-indulgence in eating.</w:t>
      </w:r>
    </w:p>
    <w:p w:rsidR="00E3146C" w:rsidRDefault="00E3146C" w:rsidP="00E3146C">
      <w:pPr>
        <w:pStyle w:val="Heading3"/>
        <w:jc w:val="left"/>
      </w:pPr>
      <w:bookmarkStart w:id="59" w:name="_Toc518708760"/>
      <w:r>
        <w:t>Vishwamitra</w:t>
      </w:r>
      <w:bookmarkEnd w:id="58"/>
      <w:bookmarkEnd w:id="59"/>
    </w:p>
    <w:p w:rsidR="00E3146C" w:rsidRDefault="00E3146C" w:rsidP="00E3146C">
      <w:pPr>
        <w:spacing w:line="480" w:lineRule="auto"/>
        <w:ind w:firstLine="720"/>
        <w:jc w:val="both"/>
      </w:pPr>
      <w:r>
        <w:t xml:space="preserve">There are two entirely different personalities of sage Vishwamitra. The first one is that of a king, and the second is that of a highest-level sage or a brahma-rishi. Of these two personalities, only the first one is relevant to us as a warning sign. </w:t>
      </w:r>
    </w:p>
    <w:p w:rsidR="00E3146C" w:rsidRDefault="00E3146C" w:rsidP="00E3146C">
      <w:pPr>
        <w:spacing w:line="480" w:lineRule="auto"/>
        <w:ind w:firstLine="720"/>
        <w:jc w:val="both"/>
      </w:pPr>
      <w:r>
        <w:t xml:space="preserve">In his first personality, he is a loving and caring king, as well as a mighty warrior. He rules a prosperous kingdom; yet, he is not satisfied. He creates an even bigger army than before and marches it all around the earth, trying to be the most powerful king. </w:t>
      </w:r>
    </w:p>
    <w:p w:rsidR="00E3146C" w:rsidRDefault="00E3146C" w:rsidP="00E3146C">
      <w:pPr>
        <w:spacing w:line="480" w:lineRule="auto"/>
        <w:ind w:firstLine="720"/>
        <w:jc w:val="both"/>
      </w:pPr>
      <w:r>
        <w:t xml:space="preserve">On his march, he comes to the hermitage of sage Vashistha, who offers his entire army sufficient food. Vishwamitra comes to know that the secret of sage Vashistha’s generosity is a cow named Shabala. </w:t>
      </w:r>
      <w:r>
        <w:lastRenderedPageBreak/>
        <w:t>According to verse 1-52-20, this cow is Kamadhenu, means she can fulfill any wish of her master. Vishwamitra becomes greedy and tries to take control of the Kamadhenu cow by barter. When all attempts fail, he declares war on sage Vashistha. Nevertheless, the cow produces an even bigger army for sage Vashistha, which then annihilates the army of Vishwamitra. Sage Vashistha renders the rest of the army of king Vishwamitra to ashes just by the sound "hum." Vishwamitra loses his sons and the entire force. He feels disgraced and distressed. After a humiliating defeat, Vishwamitra realizes that sage Vashistha is superior to him. He decides to beat sage Vashistha at his own game - the power of energy.</w:t>
      </w:r>
    </w:p>
    <w:p w:rsidR="00E3146C" w:rsidRDefault="00E3146C" w:rsidP="00E3146C">
      <w:pPr>
        <w:spacing w:line="480" w:lineRule="auto"/>
        <w:ind w:firstLine="720"/>
        <w:jc w:val="both"/>
      </w:pPr>
      <w:r>
        <w:t>Vishwamitra gives up his kingdom, becomes a sage, and prays to Shiva for an extended time. Shiva, who is also the god of warfare, gives him many powerful weapons. Now, Vishwamitra is ready to take his revenge; he fires all the weapons on sage Vashistha right away. When those weapons do not work on sage Vashistha, he gets back to praying to get some more weapons.</w:t>
      </w:r>
    </w:p>
    <w:p w:rsidR="00E3146C" w:rsidRDefault="00E3146C" w:rsidP="00E3146C">
      <w:pPr>
        <w:spacing w:line="480" w:lineRule="auto"/>
        <w:ind w:firstLine="720"/>
        <w:jc w:val="both"/>
      </w:pPr>
      <w:r>
        <w:t>After that event, we read the story of Thrishanku, who wants to go to the heaven in his human body and Vishwamitra helped him. Even in this story, we see that Vishwamitra is angry and an extremely egoistic sage. Trishanku’s quest fails and Vishwamitra goes back to praying to get more powers. Lord Brahma tells Vishwamitra to control his senses better, if he wants to call himself a highest-level sage. It takes long and hard prayers for him to establish control over his senses, but when he succeeds in doing this, he becomes a highest-level sage, a bramh-rishi.</w:t>
      </w:r>
    </w:p>
    <w:p w:rsidR="00E3146C" w:rsidRPr="00DD0DB1" w:rsidRDefault="00E3146C" w:rsidP="00E3146C">
      <w:pPr>
        <w:spacing w:line="480" w:lineRule="auto"/>
        <w:ind w:firstLine="720"/>
        <w:jc w:val="both"/>
        <w:rPr>
          <w:b/>
          <w:bCs/>
        </w:rPr>
      </w:pPr>
      <w:r>
        <w:t xml:space="preserve">We can relate to the story of the first personality of Vishwamitra. It is a classic example of praying to god for benefits. As the story suggests, our drive, to get more and more in life, is the real force behind all our activities. </w:t>
      </w:r>
      <w:r w:rsidRPr="00DD0DB1">
        <w:rPr>
          <w:b/>
          <w:bCs/>
        </w:rPr>
        <w:t xml:space="preserve">This drive does not stop, just because we have changed the paradigm, similar to the way Vishwamitra does in the story. </w:t>
      </w:r>
      <w:r>
        <w:t xml:space="preserve">Earlier Vishwamitra was a king, waging wars for expanding the kingdom, and he tried to take Kamadhenu by force. </w:t>
      </w:r>
      <w:r w:rsidRPr="00DD0DB1">
        <w:rPr>
          <w:b/>
          <w:bCs/>
        </w:rPr>
        <w:t xml:space="preserve">He gave up the kingdom to become a sage, but his </w:t>
      </w:r>
      <w:r w:rsidRPr="00DD0DB1">
        <w:rPr>
          <w:b/>
          <w:bCs/>
        </w:rPr>
        <w:lastRenderedPageBreak/>
        <w:t xml:space="preserve">anger, ego, and jealousy remained the same as before. </w:t>
      </w:r>
      <w:r w:rsidRPr="00DD0DB1">
        <w:t>Previously, he was running toward, say, the north. Realizing that the south is even more powerful, he started running toward the south.</w:t>
      </w:r>
      <w:r w:rsidRPr="00DD0DB1">
        <w:rPr>
          <w:b/>
          <w:bCs/>
        </w:rPr>
        <w:t xml:space="preserve"> He managed to change the direction, but inside, he and his running, continued to be the same.</w:t>
      </w:r>
    </w:p>
    <w:p w:rsidR="00E3146C" w:rsidRDefault="00E3146C" w:rsidP="00E3146C">
      <w:pPr>
        <w:spacing w:line="480" w:lineRule="auto"/>
        <w:ind w:firstLine="720"/>
        <w:jc w:val="both"/>
      </w:pPr>
      <w:r w:rsidRPr="00DD0DB1">
        <w:rPr>
          <w:b/>
          <w:bCs/>
        </w:rPr>
        <w:t>This story is an important warning sign, and sage Valmiki posts it at the very beginning of the road. He makes us aware of the danger that a change of direction or paradigm does not lead us anywhere.</w:t>
      </w:r>
      <w:r>
        <w:t xml:space="preserve"> Countless people have made this mistake and taken the wrong turn on this slippery road. Unable to control their senses, they gave up the household life and took up a solitary life. That did not help them. Similar to Vishwamitra, their ego, anger, and senses went with them in their solitary life. Previously, it was easy for them to see their faults; in the solitary life, there was no one to challenge them. </w:t>
      </w:r>
      <w:r w:rsidRPr="00DD0DB1">
        <w:rPr>
          <w:b/>
          <w:bCs/>
        </w:rPr>
        <w:t>Therefore, sage Valmiki suggests that we need to be ready to change ourselves. The real change needs to happen inside of us. A change of physical location or directions is irrelevant.</w:t>
      </w:r>
    </w:p>
    <w:p w:rsidR="00E3146C" w:rsidRDefault="00E3146C" w:rsidP="00E3146C">
      <w:pPr>
        <w:pStyle w:val="Heading3"/>
        <w:jc w:val="left"/>
      </w:pPr>
      <w:bookmarkStart w:id="60" w:name="_Toc518708761"/>
      <w:r>
        <w:t>Trishanku</w:t>
      </w:r>
      <w:bookmarkEnd w:id="56"/>
      <w:bookmarkEnd w:id="60"/>
    </w:p>
    <w:p w:rsidR="00E3146C" w:rsidRDefault="00E3146C" w:rsidP="00E3146C">
      <w:pPr>
        <w:spacing w:line="480" w:lineRule="auto"/>
        <w:ind w:firstLine="720"/>
        <w:jc w:val="both"/>
      </w:pPr>
      <w:r>
        <w:t xml:space="preserve">The story of Trishanku is yet another warning sign that comes right after Shri Ram’s journey begins. We saw the king Vishwamitra’s story as a warning; Trishanku’s story is a continuation of the same warning. </w:t>
      </w:r>
    </w:p>
    <w:p w:rsidR="00E3146C" w:rsidRDefault="00E3146C" w:rsidP="00E3146C">
      <w:pPr>
        <w:spacing w:line="480" w:lineRule="auto"/>
        <w:ind w:firstLine="720"/>
        <w:jc w:val="both"/>
      </w:pPr>
      <w:r>
        <w:t xml:space="preserve">We identify ourselves with our body. Our body represents our identity as well. Associating ourselves with the body means making efforts to satisfy its desires for hunger, sleep, and other things. There is nothing wrong with having desires, and we see in Ramayana that great sages are married and engage in everyday activities. </w:t>
      </w:r>
    </w:p>
    <w:p w:rsidR="00E3146C" w:rsidRDefault="00E3146C" w:rsidP="00E3146C">
      <w:pPr>
        <w:spacing w:line="480" w:lineRule="auto"/>
        <w:ind w:firstLine="720"/>
        <w:jc w:val="both"/>
      </w:pPr>
      <w:r>
        <w:lastRenderedPageBreak/>
        <w:t>The problem comes when the ego/ahamkar, the sense of I that separates us from the others, begins to drive our actions with greed and hatred. In the story of Trishanku, he wants to go to the heaven with his body, which means his sense of identity. His problem is that he is greedy; he wants to keep his bodily identity, attachments, and desires as-is and go to the heaven at the same time.</w:t>
      </w:r>
    </w:p>
    <w:p w:rsidR="00E3146C" w:rsidRDefault="00E3146C" w:rsidP="00E3146C">
      <w:pPr>
        <w:spacing w:line="480" w:lineRule="auto"/>
        <w:ind w:firstLine="720"/>
        <w:jc w:val="both"/>
      </w:pPr>
      <w:r>
        <w:t>As per sage Valmiki, for anyone to go to the heaven, he or she must meet one of the two conditions. The first condition is that the person must give up bodily attachments and the ego as several sages in the story do. The second condition is that this person must have lot of accumulated energy. If a person cannot meet these conditions, death is the only option for him. Many characters, like king Dasharath, went to the heaven only after their death. However, Trishanku is not ready for this. He is smart, but lazy to do his hard work for going to the heaven. So, he figures out an easy way out. He asks sage Vashisth and his sons for help, but that does not work, and he ends up with a deformed body.</w:t>
      </w:r>
    </w:p>
    <w:p w:rsidR="00E3146C" w:rsidRDefault="00E3146C" w:rsidP="00E3146C">
      <w:pPr>
        <w:spacing w:line="480" w:lineRule="auto"/>
        <w:jc w:val="both"/>
      </w:pPr>
      <w:r w:rsidRPr="00FB0492">
        <w:rPr>
          <w:noProof/>
          <w:lang w:bidi="sa-IN"/>
        </w:rPr>
        <w:drawing>
          <wp:inline distT="0" distB="0" distL="0" distR="0" wp14:anchorId="1829F713" wp14:editId="1CF84AAD">
            <wp:extent cx="5943600" cy="3342296"/>
            <wp:effectExtent l="0" t="0" r="0" b="0"/>
            <wp:docPr id="73" name="Picture 73" descr="C:\Users\Parag\Documents\1-5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Parag\Documents\1-57-13.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13" w:history="1">
        <w:r w:rsidRPr="00D36752">
          <w:rPr>
            <w:rStyle w:val="Hyperlink"/>
            <w:rFonts w:eastAsiaTheme="majorEastAsia"/>
          </w:rPr>
          <w:t>http://valmikiramayan.net/utf8/baala/sarga57/bala_57_frame.htm</w:t>
        </w:r>
      </w:hyperlink>
    </w:p>
    <w:p w:rsidR="00E3146C" w:rsidRDefault="00E3146C" w:rsidP="00E3146C">
      <w:pPr>
        <w:spacing w:line="480" w:lineRule="auto"/>
        <w:ind w:firstLine="720"/>
        <w:jc w:val="both"/>
      </w:pPr>
      <w:r>
        <w:lastRenderedPageBreak/>
        <w:t xml:space="preserve">Trishanku – a former king – knows that sage Vishwamitra considers sage Vashisth as an archenemy and uses this animosity of Vishwamitra to his advantage. He butters up Vishwamitra, who is full of pride, anger, and arrogance, and convinces him to send him to the heaven by giving him energy. Vishwamitra has great powers, but he has not yet crossed the final stage of becoming a bramha-rishi. At this point of time, Vishwamitra is just an arrogant and prideful person with a high amount of energy accumulated from doing long austerities. Trishanku is getting a free ride from Vishwamitra by using the accumulated energy of Vishwamitra to go to the heaven with his body. </w:t>
      </w:r>
    </w:p>
    <w:p w:rsidR="00E3146C" w:rsidRDefault="00E3146C" w:rsidP="00E3146C">
      <w:pPr>
        <w:spacing w:line="480" w:lineRule="auto"/>
        <w:ind w:firstLine="720"/>
        <w:jc w:val="both"/>
      </w:pPr>
      <w:r>
        <w:t xml:space="preserve">URL: </w:t>
      </w:r>
      <w:hyperlink r:id="rId14"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ab/>
        <w:t xml:space="preserve">However, going to the heaven with the body is not allowed; hence, Indr, the ruler of heaven, blocks Trishanku’s upward path. If we replace Indr with Indriya, meaning sense organs, we see that Trishanku’s senses and desires block his path. Thus, he is badly stuck in the middle. Neither can he go to the heaven with his body, nor can he come back on the earth, as Vishwamitra will not allow that to happen. The only way out for him is to give up his identity and desires so that he is free to go up. </w:t>
      </w:r>
    </w:p>
    <w:p w:rsidR="00E3146C" w:rsidRDefault="00E3146C" w:rsidP="00E3146C">
      <w:pPr>
        <w:spacing w:line="480" w:lineRule="auto"/>
        <w:ind w:firstLine="720"/>
        <w:jc w:val="both"/>
      </w:pPr>
      <w:r>
        <w:t>URL:</w:t>
      </w:r>
      <w:r w:rsidRPr="00EB4F8B">
        <w:t xml:space="preserve"> </w:t>
      </w:r>
      <w:hyperlink r:id="rId15" w:history="1">
        <w:r w:rsidRPr="00D36752">
          <w:rPr>
            <w:rStyle w:val="Hyperlink"/>
            <w:rFonts w:eastAsiaTheme="majorEastAsia"/>
          </w:rPr>
          <w:t>http://valmikiramayan.net/utf8/baala/sarga60/bala_60_frame.htm</w:t>
        </w:r>
      </w:hyperlink>
    </w:p>
    <w:p w:rsidR="00E3146C" w:rsidRDefault="00E3146C" w:rsidP="00E3146C">
      <w:pPr>
        <w:spacing w:line="480" w:lineRule="auto"/>
        <w:ind w:firstLine="720"/>
        <w:jc w:val="both"/>
      </w:pPr>
      <w:r>
        <w:t xml:space="preserve">Note the meaning of the name Trishanku. “Tri” means “three” and “shanku” probably means “hanging from.” Therefore, his name translates into “hanging from three worlds.” The story shows him hanging between two worlds – the earth and the heaven. That means that his name should have been Dwishanku – “hanging from two worlds.” So, what is the third world sage Valmiki might be referring to? </w:t>
      </w:r>
    </w:p>
    <w:p w:rsidR="00E3146C" w:rsidRDefault="00E3146C" w:rsidP="00E3146C">
      <w:pPr>
        <w:spacing w:line="480" w:lineRule="auto"/>
        <w:ind w:firstLine="720"/>
        <w:jc w:val="both"/>
      </w:pPr>
      <w:r>
        <w:t xml:space="preserve">We know that all the worlds are within us, so we need to search deeper within ourselves. Let us not think of Trishanku as someone outside our body as he too represents us. Our imagination of the heaven makes us greedy, and we too would like to go to the heaven as-is. In sage Valmiki’s world, the heaven is a temporary state of consciousness, which is relatively higher than our normal state. This state is not to be </w:t>
      </w:r>
      <w:r>
        <w:lastRenderedPageBreak/>
        <w:t>confused with the highest state of consciousness, which is termed as Brahma-Loka or Lord Brahma’s abode.</w:t>
      </w:r>
    </w:p>
    <w:p w:rsidR="00E3146C" w:rsidRDefault="00E3146C" w:rsidP="00E3146C">
      <w:pPr>
        <w:spacing w:line="480" w:lineRule="auto"/>
        <w:ind w:firstLine="720"/>
        <w:jc w:val="both"/>
      </w:pPr>
      <w:r>
        <w:t>Indr is the ruler of this temporary state (that is, the heaven), in which all needs, wishes, and desires are fulfilled instantaneously. The existence of desires, their satisfaction, and the connection to senses represent that the heaven is an intermediate state. People believe that if a person does many good deeds in his lifetime, then he goes to the heaven after death and enjoys the fruits of his actions for some time. Once the power of his accumulated good deeds is over, he comes back to the earth and begins a new cycle of birth.</w:t>
      </w:r>
    </w:p>
    <w:p w:rsidR="00E3146C" w:rsidRDefault="00E3146C" w:rsidP="00E3146C">
      <w:pPr>
        <w:spacing w:line="480" w:lineRule="auto"/>
        <w:ind w:firstLine="720"/>
        <w:jc w:val="both"/>
      </w:pPr>
      <w:r>
        <w:t>Going to the heaven requires a great amount of energy; we do not have it, and will not make the efforts to obtain it. If we were to make efforts to obtain energy, we would lose our false identity or the ego/ahamkar. The easy way out is to get help from an external source – a person, who has the acquired energy and is ready to give it to us. If someone were to transfer such a large amount of energy to us, it would easily rise to the top of the crown of our head, and then, we can be in a higher state for some time.</w:t>
      </w:r>
    </w:p>
    <w:p w:rsidR="00E3146C" w:rsidRDefault="00E3146C" w:rsidP="00E3146C">
      <w:pPr>
        <w:spacing w:line="480" w:lineRule="auto"/>
        <w:ind w:firstLine="720"/>
        <w:jc w:val="both"/>
      </w:pPr>
      <w:r>
        <w:t xml:space="preserve">Note that the energy transfer from the other person has to occur at the base of the spine, the Root center. The additional energy from the outside merges with our energy at the Root center and collectively both energies try to rise above as one. Vishwamitra is the example of an external person, who is transferring his energy to Trishanku/us. As per the laws of energy, this is a valid transfer. However, it may not work if Trishanku/we are not ready for the temporary higher state. Our mind is stuck in desires or senses; we are unable to drop our ego/ahamkar, and do not let ourselves go. In the final countdown, the desire of senses wins over the force of energy that is helping us to move higher. The energy cannot travel upwards because the nadis are blocked due to desires. The result is that the energy cannot complete its work, and thus runs havoc in the body and the mind. </w:t>
      </w:r>
    </w:p>
    <w:p w:rsidR="00E3146C" w:rsidRDefault="00E3146C" w:rsidP="00E3146C">
      <w:pPr>
        <w:spacing w:line="480" w:lineRule="auto"/>
        <w:ind w:firstLine="720"/>
        <w:jc w:val="both"/>
      </w:pPr>
      <w:r>
        <w:lastRenderedPageBreak/>
        <w:t>We wondered what the three worlds mentioned in Trishanku’s name were and saw that he could not gain access to the temporary higher state. Because of the energy’s abnormal patterns in Trishanku’s body, he is in tremendous pain. In addition, his mind is going crazy, so much so, that he is close to madness. The body, the mind, and the temporary higher state are the three worlds his name refers to. If he does not achieve the objective of being in a higher state of consciousness, he/we lose the body and the mind too. In such a case, the energy may run downwards from the base of the spine toward the legs, which causes pains in the legs. A documented result of this half-hearted attempt to raise the energy to the crown is severe pain in the legs.</w:t>
      </w:r>
    </w:p>
    <w:p w:rsidR="00E3146C" w:rsidRDefault="00E3146C" w:rsidP="00E3146C">
      <w:pPr>
        <w:spacing w:line="480" w:lineRule="auto"/>
        <w:ind w:firstLine="720"/>
        <w:jc w:val="both"/>
      </w:pPr>
      <w:r>
        <w:t>The only way out from this torturous condition is to sever our ties with the desires that bind us. Once we let go of desires, the blockages in the nadis open up automatically, and the energy can go upwards. Trishanku’s story is a warning sign for both the disciple and his guru not to seek or initiate energy transfer casually. When the disciple is ready to let go of his desires, the ego/ahamkar and the bodily attachments, only then should the guru initiate energy transfer.</w:t>
      </w:r>
    </w:p>
    <w:p w:rsidR="003F384C" w:rsidRDefault="003F384C" w:rsidP="003F384C">
      <w:pPr>
        <w:pStyle w:val="Heading3"/>
        <w:jc w:val="both"/>
      </w:pPr>
      <w:bookmarkStart w:id="61" w:name="_Toc518708762"/>
      <w:bookmarkStart w:id="62" w:name="_Toc412487818"/>
      <w:bookmarkStart w:id="63" w:name="_Toc423152547"/>
      <w:bookmarkStart w:id="64" w:name="_Toc423154170"/>
      <w:r>
        <w:t>Viradha</w:t>
      </w:r>
      <w:bookmarkEnd w:id="61"/>
    </w:p>
    <w:p w:rsidR="003F384C" w:rsidRDefault="003F384C" w:rsidP="003F384C">
      <w:pPr>
        <w:spacing w:line="480" w:lineRule="auto"/>
        <w:ind w:firstLine="720"/>
        <w:jc w:val="both"/>
      </w:pPr>
      <w:r>
        <w:t>To understand demon Viradha, we need to begin reading his story in the middle and then read it from start to end. Somewhere in the middle of two chapters devoted to Viradha, we get a small one-liner that explains his character.</w:t>
      </w:r>
    </w:p>
    <w:p w:rsidR="003F384C" w:rsidRDefault="003F384C" w:rsidP="003F384C">
      <w:pPr>
        <w:spacing w:line="480" w:lineRule="auto"/>
        <w:ind w:firstLine="720"/>
        <w:jc w:val="both"/>
      </w:pPr>
      <w:r>
        <w:t xml:space="preserve">Viradha was a nice guy before he became a demon. His name was Tumburu. He used to work for Kuber, the god of wealth, and we can guess that Tumburu (Viradha) had a great life going on for him. He was obssessed to a beautiful girl called Rambha, but there is no mention that Rambha was interested in </w:t>
      </w:r>
      <w:r>
        <w:lastRenderedPageBreak/>
        <w:t xml:space="preserve">him. It looks like a one-sided affair, and probably, Tumburu (Viradh) spent his time daydreaming about being with Rambha. </w:t>
      </w:r>
    </w:p>
    <w:p w:rsidR="003F384C" w:rsidRDefault="003F384C" w:rsidP="003F384C">
      <w:pPr>
        <w:spacing w:line="480" w:lineRule="auto"/>
        <w:ind w:firstLine="720"/>
        <w:jc w:val="both"/>
      </w:pPr>
      <w:r>
        <w:t xml:space="preserve">So far, everything was okay, and no one seemed to have any problem with Tumburu (Viradh) or his crush on Rambha. However, things changed drastically for Tumburu (Viradh) when he failed to do his duty, probably unintentionally. </w:t>
      </w:r>
      <w:r w:rsidRPr="00BB5621">
        <w:rPr>
          <w:b/>
          <w:bCs/>
        </w:rPr>
        <w:t xml:space="preserve">The story mentions just one line – while thinking about Rambha, he failed to perform his duty. </w:t>
      </w:r>
      <w:r>
        <w:t xml:space="preserve">It does not give any details about his duty or how he failed to do it or how often it happened. </w:t>
      </w:r>
    </w:p>
    <w:p w:rsidR="003F384C" w:rsidRDefault="003F384C" w:rsidP="003F384C">
      <w:pPr>
        <w:spacing w:line="480" w:lineRule="auto"/>
        <w:ind w:firstLine="720"/>
        <w:jc w:val="both"/>
      </w:pPr>
      <w:r w:rsidRPr="00BB5621">
        <w:rPr>
          <w:b/>
          <w:bCs/>
        </w:rPr>
        <w:t>Dereliction of duty was a terrible sin in sage Valmiki's world.</w:t>
      </w:r>
      <w:r>
        <w:t xml:space="preserve"> Thus, Kuber cursed Tumburu to be reborn as a terrible demon named Viradha. </w:t>
      </w:r>
      <w:r w:rsidRPr="00BB5621">
        <w:rPr>
          <w:b/>
          <w:bCs/>
        </w:rPr>
        <w:t>Looking at this from the opposite side, we can say that a person with an intense obsession becomes a demon himself.</w:t>
      </w:r>
    </w:p>
    <w:p w:rsidR="003F384C" w:rsidRDefault="003F384C" w:rsidP="003F384C">
      <w:pPr>
        <w:spacing w:line="480" w:lineRule="auto"/>
        <w:ind w:firstLine="720"/>
        <w:jc w:val="both"/>
      </w:pPr>
      <w:r>
        <w:t xml:space="preserve">Viradha has a boon that no weapon can kill him and that only Shri Ram can kill him. By now, we know that these strange boons hide some body-mind related processes under the cover. </w:t>
      </w:r>
    </w:p>
    <w:p w:rsidR="003F384C" w:rsidRDefault="003F384C" w:rsidP="003F384C">
      <w:pPr>
        <w:spacing w:line="480" w:lineRule="auto"/>
        <w:ind w:firstLine="720"/>
        <w:jc w:val="both"/>
      </w:pPr>
      <w:r>
        <w:t>When he sees Sita in the jungle, he throws a cheesy line at her and calls her as "the woman with the best waist”. He is attracted to her and right away declares that he wants to marry her. After finding out that Sita would not marry him willingly, he abducts her. This abduction does not surprise us, as we know his character. When Viradha fights with Shri Ram, he fails to recognize him. He picks Shri Ram and Laxmana up and carries them deep in the jungle; note that Shri Ram intentionally let him do that.</w:t>
      </w:r>
    </w:p>
    <w:p w:rsidR="003F384C" w:rsidRDefault="003F384C" w:rsidP="003F384C">
      <w:pPr>
        <w:spacing w:line="480" w:lineRule="auto"/>
        <w:ind w:firstLine="720"/>
        <w:jc w:val="both"/>
      </w:pPr>
      <w:r>
        <w:t>Finally, Shri Ram and Laxmana cut off his hands. Realizing that Viradha will not die from a weapon, they dig a pit and drop Viradha into pit. Only when Viradha is in the pit does he realize the real identity of Shri Ram. He then advises Shri Ram to go southwards to the hermitage of sage Sharabhanga.</w:t>
      </w:r>
    </w:p>
    <w:p w:rsidR="003F384C" w:rsidRPr="00A219D8" w:rsidRDefault="003F384C" w:rsidP="003F384C">
      <w:pPr>
        <w:spacing w:line="480" w:lineRule="auto"/>
        <w:ind w:firstLine="720"/>
        <w:jc w:val="both"/>
      </w:pPr>
      <w:r w:rsidRPr="00B2775C">
        <w:rPr>
          <w:b/>
          <w:bCs/>
        </w:rPr>
        <w:t>In terms of our body-mind processes, we can easily identify the Viradha-like tendencies</w:t>
      </w:r>
      <w:r>
        <w:rPr>
          <w:b/>
          <w:bCs/>
        </w:rPr>
        <w:t xml:space="preserve"> of obsession</w:t>
      </w:r>
      <w:r w:rsidRPr="00B2775C">
        <w:rPr>
          <w:b/>
          <w:bCs/>
        </w:rPr>
        <w:t xml:space="preserve"> in our mind. With Viradha's boon that he will not die from a weapon, sage Valmiki </w:t>
      </w:r>
      <w:r w:rsidRPr="00B2775C">
        <w:rPr>
          <w:b/>
          <w:bCs/>
        </w:rPr>
        <w:lastRenderedPageBreak/>
        <w:t>suggests that the force does not work on these tendencies.</w:t>
      </w:r>
      <w:r>
        <w:t xml:space="preserve"> </w:t>
      </w:r>
      <w:r w:rsidRPr="00A219D8">
        <w:t xml:space="preserve">Modern psychology has already taught us that suppression of desires by force only reinforces them and makes them stronger. </w:t>
      </w:r>
    </w:p>
    <w:p w:rsidR="003F384C" w:rsidRPr="00A219D8" w:rsidRDefault="003F384C" w:rsidP="003F384C">
      <w:pPr>
        <w:spacing w:line="480" w:lineRule="auto"/>
        <w:ind w:firstLine="720"/>
        <w:jc w:val="both"/>
      </w:pPr>
      <w:r w:rsidRPr="00A219D8">
        <w:rPr>
          <w:b/>
          <w:bCs/>
        </w:rPr>
        <w:t xml:space="preserve">Sage Valmiki's suggestion is that we must not deny their existence and should not fight them by using force. The best way, to deal with them, is not to act on these obsessions and not give any attention to them. </w:t>
      </w:r>
      <w:r w:rsidRPr="00A219D8">
        <w:t xml:space="preserve">Sage Valmiki makes this suggestion by showing Shri Ram and Laxmana as cutting off both hands of Viradha, and burying him in a pit, thus removing him from sight. </w:t>
      </w:r>
    </w:p>
    <w:p w:rsidR="003F384C" w:rsidRDefault="003F384C" w:rsidP="003F384C">
      <w:pPr>
        <w:spacing w:line="480" w:lineRule="auto"/>
        <w:ind w:firstLine="720"/>
        <w:jc w:val="both"/>
      </w:pPr>
      <w:r>
        <w:t>The worst thing, which can happen to the spiritual aspirant, is Viradha-like tendencies not being removed properly, which allows them to hide safely for a long time. It means that eventually (probably later in a person’s life), this obsession will show up again. At that time, the person might be much older and may not have a physical strength to act upon this type of desires to satisfy him or her. Without the strength of body, there is no way to satisfy the desires, and a person remains obsessed with them forever.</w:t>
      </w:r>
    </w:p>
    <w:p w:rsidR="003F384C" w:rsidRDefault="003F384C" w:rsidP="003F384C">
      <w:pPr>
        <w:spacing w:line="480" w:lineRule="auto"/>
        <w:ind w:firstLine="720"/>
        <w:jc w:val="both"/>
      </w:pPr>
      <w:r>
        <w:t>It is interesting to note that while dying, in verse 3-4-21, Viradha tells the next course of action to Shri Ram. It means that once we take care of an obsession, it opens up the door towards the events that lead to a better life.</w:t>
      </w:r>
    </w:p>
    <w:p w:rsidR="003F384C" w:rsidRDefault="003F384C" w:rsidP="003F384C">
      <w:pPr>
        <w:pStyle w:val="Heading3"/>
        <w:jc w:val="both"/>
      </w:pPr>
      <w:bookmarkStart w:id="65" w:name="_Toc518708763"/>
      <w:bookmarkStart w:id="66" w:name="_Toc412487803"/>
      <w:bookmarkStart w:id="67" w:name="_Toc423152532"/>
      <w:bookmarkStart w:id="68" w:name="_Toc423154155"/>
      <w:r>
        <w:t>Kabandha</w:t>
      </w:r>
      <w:bookmarkEnd w:id="65"/>
      <w:r>
        <w:t xml:space="preserve"> </w:t>
      </w:r>
      <w:bookmarkEnd w:id="66"/>
      <w:bookmarkEnd w:id="67"/>
      <w:bookmarkEnd w:id="68"/>
    </w:p>
    <w:p w:rsidR="003F384C" w:rsidRDefault="003F384C" w:rsidP="003F384C">
      <w:pPr>
        <w:spacing w:line="480" w:lineRule="auto"/>
        <w:ind w:firstLine="720"/>
        <w:jc w:val="both"/>
      </w:pPr>
      <w:r>
        <w:t xml:space="preserve">In verses 3-69-15 through 17, we read that demon Ayomukhi attacks Laxmana and Laxmana cuts off her nose and ears. This story reminds us of demon Shurpanakha, and thus, we can call it a duplication of the Shurpanakha episode. </w:t>
      </w:r>
    </w:p>
    <w:p w:rsidR="003F384C" w:rsidRDefault="003F384C" w:rsidP="003F384C">
      <w:pPr>
        <w:spacing w:line="480" w:lineRule="auto"/>
        <w:ind w:firstLine="720"/>
        <w:jc w:val="both"/>
      </w:pPr>
      <w:r>
        <w:t xml:space="preserve">In verse 3-36-29, a big demon, Kabandha, who is the brother of demon Ayomukhi, appears in front of Shri Ram and Laxmana. He has no neck or head, and his mouth is in his chest. He has only one blazing </w:t>
      </w:r>
      <w:r>
        <w:lastRenderedPageBreak/>
        <w:t xml:space="preserve">red eye above his mouth. He has two arms that stretch very long. He grabs anything that has life, and hauls it into his mouth. </w:t>
      </w:r>
    </w:p>
    <w:p w:rsidR="003F384C" w:rsidRDefault="003F384C" w:rsidP="003F384C">
      <w:pPr>
        <w:spacing w:line="480" w:lineRule="auto"/>
        <w:ind w:firstLine="720"/>
        <w:jc w:val="both"/>
      </w:pPr>
      <w:r>
        <w:t xml:space="preserve">Kabandha grabs Shri Ram and Laxmana, which is a duplication of Viradha grabbing them. In verse 3-70-8, we read that Shri Ram and Laxmana cutoff Kabandha's hands, just as in the Viradha story. Like Viradha’s story, there is an interesting story of why Kabandha became a demon, and it explains his character. </w:t>
      </w:r>
    </w:p>
    <w:p w:rsidR="003F384C" w:rsidRDefault="003F384C" w:rsidP="003F384C">
      <w:pPr>
        <w:spacing w:line="480" w:lineRule="auto"/>
        <w:ind w:firstLine="720"/>
        <w:jc w:val="both"/>
      </w:pPr>
      <w:r>
        <w:t>Originally, Kabandha was in the heaven and had the boon of a long life from Lord Brahma. Since he had the boon of a long life, he thought that Indra could not harm him in any way. Therefore, v</w:t>
      </w:r>
      <w:r w:rsidRPr="00A82049">
        <w:t>erse 3-71-8, 9</w:t>
      </w:r>
      <w:r>
        <w:t xml:space="preserve"> tells us that he got into a fight with Indra, possibly for the throne of heaven. That, however, turned out to be a miscalculation and Indra struck Kabandha with thunderbolt, making Kabandha disfigured and a demon.</w:t>
      </w:r>
    </w:p>
    <w:p w:rsidR="003F384C" w:rsidRDefault="003F384C" w:rsidP="003F384C">
      <w:pPr>
        <w:spacing w:line="480" w:lineRule="auto"/>
        <w:jc w:val="both"/>
      </w:pPr>
      <w:r>
        <w:tab/>
        <w:t xml:space="preserve">The full description of greedy Kabandha comes from sage Valmiki’s portrayal of him. Using root “bandh” which means, “limits” his name sounds like "one who recognizes no limits." </w:t>
      </w:r>
      <w:r w:rsidRPr="00082AB2">
        <w:rPr>
          <w:b/>
          <w:bCs/>
        </w:rPr>
        <w:t>Kabandh is a personification of greed itself. He has arms that stretch very long, and he uses them only to collect food. He has no head or neck, but a large stomach, which can gobble up almost anything. With his one infernal, red eye, Kabandha sees nothing except his object of desire, that is, food. One eye is representative of the imbalanced outlook of a greedy person, who sees only what interests him.</w:t>
      </w:r>
      <w:r>
        <w:t xml:space="preserve"> </w:t>
      </w:r>
    </w:p>
    <w:p w:rsidR="003F384C" w:rsidRPr="00082AB2" w:rsidRDefault="003F384C" w:rsidP="003F384C">
      <w:pPr>
        <w:spacing w:line="480" w:lineRule="auto"/>
        <w:ind w:firstLine="720"/>
        <w:jc w:val="both"/>
      </w:pPr>
      <w:r>
        <w:t xml:space="preserve">The story tells us that Shri Ram and Laxmana cutoff Kabandha’s hand, following which Kabandha asks Shri Ram to incinerate him. It appears that sage Valmiki’s prescription for greed is not only to act on it, but also to remove it firmly, leaving no trace of it. </w:t>
      </w:r>
    </w:p>
    <w:p w:rsidR="003F384C" w:rsidRDefault="003F384C" w:rsidP="003F384C">
      <w:pPr>
        <w:pStyle w:val="Heading3"/>
        <w:jc w:val="both"/>
      </w:pPr>
      <w:bookmarkStart w:id="69" w:name="_Toc518708764"/>
      <w:r>
        <w:t>Vali</w:t>
      </w:r>
      <w:bookmarkEnd w:id="69"/>
    </w:p>
    <w:p w:rsidR="003F384C" w:rsidRDefault="003F384C" w:rsidP="003F384C">
      <w:pPr>
        <w:spacing w:line="480" w:lineRule="auto"/>
        <w:ind w:firstLine="720"/>
        <w:jc w:val="both"/>
      </w:pPr>
      <w:r w:rsidRPr="00687354">
        <w:lastRenderedPageBreak/>
        <w:t xml:space="preserve">Hanuman, as </w:t>
      </w:r>
      <w:r>
        <w:t xml:space="preserve">the Prana, connects </w:t>
      </w:r>
      <w:r w:rsidRPr="00197064">
        <w:rPr>
          <w:noProof/>
        </w:rPr>
        <w:t>us</w:t>
      </w:r>
      <w:r>
        <w:t xml:space="preserve"> to our breath. Thus, logically </w:t>
      </w:r>
      <w:r w:rsidRPr="00197064">
        <w:rPr>
          <w:noProof/>
        </w:rPr>
        <w:t>we</w:t>
      </w:r>
      <w:r>
        <w:t xml:space="preserve"> conclude that</w:t>
      </w:r>
      <w:r w:rsidRPr="002A481F">
        <w:t xml:space="preserve"> he</w:t>
      </w:r>
      <w:r>
        <w:t xml:space="preserve"> relates to </w:t>
      </w:r>
      <w:r w:rsidRPr="002A481F">
        <w:t>the Heart Center.</w:t>
      </w:r>
      <w:r>
        <w:t xml:space="preserve"> Hanuman is a minister of Sugriva. Hence, the question that comes to the mind is: What are </w:t>
      </w:r>
      <w:r w:rsidRPr="00197064">
        <w:rPr>
          <w:noProof/>
        </w:rPr>
        <w:t>Vali</w:t>
      </w:r>
      <w:r>
        <w:t xml:space="preserve"> and Sugreeva in the context of the human body? Why did Shri Ram kill Vali in an odd manner? </w:t>
      </w:r>
    </w:p>
    <w:p w:rsidR="003F384C" w:rsidRDefault="003F384C" w:rsidP="003F384C">
      <w:pPr>
        <w:spacing w:line="480" w:lineRule="auto"/>
        <w:ind w:firstLine="720"/>
        <w:jc w:val="both"/>
      </w:pPr>
      <w:r>
        <w:t>Sage Valmiki writes one out of the</w:t>
      </w:r>
      <w:r w:rsidRPr="00521921">
        <w:t xml:space="preserve"> </w:t>
      </w:r>
      <w:r>
        <w:t xml:space="preserve">six sections of Ramayana about the events in </w:t>
      </w:r>
      <w:r w:rsidRPr="00CE38C2">
        <w:t>Kishkindha</w:t>
      </w:r>
      <w:r>
        <w:t xml:space="preserve">, </w:t>
      </w:r>
      <w:r w:rsidRPr="00F73A75">
        <w:t>the capital</w:t>
      </w:r>
      <w:r>
        <w:t xml:space="preserve"> city of the Monkey Empire. Here </w:t>
      </w:r>
      <w:r w:rsidRPr="00197064">
        <w:rPr>
          <w:noProof/>
        </w:rPr>
        <w:t>we</w:t>
      </w:r>
      <w:r>
        <w:t xml:space="preserve"> meet two brothers – the powerful and strong-minded monkey king, Vali and </w:t>
      </w:r>
      <w:r w:rsidRPr="00197064">
        <w:rPr>
          <w:noProof/>
        </w:rPr>
        <w:t>his</w:t>
      </w:r>
      <w:r>
        <w:t xml:space="preserve"> softhearted and weaker brother, Sugreeva. By the time </w:t>
      </w:r>
      <w:r w:rsidRPr="00197064">
        <w:rPr>
          <w:noProof/>
        </w:rPr>
        <w:t>we</w:t>
      </w:r>
      <w:r>
        <w:t xml:space="preserve"> </w:t>
      </w:r>
      <w:r w:rsidRPr="004A1AC3">
        <w:rPr>
          <w:noProof/>
        </w:rPr>
        <w:t>meet</w:t>
      </w:r>
      <w:r>
        <w:t xml:space="preserve"> them in the Kishkindha Kanda, </w:t>
      </w:r>
      <w:r w:rsidRPr="00197064">
        <w:rPr>
          <w:noProof/>
        </w:rPr>
        <w:t>their</w:t>
      </w:r>
      <w:r>
        <w:t xml:space="preserve"> story has already set </w:t>
      </w:r>
      <w:r w:rsidRPr="00F73A75">
        <w:t>in</w:t>
      </w:r>
      <w:r>
        <w:t xml:space="preserve">, and </w:t>
      </w:r>
      <w:r w:rsidRPr="00197064">
        <w:rPr>
          <w:noProof/>
        </w:rPr>
        <w:t>we</w:t>
      </w:r>
      <w:r>
        <w:t xml:space="preserve"> get the details about them in flashback, with Sugreeva explaining </w:t>
      </w:r>
      <w:r w:rsidRPr="00197064">
        <w:rPr>
          <w:noProof/>
        </w:rPr>
        <w:t>his</w:t>
      </w:r>
      <w:r>
        <w:t xml:space="preserve"> miserable conditions to Shri Ram. Vali suspects that Sugreeva wants to </w:t>
      </w:r>
      <w:r w:rsidRPr="004F1462">
        <w:t xml:space="preserve">usurp </w:t>
      </w:r>
      <w:r w:rsidRPr="00197064">
        <w:rPr>
          <w:noProof/>
        </w:rPr>
        <w:t>his</w:t>
      </w:r>
      <w:r w:rsidRPr="004F1462">
        <w:t xml:space="preserve"> throne</w:t>
      </w:r>
      <w:r>
        <w:t>. Therefore, he drives him out of Kishkindha, but forces Sugriva’s wife, Ruma, to stay behind with him. Sugreeva attempts to fight back and challenges Vali multiple times, but fails miserably. Vali drives poor Sugreeva to the end of the</w:t>
      </w:r>
      <w:r w:rsidRPr="00255719">
        <w:t xml:space="preserve"> </w:t>
      </w:r>
      <w:r>
        <w:t xml:space="preserve">world in all four directions. Sugreeva is unable to find a </w:t>
      </w:r>
      <w:r w:rsidRPr="00197064">
        <w:t>safe</w:t>
      </w:r>
      <w:r w:rsidRPr="003E0EE5">
        <w:t>-</w:t>
      </w:r>
      <w:r w:rsidRPr="00197064">
        <w:t>haven</w:t>
      </w:r>
      <w:r>
        <w:rPr>
          <w:noProof/>
        </w:rPr>
        <w:t>,</w:t>
      </w:r>
      <w:r>
        <w:t xml:space="preserve"> where he can escape from the wrath of Vali. Luckily, for Sugreeva, Vali has a curse that he cannot enter </w:t>
      </w:r>
      <w:r w:rsidRPr="00197064">
        <w:rPr>
          <w:noProof/>
        </w:rPr>
        <w:t xml:space="preserve">a </w:t>
      </w:r>
      <w:r>
        <w:rPr>
          <w:noProof/>
        </w:rPr>
        <w:t xml:space="preserve">specific </w:t>
      </w:r>
      <w:r w:rsidRPr="00197064">
        <w:rPr>
          <w:noProof/>
        </w:rPr>
        <w:t>region</w:t>
      </w:r>
      <w:r>
        <w:t xml:space="preserve"> near Pampa Lake</w:t>
      </w:r>
      <w:r w:rsidRPr="005138A2">
        <w:t>. Shielding behind this</w:t>
      </w:r>
      <w:r>
        <w:t xml:space="preserve"> curse, Sugreeva spends </w:t>
      </w:r>
      <w:r w:rsidRPr="00197064">
        <w:rPr>
          <w:noProof/>
        </w:rPr>
        <w:t>his</w:t>
      </w:r>
      <w:r>
        <w:t xml:space="preserve"> time in exile, with a handful of ministers. At this point of the </w:t>
      </w:r>
      <w:r w:rsidRPr="00F73A75">
        <w:t>story,</w:t>
      </w:r>
      <w:r>
        <w:t xml:space="preserve"> Hanuman, as a minister of Sugreeva, arranges a meeting </w:t>
      </w:r>
      <w:r w:rsidRPr="004A1AC3">
        <w:rPr>
          <w:noProof/>
        </w:rPr>
        <w:t>of</w:t>
      </w:r>
      <w:r>
        <w:t xml:space="preserve"> Shri Ram and Sugreeva near the Pampa Lake region.  </w:t>
      </w:r>
    </w:p>
    <w:p w:rsidR="003F384C" w:rsidRDefault="003F384C" w:rsidP="003F384C">
      <w:pPr>
        <w:spacing w:line="480" w:lineRule="auto"/>
        <w:ind w:firstLine="720"/>
        <w:jc w:val="both"/>
      </w:pPr>
      <w:r>
        <w:t>The Pampa Lake area is one of the best places described in Ramayana, and poetic sage Valmiki finds a</w:t>
      </w:r>
      <w:r w:rsidRPr="00B337FB">
        <w:t xml:space="preserve"> </w:t>
      </w:r>
      <w:r>
        <w:t>perfect place to write poetry about this region. In the</w:t>
      </w:r>
      <w:r w:rsidRPr="00B337FB">
        <w:t xml:space="preserve"> </w:t>
      </w:r>
      <w:r>
        <w:t xml:space="preserve">next section, where </w:t>
      </w:r>
      <w:r w:rsidRPr="00197064">
        <w:rPr>
          <w:noProof/>
        </w:rPr>
        <w:t>we</w:t>
      </w:r>
      <w:r>
        <w:t xml:space="preserve"> will go verse by verse, </w:t>
      </w:r>
      <w:r w:rsidRPr="00197064">
        <w:rPr>
          <w:noProof/>
        </w:rPr>
        <w:t>we</w:t>
      </w:r>
      <w:r>
        <w:t xml:space="preserve"> will see that most of the poetry is about air, birds, wind, passion, and love. Unmistakably, this </w:t>
      </w:r>
      <w:r w:rsidRPr="00D54830">
        <w:t>place</w:t>
      </w:r>
      <w:r>
        <w:t xml:space="preserve"> has to be the Heart Center, which has Air as </w:t>
      </w:r>
      <w:r w:rsidRPr="00197064">
        <w:rPr>
          <w:noProof/>
        </w:rPr>
        <w:t>its</w:t>
      </w:r>
      <w:r>
        <w:t xml:space="preserve"> element. The heart is the place, where air and love related matters come together. </w:t>
      </w:r>
      <w:r w:rsidRPr="00197064">
        <w:rPr>
          <w:noProof/>
        </w:rPr>
        <w:t>We</w:t>
      </w:r>
      <w:r>
        <w:t xml:space="preserve"> will see that there are more than 200 poetic verses in these chapters and almost all them refer to the Heart Center in some or the other way.</w:t>
      </w:r>
    </w:p>
    <w:p w:rsidR="003F384C" w:rsidRDefault="003F384C" w:rsidP="003F384C">
      <w:pPr>
        <w:spacing w:line="480" w:lineRule="auto"/>
        <w:ind w:firstLine="720"/>
        <w:jc w:val="both"/>
      </w:pPr>
      <w:r>
        <w:lastRenderedPageBreak/>
        <w:t xml:space="preserve">Vali is a son of Indra, and Sugreeva is a son of Sun – a minister of Indra. Sugreeva is strong, but not as strong as Vali. Vali represents raw, uncontrollable power; replacing V with B in </w:t>
      </w:r>
      <w:r w:rsidRPr="00197064">
        <w:rPr>
          <w:noProof/>
        </w:rPr>
        <w:t>his</w:t>
      </w:r>
      <w:r>
        <w:t xml:space="preserve"> name, </w:t>
      </w:r>
      <w:r w:rsidRPr="00197064">
        <w:rPr>
          <w:noProof/>
        </w:rPr>
        <w:t>we</w:t>
      </w:r>
      <w:r>
        <w:t xml:space="preserve"> get “Bali,” which means “a powerful one.” </w:t>
      </w:r>
      <w:r w:rsidRPr="002F4B53">
        <w:rPr>
          <w:b/>
          <w:bCs/>
        </w:rPr>
        <w:t xml:space="preserve">On other hand, “Sugreeva” translates into “tamed horse,” which </w:t>
      </w:r>
      <w:r w:rsidRPr="002F4B53">
        <w:rPr>
          <w:b/>
          <w:bCs/>
          <w:noProof/>
        </w:rPr>
        <w:t>essentially</w:t>
      </w:r>
      <w:r w:rsidRPr="002F4B53">
        <w:rPr>
          <w:b/>
          <w:bCs/>
        </w:rPr>
        <w:t xml:space="preserve"> means, he represents a power that can </w:t>
      </w:r>
      <w:r w:rsidRPr="002F4B53">
        <w:rPr>
          <w:b/>
          <w:bCs/>
          <w:noProof/>
        </w:rPr>
        <w:t>be used</w:t>
      </w:r>
      <w:r w:rsidRPr="002F4B53">
        <w:rPr>
          <w:b/>
          <w:bCs/>
        </w:rPr>
        <w:t xml:space="preserve"> for a meaningful purpose.</w:t>
      </w:r>
    </w:p>
    <w:p w:rsidR="003F384C" w:rsidRDefault="003F384C" w:rsidP="003F384C">
      <w:pPr>
        <w:spacing w:line="480" w:lineRule="auto"/>
        <w:ind w:firstLine="720"/>
        <w:jc w:val="both"/>
      </w:pPr>
      <w:r>
        <w:t xml:space="preserve">Sage Valmiki adds many clues to </w:t>
      </w:r>
      <w:r w:rsidRPr="00B337FB">
        <w:t>emphasiz</w:t>
      </w:r>
      <w:r>
        <w:t xml:space="preserve">e the respective nature of these two brothers. Vali is </w:t>
      </w:r>
      <w:r w:rsidRPr="00197064">
        <w:rPr>
          <w:noProof/>
        </w:rPr>
        <w:t>headstrong</w:t>
      </w:r>
      <w:r>
        <w:rPr>
          <w:noProof/>
        </w:rPr>
        <w:t>,</w:t>
      </w:r>
      <w:r>
        <w:t xml:space="preserve"> and he does not keep </w:t>
      </w:r>
      <w:r w:rsidRPr="00197064">
        <w:rPr>
          <w:noProof/>
        </w:rPr>
        <w:t>his</w:t>
      </w:r>
      <w:r>
        <w:t xml:space="preserve"> promises. Let </w:t>
      </w:r>
      <w:r w:rsidRPr="00197064">
        <w:rPr>
          <w:noProof/>
        </w:rPr>
        <w:t>us</w:t>
      </w:r>
      <w:r>
        <w:t xml:space="preserve"> see some examples that demonstrate </w:t>
      </w:r>
      <w:r w:rsidRPr="00197064">
        <w:rPr>
          <w:noProof/>
        </w:rPr>
        <w:t>his</w:t>
      </w:r>
      <w:r>
        <w:t xml:space="preserve"> nature. The first exampl</w:t>
      </w:r>
      <w:r w:rsidRPr="00D54830">
        <w:t>e</w:t>
      </w:r>
      <w:r>
        <w:t xml:space="preserve"> refers to when Vali tells Sugreeva that he is going inside a cave to kill some demon and asks Sugreeva to wait outside for </w:t>
      </w:r>
      <w:r>
        <w:rPr>
          <w:noProof/>
        </w:rPr>
        <w:t>seven</w:t>
      </w:r>
      <w:r>
        <w:t xml:space="preserve"> days. Instead of killing just one demon, Vali enters deep into the</w:t>
      </w:r>
      <w:r w:rsidRPr="00B337FB">
        <w:t xml:space="preserve"> </w:t>
      </w:r>
      <w:r>
        <w:t xml:space="preserve">cave and ends up killing many of them, but misses </w:t>
      </w:r>
      <w:r w:rsidRPr="00197064">
        <w:rPr>
          <w:noProof/>
        </w:rPr>
        <w:t>his</w:t>
      </w:r>
      <w:r>
        <w:t xml:space="preserve"> deadline of </w:t>
      </w:r>
      <w:r>
        <w:rPr>
          <w:noProof/>
        </w:rPr>
        <w:t>seven</w:t>
      </w:r>
      <w:r>
        <w:t xml:space="preserve"> days. The second exampl</w:t>
      </w:r>
      <w:r w:rsidRPr="00D54830">
        <w:t>e</w:t>
      </w:r>
      <w:r>
        <w:t xml:space="preserve"> of Vali’s uncontrollable nature can </w:t>
      </w:r>
      <w:r w:rsidRPr="004A1AC3">
        <w:rPr>
          <w:noProof/>
        </w:rPr>
        <w:t>be seen</w:t>
      </w:r>
      <w:r>
        <w:t xml:space="preserve"> when Vali promises </w:t>
      </w:r>
      <w:r w:rsidRPr="00197064">
        <w:rPr>
          <w:noProof/>
        </w:rPr>
        <w:t>his</w:t>
      </w:r>
      <w:r>
        <w:t xml:space="preserve"> wife, </w:t>
      </w:r>
      <w:r w:rsidRPr="00197064">
        <w:rPr>
          <w:noProof/>
        </w:rPr>
        <w:t>Tara</w:t>
      </w:r>
      <w:r>
        <w:t xml:space="preserve"> that he will fight Sugreeva to teach him a lesson, not to kill him. Still, when the battle between these two starts, Vali forgets </w:t>
      </w:r>
      <w:r w:rsidRPr="00197064">
        <w:rPr>
          <w:noProof/>
        </w:rPr>
        <w:t>his</w:t>
      </w:r>
      <w:r>
        <w:t xml:space="preserve"> promise and tries to kill Sugreeva.</w:t>
      </w:r>
    </w:p>
    <w:p w:rsidR="003F384C" w:rsidRDefault="003F384C" w:rsidP="003F384C">
      <w:pPr>
        <w:spacing w:line="480" w:lineRule="auto"/>
        <w:ind w:firstLine="720"/>
        <w:jc w:val="both"/>
      </w:pPr>
      <w:r>
        <w:t xml:space="preserve">The proof of </w:t>
      </w:r>
      <w:r w:rsidRPr="00B337FB">
        <w:t>Sugriv</w:t>
      </w:r>
      <w:r>
        <w:t>a</w:t>
      </w:r>
      <w:r w:rsidRPr="00B337FB">
        <w:t>’s</w:t>
      </w:r>
      <w:r>
        <w:t xml:space="preserve"> </w:t>
      </w:r>
      <w:r w:rsidRPr="008F46EF">
        <w:t>feminine/soft</w:t>
      </w:r>
      <w:r>
        <w:t xml:space="preserve"> nature comes when Shri Ram kills Vali. Shri Ram kills Vali for Sugreeva, and yet, Sugreeva cries more than Vali’s wife does. In verse 4-24-23, he even plans to enter into the funeral pyre because of </w:t>
      </w:r>
      <w:r w:rsidRPr="00197064">
        <w:rPr>
          <w:noProof/>
        </w:rPr>
        <w:t>his</w:t>
      </w:r>
      <w:r>
        <w:t xml:space="preserve"> inability to bear the grief of </w:t>
      </w:r>
      <w:r w:rsidRPr="00197064">
        <w:rPr>
          <w:noProof/>
        </w:rPr>
        <w:t>his</w:t>
      </w:r>
      <w:r>
        <w:t xml:space="preserve"> </w:t>
      </w:r>
      <w:r w:rsidRPr="00F73A75">
        <w:t>brother</w:t>
      </w:r>
      <w:r>
        <w:t>’s death.</w:t>
      </w:r>
    </w:p>
    <w:p w:rsidR="003F384C" w:rsidRPr="002F4B53" w:rsidRDefault="003F384C" w:rsidP="003F384C">
      <w:pPr>
        <w:spacing w:line="480" w:lineRule="auto"/>
        <w:ind w:firstLine="720"/>
        <w:jc w:val="both"/>
        <w:rPr>
          <w:b/>
          <w:bCs/>
        </w:rPr>
      </w:pPr>
      <w:r w:rsidRPr="002F4B53">
        <w:rPr>
          <w:b/>
          <w:bCs/>
        </w:rPr>
        <w:t xml:space="preserve">Based </w:t>
      </w:r>
      <w:r w:rsidRPr="002F4B53">
        <w:rPr>
          <w:b/>
          <w:bCs/>
          <w:noProof/>
        </w:rPr>
        <w:t>on</w:t>
      </w:r>
      <w:r w:rsidRPr="002F4B53">
        <w:rPr>
          <w:b/>
          <w:bCs/>
        </w:rPr>
        <w:t xml:space="preserve"> these instances, </w:t>
      </w:r>
      <w:r w:rsidRPr="002F4B53">
        <w:rPr>
          <w:b/>
          <w:bCs/>
          <w:noProof/>
        </w:rPr>
        <w:t>we</w:t>
      </w:r>
      <w:r w:rsidRPr="002F4B53">
        <w:rPr>
          <w:b/>
          <w:bCs/>
        </w:rPr>
        <w:t xml:space="preserve"> conclude that Vali represents uncontrollable raw power, and that is the reason Shri Ram removes him. Sugreev</w:t>
      </w:r>
      <w:r>
        <w:rPr>
          <w:b/>
          <w:bCs/>
        </w:rPr>
        <w:t>a</w:t>
      </w:r>
      <w:r w:rsidRPr="002F4B53">
        <w:rPr>
          <w:b/>
          <w:bCs/>
        </w:rPr>
        <w:t xml:space="preserve">, on the other hand, is much more </w:t>
      </w:r>
      <w:r w:rsidRPr="002F4B53">
        <w:rPr>
          <w:b/>
          <w:bCs/>
          <w:noProof/>
        </w:rPr>
        <w:t>controllable</w:t>
      </w:r>
      <w:r w:rsidRPr="002F4B53">
        <w:rPr>
          <w:b/>
          <w:bCs/>
        </w:rPr>
        <w:t xml:space="preserve"> and </w:t>
      </w:r>
      <w:r w:rsidRPr="002F4B53">
        <w:rPr>
          <w:b/>
          <w:bCs/>
          <w:noProof/>
        </w:rPr>
        <w:t>soft</w:t>
      </w:r>
      <w:r w:rsidRPr="002F4B53">
        <w:rPr>
          <w:b/>
          <w:bCs/>
        </w:rPr>
        <w:t xml:space="preserve">hearted in nature; this “tamed horse” is useful to Shri Ram for his mission. </w:t>
      </w:r>
    </w:p>
    <w:p w:rsidR="003F384C" w:rsidRDefault="003F384C" w:rsidP="003F384C">
      <w:pPr>
        <w:spacing w:line="480" w:lineRule="auto"/>
        <w:ind w:firstLine="720"/>
        <w:jc w:val="both"/>
      </w:pPr>
      <w:r>
        <w:t xml:space="preserve">As the story goes, Shri Ram asks Sugreeva to challenge </w:t>
      </w:r>
      <w:r w:rsidRPr="00197064">
        <w:rPr>
          <w:noProof/>
        </w:rPr>
        <w:t>Vali</w:t>
      </w:r>
      <w:r>
        <w:t xml:space="preserve"> and hides in the bushes. When Vali is busy fighting Sugreeva, Shri Ram shoots an </w:t>
      </w:r>
      <w:r w:rsidRPr="00F73A75">
        <w:t>arrow</w:t>
      </w:r>
      <w:r>
        <w:t xml:space="preserve">, which hits Vali in </w:t>
      </w:r>
      <w:r>
        <w:rPr>
          <w:noProof/>
        </w:rPr>
        <w:t>the</w:t>
      </w:r>
      <w:r>
        <w:t xml:space="preserve"> back. </w:t>
      </w:r>
    </w:p>
    <w:p w:rsidR="003F384C" w:rsidRDefault="003F384C" w:rsidP="003F384C">
      <w:pPr>
        <w:spacing w:line="480" w:lineRule="auto"/>
        <w:ind w:firstLine="720"/>
        <w:jc w:val="both"/>
      </w:pPr>
      <w:r>
        <w:t xml:space="preserve">The readers are left with a big question - why he shot Vali in the back from behind the bushes? Why did Shri Ram not offer a </w:t>
      </w:r>
      <w:r w:rsidRPr="00197064">
        <w:rPr>
          <w:noProof/>
        </w:rPr>
        <w:t>duel</w:t>
      </w:r>
      <w:r>
        <w:t xml:space="preserve"> to Vali, as all warriors are supposed to do? </w:t>
      </w:r>
    </w:p>
    <w:p w:rsidR="003F384C" w:rsidRPr="002F4B53" w:rsidRDefault="003F384C" w:rsidP="003F384C">
      <w:pPr>
        <w:spacing w:line="480" w:lineRule="auto"/>
        <w:ind w:firstLine="720"/>
        <w:jc w:val="both"/>
        <w:rPr>
          <w:b/>
          <w:bCs/>
        </w:rPr>
      </w:pPr>
      <w:r w:rsidRPr="00197064">
        <w:rPr>
          <w:noProof/>
        </w:rPr>
        <w:lastRenderedPageBreak/>
        <w:t>We</w:t>
      </w:r>
      <w:r>
        <w:t xml:space="preserve"> can solve this </w:t>
      </w:r>
      <w:r w:rsidRPr="00D54830">
        <w:t>puzzle</w:t>
      </w:r>
      <w:r>
        <w:t xml:space="preserve"> by referring to a phenomenon in our body-mind-energy-consciousness framework. </w:t>
      </w:r>
      <w:r w:rsidRPr="002F4B53">
        <w:rPr>
          <w:b/>
          <w:bCs/>
        </w:rPr>
        <w:t xml:space="preserve">So far, </w:t>
      </w:r>
      <w:r w:rsidRPr="002F4B53">
        <w:rPr>
          <w:b/>
          <w:bCs/>
          <w:noProof/>
        </w:rPr>
        <w:t>we</w:t>
      </w:r>
      <w:r w:rsidRPr="002F4B53">
        <w:rPr>
          <w:b/>
          <w:bCs/>
        </w:rPr>
        <w:t xml:space="preserve"> know that a higher consciousness/Shri Ram replaced </w:t>
      </w:r>
      <w:r w:rsidRPr="002F4B53">
        <w:rPr>
          <w:b/>
          <w:bCs/>
          <w:noProof/>
        </w:rPr>
        <w:t>a strong</w:t>
      </w:r>
      <w:r w:rsidRPr="002F4B53">
        <w:rPr>
          <w:b/>
          <w:bCs/>
        </w:rPr>
        <w:t xml:space="preserve"> ruler/Vali in the heart region by a weak and soft ruler/Sugreeva. This change happened by the direct action of </w:t>
      </w:r>
      <w:r w:rsidRPr="002F4B53">
        <w:rPr>
          <w:b/>
          <w:bCs/>
          <w:noProof/>
        </w:rPr>
        <w:t>a higher</w:t>
      </w:r>
      <w:r w:rsidRPr="002F4B53">
        <w:rPr>
          <w:b/>
          <w:bCs/>
        </w:rPr>
        <w:t xml:space="preserve"> consciousness/Shri Ram, but it is not visible while performing this action. Vali being the son of Indra, which stands for “indriya,” symbolizes a powerful heart ruled by the senses. </w:t>
      </w:r>
      <w:r w:rsidRPr="002F4B53">
        <w:t xml:space="preserve">The higher consciousness replaces this heartless heart by a much softer heart. </w:t>
      </w:r>
      <w:r>
        <w:t xml:space="preserve">Precisely the same change </w:t>
      </w:r>
      <w:r w:rsidRPr="00197064">
        <w:rPr>
          <w:noProof/>
        </w:rPr>
        <w:t>happens</w:t>
      </w:r>
      <w:r>
        <w:t xml:space="preserve"> in </w:t>
      </w:r>
      <w:r w:rsidRPr="00197064">
        <w:rPr>
          <w:noProof/>
        </w:rPr>
        <w:t>us</w:t>
      </w:r>
      <w:r>
        <w:t xml:space="preserve"> on the path of Yoga. Many great saints and spiritual persons serve as examples of </w:t>
      </w:r>
      <w:r w:rsidRPr="00BE2015">
        <w:t>th</w:t>
      </w:r>
      <w:r>
        <w:t>i</w:t>
      </w:r>
      <w:r w:rsidRPr="00BE2015">
        <w:t>s</w:t>
      </w:r>
      <w:r>
        <w:t xml:space="preserve"> type of change of heart. Earlier they were heartless, so to speak</w:t>
      </w:r>
      <w:r w:rsidRPr="002F4B53">
        <w:rPr>
          <w:b/>
          <w:bCs/>
        </w:rPr>
        <w:t xml:space="preserve">. Upon becoming spiritual, they become mellower, kinder, and gentler than before. </w:t>
      </w:r>
      <w:r w:rsidRPr="002F4B53">
        <w:rPr>
          <w:b/>
          <w:bCs/>
          <w:noProof/>
        </w:rPr>
        <w:t>Their</w:t>
      </w:r>
      <w:r w:rsidRPr="002F4B53">
        <w:rPr>
          <w:b/>
          <w:bCs/>
        </w:rPr>
        <w:t xml:space="preserve"> heart, which was demanding and selfish, suddenly becomes much softer and compassionate in nature. This change of heart </w:t>
      </w:r>
      <w:r w:rsidRPr="002F4B53">
        <w:rPr>
          <w:b/>
          <w:bCs/>
          <w:noProof/>
        </w:rPr>
        <w:t>happens</w:t>
      </w:r>
      <w:r w:rsidRPr="002F4B53">
        <w:rPr>
          <w:b/>
          <w:bCs/>
        </w:rPr>
        <w:t xml:space="preserve"> when a person starts to see </w:t>
      </w:r>
      <w:r w:rsidRPr="002F4B53">
        <w:rPr>
          <w:b/>
          <w:bCs/>
          <w:noProof/>
        </w:rPr>
        <w:t>himself</w:t>
      </w:r>
      <w:r w:rsidRPr="002F4B53">
        <w:rPr>
          <w:b/>
          <w:bCs/>
        </w:rPr>
        <w:t xml:space="preserve"> as a spiritual person. </w:t>
      </w:r>
    </w:p>
    <w:p w:rsidR="003F384C" w:rsidRPr="002F4B53" w:rsidRDefault="003F384C" w:rsidP="003F384C">
      <w:pPr>
        <w:spacing w:line="480" w:lineRule="auto"/>
        <w:ind w:firstLine="720"/>
        <w:jc w:val="both"/>
        <w:rPr>
          <w:b/>
          <w:bCs/>
        </w:rPr>
      </w:pPr>
      <w:r>
        <w:t xml:space="preserve">Sage Valmiki </w:t>
      </w:r>
      <w:r w:rsidRPr="004A1AC3">
        <w:rPr>
          <w:noProof/>
        </w:rPr>
        <w:t>himself</w:t>
      </w:r>
      <w:r>
        <w:t xml:space="preserve"> was a ruthless killer initially, and only later on became spiritual. </w:t>
      </w:r>
      <w:r w:rsidRPr="00197064">
        <w:rPr>
          <w:noProof/>
        </w:rPr>
        <w:t>His</w:t>
      </w:r>
      <w:r>
        <w:t xml:space="preserve"> heart became so soft that unable to bear the grief of the death of a </w:t>
      </w:r>
      <w:r w:rsidRPr="004A1AC3">
        <w:rPr>
          <w:noProof/>
        </w:rPr>
        <w:t>bird,</w:t>
      </w:r>
      <w:r>
        <w:t xml:space="preserve"> he wrote a poem. </w:t>
      </w:r>
      <w:r w:rsidRPr="002F4B53">
        <w:rPr>
          <w:b/>
          <w:bCs/>
        </w:rPr>
        <w:t xml:space="preserve">This change </w:t>
      </w:r>
      <w:r w:rsidRPr="002F4B53">
        <w:rPr>
          <w:b/>
          <w:bCs/>
          <w:noProof/>
        </w:rPr>
        <w:t>definitely</w:t>
      </w:r>
      <w:r w:rsidRPr="002F4B53">
        <w:rPr>
          <w:b/>
          <w:bCs/>
        </w:rPr>
        <w:t xml:space="preserve"> happens </w:t>
      </w:r>
      <w:r>
        <w:rPr>
          <w:b/>
          <w:bCs/>
        </w:rPr>
        <w:t>on the path of Yoga</w:t>
      </w:r>
      <w:r w:rsidRPr="002F4B53">
        <w:rPr>
          <w:b/>
          <w:bCs/>
        </w:rPr>
        <w:t xml:space="preserve">. Replacing Vali with Sugreeva is a direct reference to this change-of-the-heart operation. When the higher consciousness enters the heart region, </w:t>
      </w:r>
      <w:r w:rsidRPr="002F4B53">
        <w:rPr>
          <w:b/>
          <w:bCs/>
          <w:noProof/>
        </w:rPr>
        <w:t>a strong</w:t>
      </w:r>
      <w:r w:rsidRPr="002F4B53">
        <w:rPr>
          <w:b/>
          <w:bCs/>
        </w:rPr>
        <w:t xml:space="preserve"> heart gives way to a weak heart. This heart is much more </w:t>
      </w:r>
      <w:r w:rsidRPr="002F4B53">
        <w:rPr>
          <w:b/>
          <w:bCs/>
          <w:noProof/>
        </w:rPr>
        <w:t>feminine</w:t>
      </w:r>
      <w:r w:rsidRPr="002F4B53">
        <w:rPr>
          <w:b/>
          <w:bCs/>
        </w:rPr>
        <w:t xml:space="preserve"> and is much more amenable to the further cause of the consciousness.</w:t>
      </w:r>
    </w:p>
    <w:p w:rsidR="003F384C" w:rsidRDefault="003F384C" w:rsidP="003F384C">
      <w:pPr>
        <w:spacing w:line="480" w:lineRule="auto"/>
        <w:ind w:firstLine="720"/>
        <w:jc w:val="both"/>
      </w:pPr>
      <w:r>
        <w:t>T</w:t>
      </w:r>
      <w:r w:rsidRPr="00FB5236">
        <w:t>he story</w:t>
      </w:r>
      <w:r>
        <w:t xml:space="preserve"> tells </w:t>
      </w:r>
      <w:r w:rsidRPr="00197064">
        <w:rPr>
          <w:noProof/>
        </w:rPr>
        <w:t>us</w:t>
      </w:r>
      <w:r>
        <w:t xml:space="preserve"> that</w:t>
      </w:r>
      <w:r w:rsidRPr="00FB5236">
        <w:t xml:space="preserve"> Sugreev</w:t>
      </w:r>
      <w:r>
        <w:t>a</w:t>
      </w:r>
      <w:r w:rsidRPr="00FB5236">
        <w:t xml:space="preserve"> sends millions of monkeys to search for Sita in four directions.</w:t>
      </w:r>
      <w:r>
        <w:t xml:space="preserve"> Heart is the only part </w:t>
      </w:r>
      <w:r>
        <w:rPr>
          <w:noProof/>
        </w:rPr>
        <w:t>of</w:t>
      </w:r>
      <w:r>
        <w:t xml:space="preserve"> the</w:t>
      </w:r>
      <w:r w:rsidRPr="00521921">
        <w:t xml:space="preserve"> </w:t>
      </w:r>
      <w:r>
        <w:t xml:space="preserve">body, which transports air/oxygen to all </w:t>
      </w:r>
      <w:r w:rsidRPr="004A1AC3">
        <w:rPr>
          <w:noProof/>
        </w:rPr>
        <w:t>parts</w:t>
      </w:r>
      <w:r>
        <w:t xml:space="preserve"> of the</w:t>
      </w:r>
      <w:r w:rsidRPr="00D54830">
        <w:t xml:space="preserve"> </w:t>
      </w:r>
      <w:r>
        <w:t xml:space="preserve">body. </w:t>
      </w:r>
      <w:r w:rsidRPr="00551911">
        <w:rPr>
          <w:b/>
          <w:bCs/>
        </w:rPr>
        <w:t>Here, the millions of monkeys, who, in sage Valmiki’s words, “are always jumping in the air,” stand for the air that circulates in our body.</w:t>
      </w:r>
      <w:r>
        <w:t xml:space="preserve"> Sugriva sending the monkeys to all four sides </w:t>
      </w:r>
      <w:r>
        <w:rPr>
          <w:noProof/>
        </w:rPr>
        <w:t>represents</w:t>
      </w:r>
      <w:r>
        <w:t xml:space="preserve"> the additional air that </w:t>
      </w:r>
      <w:r w:rsidRPr="00197064">
        <w:rPr>
          <w:noProof/>
        </w:rPr>
        <w:t>we</w:t>
      </w:r>
      <w:r>
        <w:t xml:space="preserve"> take in and circulate in the</w:t>
      </w:r>
      <w:r w:rsidRPr="00521921">
        <w:t xml:space="preserve"> </w:t>
      </w:r>
      <w:r>
        <w:t>body.</w:t>
      </w:r>
    </w:p>
    <w:p w:rsidR="003F384C" w:rsidRPr="00CE03E6" w:rsidRDefault="003F384C" w:rsidP="003F384C">
      <w:pPr>
        <w:spacing w:line="480" w:lineRule="auto"/>
        <w:ind w:firstLine="720"/>
        <w:jc w:val="both"/>
      </w:pPr>
      <w:r>
        <w:lastRenderedPageBreak/>
        <w:t xml:space="preserve">Further, </w:t>
      </w:r>
      <w:r w:rsidRPr="008F46EF">
        <w:t>we</w:t>
      </w:r>
      <w:r>
        <w:t xml:space="preserve"> </w:t>
      </w:r>
      <w:r w:rsidRPr="00D54830">
        <w:t>read</w:t>
      </w:r>
      <w:r>
        <w:t xml:space="preserve"> that Sugreeva sends Hanuman, who stands for the Prana,</w:t>
      </w:r>
      <w:r w:rsidRPr="00521921">
        <w:t xml:space="preserve"> </w:t>
      </w:r>
      <w:r>
        <w:t xml:space="preserve">in the southern direction. Hanuman’s association with Sugreeva removes any doubts that Sugreeva relates to the </w:t>
      </w:r>
      <w:r w:rsidRPr="00F73A75">
        <w:t>heart</w:t>
      </w:r>
      <w:r>
        <w:t xml:space="preserve">, and that Sugriva’s massive search mission </w:t>
      </w:r>
      <w:r w:rsidRPr="004A1AC3">
        <w:rPr>
          <w:noProof/>
        </w:rPr>
        <w:t>relates</w:t>
      </w:r>
      <w:r>
        <w:t xml:space="preserve"> to the </w:t>
      </w:r>
      <w:r w:rsidRPr="008F46EF">
        <w:t>pump</w:t>
      </w:r>
      <w:r>
        <w:t xml:space="preserve">ing of </w:t>
      </w:r>
      <w:r w:rsidRPr="004A1AC3">
        <w:rPr>
          <w:noProof/>
        </w:rPr>
        <w:t>a lot of</w:t>
      </w:r>
      <w:r>
        <w:t xml:space="preserve"> air to all parts of the</w:t>
      </w:r>
      <w:r w:rsidRPr="00521921">
        <w:t xml:space="preserve"> </w:t>
      </w:r>
      <w:r>
        <w:t>body. For this reason, the first lesson in any Yoga class is about breathing.</w:t>
      </w:r>
    </w:p>
    <w:p w:rsidR="00E3146C" w:rsidRDefault="00E3146C" w:rsidP="00E3146C">
      <w:pPr>
        <w:pStyle w:val="Heading3"/>
        <w:jc w:val="left"/>
      </w:pPr>
      <w:bookmarkStart w:id="70" w:name="_Toc518708765"/>
      <w:r>
        <w:t>Burning of Lanka</w:t>
      </w:r>
      <w:bookmarkEnd w:id="62"/>
      <w:bookmarkEnd w:id="63"/>
      <w:bookmarkEnd w:id="64"/>
      <w:bookmarkEnd w:id="70"/>
    </w:p>
    <w:p w:rsidR="00E3146C" w:rsidRDefault="00E3146C" w:rsidP="00E3146C">
      <w:pPr>
        <w:spacing w:line="480" w:lineRule="auto"/>
        <w:ind w:firstLine="720"/>
        <w:jc w:val="both"/>
      </w:pPr>
      <w:r>
        <w:t xml:space="preserve">Having successfully found mother Sita, Lord Hanuman accomplishes his job of leading a search party and of being a spy. Now, he needs quickly to go back and tell this great news to the other monkeys. They are waiting for him and have not taken any food. Shri Ram is eager to hear this news as well. </w:t>
      </w:r>
    </w:p>
    <w:p w:rsidR="00E3146C" w:rsidRDefault="00E3146C" w:rsidP="00E3146C">
      <w:pPr>
        <w:spacing w:line="480" w:lineRule="auto"/>
        <w:ind w:firstLine="720"/>
        <w:jc w:val="both"/>
      </w:pPr>
      <w:r>
        <w:t>There is no need for Lord Hanuman to get into anything that increases the risk of demons catching him, as doing so would only prevent him from reaching back to the monkeys. Just a few chapters ago, he had imagined the destruction of both Ayodhya and Kishkindha, if he failed in his mission. Thus, it is logical for Lord Hanuman to leave Lanka right away after meeting mother Sita. However, we see that he does not leave Lanka, enters into a messy fight with the demons, and kills a son of Ravan. The demons capture him and he comes very close to losing his life, which opens up the possibility of new problems.</w:t>
      </w:r>
    </w:p>
    <w:p w:rsidR="00E3146C" w:rsidRDefault="00E3146C" w:rsidP="00E3146C">
      <w:pPr>
        <w:spacing w:line="480" w:lineRule="auto"/>
        <w:ind w:firstLine="720"/>
        <w:jc w:val="both"/>
      </w:pPr>
      <w:r>
        <w:t>As Lord Hanuman is the most important character for us, we need to pay very close attention to all his actions. From one event to another, he surely goes way beyond his assigned mission to find mother Sita. Let us see the details.</w:t>
      </w:r>
    </w:p>
    <w:p w:rsidR="00E3146C" w:rsidRDefault="00E3146C" w:rsidP="00E3146C">
      <w:pPr>
        <w:spacing w:line="480" w:lineRule="auto"/>
        <w:jc w:val="both"/>
      </w:pPr>
      <w:r w:rsidRPr="00F436B1">
        <w:rPr>
          <w:noProof/>
          <w:lang w:bidi="sa-IN"/>
        </w:rPr>
        <w:lastRenderedPageBreak/>
        <w:drawing>
          <wp:inline distT="0" distB="0" distL="0" distR="0" wp14:anchorId="7C55A037" wp14:editId="7BF06838">
            <wp:extent cx="5943600" cy="3340828"/>
            <wp:effectExtent l="0" t="0" r="0" b="0"/>
            <wp:docPr id="394" name="Picture 394" descr="C:\Users\Parag\Documents\5-4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Parag\Documents\5-41-7.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ind w:firstLine="720"/>
        <w:jc w:val="both"/>
      </w:pPr>
      <w:r>
        <w:t xml:space="preserve">URL: </w:t>
      </w:r>
      <w:hyperlink r:id="rId17" w:history="1">
        <w:r w:rsidRPr="00D36752">
          <w:rPr>
            <w:rStyle w:val="Hyperlink"/>
            <w:rFonts w:eastAsiaTheme="majorEastAsia"/>
          </w:rPr>
          <w:t>http://valmikiramayan.net/utf8/sundara/sarga41/sundara_41_frame.htm</w:t>
        </w:r>
      </w:hyperlink>
      <w:r>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 xml:space="preserve">Verse 5-41-4 mentions that he wants to influence the battle strategies of the demons by creating fear in their minds. </w:t>
      </w:r>
    </w:p>
    <w:p w:rsidR="00E3146C" w:rsidRDefault="00E3146C" w:rsidP="00E3146C">
      <w:pPr>
        <w:pStyle w:val="ListParagraph"/>
        <w:numPr>
          <w:ilvl w:val="0"/>
          <w:numId w:val="17"/>
        </w:numPr>
        <w:tabs>
          <w:tab w:val="clear" w:pos="360"/>
          <w:tab w:val="clear" w:pos="9360"/>
        </w:tabs>
        <w:spacing w:after="200" w:line="480" w:lineRule="auto"/>
        <w:jc w:val="both"/>
      </w:pPr>
      <w:r>
        <w:t>Verse 5-41-7 mentions that Lord Hanuman wants to compare the enemy’s strength against that of his army.</w:t>
      </w:r>
      <w:r w:rsidRPr="00835EAC">
        <w:t xml:space="preserve"> </w:t>
      </w:r>
    </w:p>
    <w:p w:rsidR="00E3146C" w:rsidRDefault="00E3146C" w:rsidP="00E3146C">
      <w:pPr>
        <w:pStyle w:val="ListParagraph"/>
        <w:numPr>
          <w:ilvl w:val="0"/>
          <w:numId w:val="17"/>
        </w:numPr>
        <w:tabs>
          <w:tab w:val="clear" w:pos="360"/>
          <w:tab w:val="clear" w:pos="9360"/>
        </w:tabs>
        <w:spacing w:after="200" w:line="480" w:lineRule="auto"/>
        <w:jc w:val="both"/>
      </w:pPr>
      <w:r>
        <w:t>Verse 5-41-8 mentions that Lord Hanuman wants to impress Ravan in battlefield.</w:t>
      </w:r>
    </w:p>
    <w:p w:rsidR="00E3146C" w:rsidRDefault="00E3146C" w:rsidP="00E3146C">
      <w:pPr>
        <w:pStyle w:val="ListParagraph"/>
        <w:numPr>
          <w:ilvl w:val="0"/>
          <w:numId w:val="17"/>
        </w:numPr>
        <w:tabs>
          <w:tab w:val="clear" w:pos="360"/>
          <w:tab w:val="clear" w:pos="9360"/>
        </w:tabs>
        <w:spacing w:after="200" w:line="480" w:lineRule="auto"/>
        <w:jc w:val="both"/>
      </w:pPr>
      <w:r>
        <w:t>Verse 5-41-9 says he wants to fight Ravan and other demons, so he can know their powers.</w:t>
      </w:r>
    </w:p>
    <w:p w:rsidR="00E3146C" w:rsidRDefault="00E3146C" w:rsidP="00E3146C">
      <w:pPr>
        <w:pStyle w:val="BodyText"/>
        <w:ind w:firstLine="810"/>
      </w:pPr>
      <w:r>
        <w:t xml:space="preserve">It seems that Lord Hanuman has already decided that there will be a war and is starting the first combat of the big war. All of these actions are unnecessary for a spy with a critical secret, known only to him, when everyone is eagerly waiting for him. In theory, Lord Hanuman’s assumptions of being able to reach the monkeys, the impending war, or the effort to start it could be mistakes. After killing many </w:t>
      </w:r>
      <w:r>
        <w:lastRenderedPageBreak/>
        <w:t>demons and even a prince, in verse 5-48-43, Lord Hanuman gets captured by Indrajit when the latter uses a divine weapon. There again, we see a change in his position.</w:t>
      </w:r>
    </w:p>
    <w:p w:rsidR="00E3146C" w:rsidRDefault="00E3146C" w:rsidP="00E3146C">
      <w:pPr>
        <w:pStyle w:val="BodyText"/>
        <w:ind w:firstLine="810"/>
      </w:pPr>
      <w:r>
        <w:t xml:space="preserve">URL: </w:t>
      </w:r>
      <w:hyperlink r:id="rId18" w:history="1">
        <w:r w:rsidRPr="00D36752">
          <w:rPr>
            <w:rStyle w:val="Hyperlink"/>
            <w:rFonts w:eastAsiaTheme="majorEastAsia"/>
          </w:rPr>
          <w:t>http://valmikiramayan.net/utf8/sundara/sarga50/sundara_50_frame.htm</w:t>
        </w:r>
      </w:hyperlink>
      <w:r>
        <w:t xml:space="preserve"> </w:t>
      </w:r>
    </w:p>
    <w:p w:rsidR="00E3146C" w:rsidRDefault="00E3146C" w:rsidP="00E3146C">
      <w:pPr>
        <w:pStyle w:val="ListParagraph"/>
        <w:numPr>
          <w:ilvl w:val="0"/>
          <w:numId w:val="18"/>
        </w:numPr>
        <w:tabs>
          <w:tab w:val="clear" w:pos="360"/>
          <w:tab w:val="clear" w:pos="9360"/>
        </w:tabs>
        <w:spacing w:after="200" w:line="480" w:lineRule="auto"/>
        <w:jc w:val="both"/>
      </w:pPr>
      <w:r>
        <w:t>In verse 5-48-44, Lord Hanuman decides that he will be a messenger of Shri Ram to Ravan and wants a dialog with Ravan. There are no such instructions from Shri Ram to Lord Hanuman. Instead, the instructions from Sugreev are to report back as quickly as possible.</w:t>
      </w:r>
    </w:p>
    <w:p w:rsidR="00E3146C" w:rsidRDefault="00E3146C" w:rsidP="00E3146C">
      <w:pPr>
        <w:pStyle w:val="ListParagraph"/>
        <w:numPr>
          <w:ilvl w:val="0"/>
          <w:numId w:val="18"/>
        </w:numPr>
        <w:tabs>
          <w:tab w:val="clear" w:pos="360"/>
          <w:tab w:val="clear" w:pos="9360"/>
        </w:tabs>
        <w:spacing w:after="200" w:line="480" w:lineRule="auto"/>
        <w:jc w:val="both"/>
      </w:pPr>
      <w:r>
        <w:t>In chapters 5-49, 50 and 51, Lord Hanuman takes up the role of a messenger of Shri Ram</w:t>
      </w:r>
    </w:p>
    <w:p w:rsidR="00E3146C" w:rsidRDefault="00E3146C" w:rsidP="00E3146C">
      <w:pPr>
        <w:pStyle w:val="ListParagraph"/>
        <w:numPr>
          <w:ilvl w:val="0"/>
          <w:numId w:val="18"/>
        </w:numPr>
        <w:tabs>
          <w:tab w:val="clear" w:pos="360"/>
          <w:tab w:val="clear" w:pos="9360"/>
        </w:tabs>
        <w:spacing w:after="200" w:line="480" w:lineRule="auto"/>
        <w:jc w:val="both"/>
      </w:pPr>
      <w:r>
        <w:t>In verse 5-50-15, he says that he killed the demons in self-defense. Destroying Ashok garden was his cold and calculated move to attract the demons towards him, so he could test their strength as mentioned in verse 5-41-6.</w:t>
      </w:r>
    </w:p>
    <w:p w:rsidR="00E3146C" w:rsidRDefault="00E3146C" w:rsidP="00E3146C">
      <w:pPr>
        <w:spacing w:line="480" w:lineRule="auto"/>
        <w:ind w:firstLine="720"/>
        <w:jc w:val="both"/>
      </w:pPr>
      <w:r>
        <w:t xml:space="preserve">We need to understand why Lord Hanuman takes this path when the stakes are extremely high. In verse 5-51-36, Lord Hanuman warns Ravan that Lanka would burn from the heat radiated from mother Sita. These words suggest us to link the burning of Lanka to the power of mother Sita. Ravan does not pay heed to Lord Hanuman’s message and orders for him to be killed. Luckily, Vibhishan steps in and convinces Ravan to avoid killing Lord Hanuman, as he is a messenger, and punishing him by other means instead. Ravan orders to set Lord Hanuman’s tail to fire as a punishment. </w:t>
      </w:r>
    </w:p>
    <w:p w:rsidR="00E3146C" w:rsidRDefault="00E3146C" w:rsidP="00E3146C">
      <w:pPr>
        <w:spacing w:line="480" w:lineRule="auto"/>
        <w:ind w:firstLine="720"/>
        <w:jc w:val="both"/>
      </w:pPr>
      <w:r>
        <w:t>Mother Sita hears this news and requests the fire to be cool to Lord Hanuman. In verse 5-53-35, Lord Hanuman feels that the fire is not burning him and feels like a snowball instead. Taking advantage of the situation, he assumes a big form, kills the demons and escapes. Then, moving swiftly, he spreads the fire throughout Lanka with the exception of Vibhishan’s palace. He burns everything else and kills as many demons as he can.</w:t>
      </w:r>
    </w:p>
    <w:p w:rsidR="00E3146C" w:rsidRDefault="00E3146C" w:rsidP="00E3146C">
      <w:pPr>
        <w:spacing w:line="480" w:lineRule="auto"/>
        <w:ind w:firstLine="720"/>
        <w:jc w:val="both"/>
      </w:pPr>
      <w:r>
        <w:lastRenderedPageBreak/>
        <w:t>From being a spy, he becomes the destroyer of Lanka. Thus, we see the logical difficulties associated with Lord Hanuman changing his position from a spy to destroyer. All these logical difficulties are a cover-up for any effects arising from the practice of pranayam. When the pran reaches the Root Center and comes in contact with the energy, it activates the dormant energy. This event activated energy releases in Root Center, but the pathway for the energy to go up the spine is blocked. Thus, the released energy converts itself into excessive heat, which we can feel at the base of the spine/Root Center. It is the same effect which sage Valmiki alludes to in verse 5-51-36 when Lord Hanuman warns Ravan that Lanka would burn from the heat radiated from mother Sita.</w:t>
      </w:r>
    </w:p>
    <w:p w:rsidR="00E3146C" w:rsidRDefault="00E3146C" w:rsidP="00E3146C">
      <w:pPr>
        <w:spacing w:line="480" w:lineRule="auto"/>
        <w:ind w:firstLine="720"/>
        <w:jc w:val="both"/>
      </w:pPr>
      <w:r>
        <w:t xml:space="preserve">URL: </w:t>
      </w:r>
      <w:hyperlink r:id="rId19" w:history="1">
        <w:r w:rsidRPr="00D36752">
          <w:rPr>
            <w:rStyle w:val="Hyperlink"/>
            <w:rFonts w:eastAsiaTheme="majorEastAsia"/>
          </w:rPr>
          <w:t>http://valmikiramayan.net/utf8/sundara/sarga51/sundara_51_frame.htm</w:t>
        </w:r>
      </w:hyperlink>
      <w:r>
        <w:t xml:space="preserve"> </w:t>
      </w:r>
    </w:p>
    <w:p w:rsidR="00E3146C" w:rsidRDefault="00E3146C" w:rsidP="00E3146C">
      <w:pPr>
        <w:spacing w:line="480" w:lineRule="auto"/>
        <w:ind w:firstLine="720"/>
        <w:jc w:val="both"/>
      </w:pPr>
      <w:r>
        <w:t xml:space="preserve">Sage Valmiki uses his wonderful imagination and creates the story of burning of Lanka. We get caught up in the action sequences and forget the correlation of the action-reaction of pranayam. Just in case we may forget mother Sita stands for the energy, sage Valmiki adds yet another chapter to remind us of it. After burning Lanka, Lord Hanuman worries that he inadvertently burned the mother Sita as well. When the entire city is burning, the wooded Ashok garden inside the city must have caught fire. Thus, Lord Hanuman again visits mother Sita to confirm that she is all right. This event is in keeping with the law of duplication in Ramayan. However, verse 5-55-22 states it loud and clear: fire does not burn fire. This verse firmly entrenches the true nature of mother Sita in our mind. </w:t>
      </w:r>
    </w:p>
    <w:p w:rsidR="00E3146C" w:rsidRDefault="00E3146C" w:rsidP="00E3146C">
      <w:pPr>
        <w:spacing w:line="480" w:lineRule="auto"/>
        <w:jc w:val="both"/>
      </w:pPr>
      <w:r w:rsidRPr="002D5C6E">
        <w:rPr>
          <w:noProof/>
          <w:lang w:bidi="sa-IN"/>
        </w:rPr>
        <w:lastRenderedPageBreak/>
        <w:drawing>
          <wp:inline distT="0" distB="0" distL="0" distR="0" wp14:anchorId="50DB317E" wp14:editId="04068013">
            <wp:extent cx="5943600" cy="3340828"/>
            <wp:effectExtent l="0" t="0" r="0" b="0"/>
            <wp:docPr id="410" name="Picture 410" descr="C:\Users\Parag\Documents\5-55-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Parag\Documents\5-55-22.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1" w:history="1">
        <w:r w:rsidRPr="00D36752">
          <w:rPr>
            <w:rStyle w:val="Hyperlink"/>
            <w:rFonts w:eastAsiaTheme="majorEastAsia"/>
          </w:rPr>
          <w:t>http://valmikiramayan.net/utf8/sundara/sarga55/sundara_55_frame.htm</w:t>
        </w:r>
      </w:hyperlink>
      <w:r>
        <w:t xml:space="preserve"> </w:t>
      </w:r>
    </w:p>
    <w:p w:rsidR="00E3146C" w:rsidRDefault="00E3146C" w:rsidP="00E3146C">
      <w:pPr>
        <w:spacing w:line="480" w:lineRule="auto"/>
        <w:ind w:firstLine="720"/>
        <w:jc w:val="both"/>
      </w:pPr>
      <w:r>
        <w:t>It is interesting to note that while coming back, in verse 5-56-9, Lord Hanuman ascends a big mountain called Arisht. Arisht means “an impending doom or disaster.” Even active volcanoes around the world do not have such bad names!</w:t>
      </w:r>
    </w:p>
    <w:p w:rsidR="00E3146C" w:rsidRDefault="00E3146C" w:rsidP="00E3146C">
      <w:pPr>
        <w:spacing w:line="480" w:lineRule="auto"/>
        <w:ind w:firstLine="720"/>
        <w:jc w:val="both"/>
      </w:pPr>
      <w:r>
        <w:t>Verse 5-57-7 compares Lord Hanuman, while he is coming back, with the moon in the clouds. He is clad in white clothes, indicating coolness that comes with the air. The image evoked of him here is in contrast to his previous image, where he is portrayed to have the color of molten gold/ fire that is associated with mother Sita. In verse 5-57-17, Lord Hanuman touches the molten gold colored Mt. Mainak. We have earlier seen that this is a reference to the Manipur Chakra/Power Center.</w:t>
      </w:r>
    </w:p>
    <w:p w:rsidR="00E3146C" w:rsidRDefault="00E3146C" w:rsidP="00E3146C">
      <w:pPr>
        <w:spacing w:line="480" w:lineRule="auto"/>
        <w:ind w:firstLine="720"/>
        <w:jc w:val="both"/>
      </w:pPr>
      <w:r>
        <w:t xml:space="preserve">Note that going from the Root Center to the Manipur Center, there is a Swadhisthan Chakra/Enjoyment Center in the middle. Madhuvan episode, which we will see next, referring to the </w:t>
      </w:r>
      <w:r>
        <w:lastRenderedPageBreak/>
        <w:t>Swadhisthan Chakra/Enjoyment Center could not have happened in the sea. Hence, Sage Valmiki changes the order of these two centers for the sake of the story.</w:t>
      </w:r>
    </w:p>
    <w:p w:rsidR="00E3146C" w:rsidRDefault="00E3146C" w:rsidP="00E3146C">
      <w:pPr>
        <w:spacing w:line="480" w:lineRule="auto"/>
        <w:jc w:val="both"/>
      </w:pPr>
      <w:r w:rsidRPr="000072E9">
        <w:rPr>
          <w:noProof/>
          <w:lang w:bidi="sa-IN"/>
        </w:rPr>
        <w:drawing>
          <wp:inline distT="0" distB="0" distL="0" distR="0" wp14:anchorId="086C0F74" wp14:editId="3499919C">
            <wp:extent cx="5943600" cy="3105967"/>
            <wp:effectExtent l="0" t="0" r="0" b="0"/>
            <wp:docPr id="441" name="Picture 441" descr="C:\Users\Parag\Documents\5-57-3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Parag\Documents\5-57-34.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105967"/>
                    </a:xfrm>
                    <a:prstGeom prst="rect">
                      <a:avLst/>
                    </a:prstGeom>
                    <a:noFill/>
                    <a:ln>
                      <a:noFill/>
                    </a:ln>
                  </pic:spPr>
                </pic:pic>
              </a:graphicData>
            </a:graphic>
          </wp:inline>
        </w:drawing>
      </w:r>
    </w:p>
    <w:p w:rsidR="00E3146C" w:rsidRDefault="00E3146C" w:rsidP="00E3146C">
      <w:pPr>
        <w:spacing w:line="480" w:lineRule="auto"/>
        <w:jc w:val="both"/>
      </w:pPr>
      <w:r>
        <w:t xml:space="preserve">URL: </w:t>
      </w:r>
      <w:hyperlink r:id="rId23" w:history="1">
        <w:r w:rsidRPr="00D36752">
          <w:rPr>
            <w:rStyle w:val="Hyperlink"/>
            <w:rFonts w:eastAsiaTheme="majorEastAsia"/>
          </w:rPr>
          <w:t>http://valmikiramayan.net/utf8/sundara/sarga57/sundara_57_frame.htm</w:t>
        </w:r>
      </w:hyperlink>
      <w:r>
        <w:t xml:space="preserve"> </w:t>
      </w:r>
    </w:p>
    <w:p w:rsidR="00E3146C" w:rsidRDefault="00E3146C" w:rsidP="00E3146C">
      <w:pPr>
        <w:spacing w:line="480" w:lineRule="auto"/>
        <w:jc w:val="both"/>
      </w:pPr>
      <w:r>
        <w:tab/>
        <w:t>After returning from Lanka, in verse 5-57-34, Lord Hanuman offers salutations to all the monkeys, but first to Jambuwant. For the first time, and the last time, that sage Valmiki explicitly mentions Jambuwant as the guru of Lord Hanuman. For the first time, we understand the significance of a guru. Please note that the English translation of this verse does not have word guru in it but the Sanskrit verse (highlighted above) has word guru in it.</w:t>
      </w:r>
    </w:p>
    <w:p w:rsidR="00E3146C" w:rsidRDefault="00E3146C" w:rsidP="00E3146C">
      <w:pPr>
        <w:spacing w:line="480" w:lineRule="auto"/>
        <w:jc w:val="both"/>
      </w:pPr>
      <w:r>
        <w:br w:type="page"/>
      </w:r>
    </w:p>
    <w:p w:rsidR="00E3146C" w:rsidRDefault="00E3146C" w:rsidP="00E3146C">
      <w:pPr>
        <w:spacing w:line="480" w:lineRule="auto"/>
        <w:ind w:firstLine="720"/>
        <w:jc w:val="both"/>
      </w:pPr>
    </w:p>
    <w:p w:rsidR="00E3146C" w:rsidRDefault="00E3146C" w:rsidP="00E3146C">
      <w:pPr>
        <w:spacing w:line="480" w:lineRule="auto"/>
        <w:jc w:val="both"/>
      </w:pPr>
    </w:p>
    <w:p w:rsidR="00E3146C" w:rsidRDefault="00E3146C" w:rsidP="00E3146C">
      <w:pPr>
        <w:spacing w:line="480" w:lineRule="auto"/>
        <w:jc w:val="both"/>
      </w:pPr>
    </w:p>
    <w:p w:rsidR="00E3146C" w:rsidRPr="004E16C1" w:rsidRDefault="00E3146C" w:rsidP="00E3146C">
      <w:pPr>
        <w:spacing w:line="480" w:lineRule="auto"/>
        <w:jc w:val="both"/>
      </w:pPr>
      <w:r>
        <w:t xml:space="preserve"> </w:t>
      </w:r>
    </w:p>
    <w:p w:rsidR="00E3146C" w:rsidRDefault="00E3146C" w:rsidP="00E3146C">
      <w:pPr>
        <w:tabs>
          <w:tab w:val="clear" w:pos="360"/>
          <w:tab w:val="clear" w:pos="9360"/>
        </w:tabs>
        <w:spacing w:line="480" w:lineRule="auto"/>
        <w:jc w:val="both"/>
      </w:pPr>
      <w:r>
        <w:br w:type="page"/>
      </w:r>
    </w:p>
    <w:p w:rsidR="00E3146C" w:rsidRDefault="00E3146C" w:rsidP="00E3146C">
      <w:pPr>
        <w:spacing w:line="480" w:lineRule="auto"/>
        <w:jc w:val="both"/>
      </w:pPr>
    </w:p>
    <w:p w:rsidR="00E3146C" w:rsidRDefault="00E3146C" w:rsidP="00E3146C">
      <w:pPr>
        <w:pStyle w:val="Heading3"/>
        <w:jc w:val="left"/>
      </w:pPr>
      <w:bookmarkStart w:id="71" w:name="_Toc412487819"/>
      <w:bookmarkStart w:id="72" w:name="_Toc423152548"/>
      <w:bookmarkStart w:id="73" w:name="_Toc423154171"/>
      <w:bookmarkStart w:id="74" w:name="_Toc518708766"/>
      <w:r>
        <w:t>Madhuvana Episode</w:t>
      </w:r>
      <w:bookmarkEnd w:id="71"/>
      <w:bookmarkEnd w:id="72"/>
      <w:bookmarkEnd w:id="73"/>
      <w:bookmarkEnd w:id="74"/>
    </w:p>
    <w:p w:rsidR="00E3146C" w:rsidRDefault="00E3146C" w:rsidP="00E3146C">
      <w:pPr>
        <w:spacing w:line="480" w:lineRule="auto"/>
        <w:ind w:firstLine="720"/>
        <w:jc w:val="both"/>
      </w:pPr>
      <w:r>
        <w:t xml:space="preserve">In chapter 5-60, Angad thinks that their search party can invade Lanka all by itself and rescue mother Sita from Ravan. Note that earlier Angad had refused to take the challenge to jump over the sea. Suddenly, he finds it easy to jump over it, invade Lanka, and kill Ravan and all the other demons in battle. The impulsive burst of power is an indicator of the effect of activation of energy caused by its contact with pran. Sage Valmiki writes the Madhuvan chapters to suggest the precautions we need to be take and the consequences of not taking those precautions. In this chapter, Angad is planning an attempt to win mother Sita’s freedom from Lanka without Shri Ram. Thoughts of war with Ravan distract Angad, but Jambuwant steers Angad toward Shri Ram. </w:t>
      </w:r>
    </w:p>
    <w:p w:rsidR="00E3146C" w:rsidRDefault="00E3146C" w:rsidP="00E3146C">
      <w:pPr>
        <w:spacing w:line="480" w:lineRule="auto"/>
        <w:ind w:firstLine="720"/>
        <w:jc w:val="both"/>
      </w:pPr>
      <w:r>
        <w:t>In verse 5-61-8, the monkeys come to Madhuvan, which translates into “garden of honey.” Dadhimukh, which means “yogurt mouth,” is protecting this garden. The Swadhisthan Chakra / Enjoyment Center has tongue for its sense organ, and its sense is taste. Thus, the above two names are direct references to this Chakra.</w:t>
      </w:r>
    </w:p>
    <w:p w:rsidR="00E3146C" w:rsidRDefault="00E3146C" w:rsidP="00E3146C">
      <w:pPr>
        <w:spacing w:line="480" w:lineRule="auto"/>
        <w:ind w:firstLine="720"/>
        <w:jc w:val="both"/>
      </w:pPr>
      <w:r>
        <w:t>From the verse 5-61-13 to verse 5-62-28, we read about monkeys behaving in a mad, drunk, excited, and disorderly manner. This behavior is the result of excessive energy in the Swadhisthan / Enjoyment Chakra, which shoots up from the Root Center after Kundalini awakening. Note that Jambuwant had suggested the monkey of going to Shri Ram as early as possible without taking any diversion. However, the monkeys did not follow this suggestion. The Madhuvan story gives us an example of indulging in unnecessary diversions and the effects thereof.</w:t>
      </w:r>
    </w:p>
    <w:p w:rsidR="00E3146C" w:rsidRDefault="00E3146C" w:rsidP="00E3146C">
      <w:pPr>
        <w:spacing w:line="480" w:lineRule="auto"/>
        <w:ind w:firstLine="720"/>
        <w:jc w:val="both"/>
      </w:pPr>
      <w:r>
        <w:lastRenderedPageBreak/>
        <w:t>It is the law of energy that once it is agitated, energy needs to be used correctly. Any delay in its proper usage will make it work in the destructive way. Consider a simple example of raising a heavy object like a hammer in the air, thus creating potential energy. A proper use would be to let it fall and use the potential energy for productive work. What will happen if we raise the heavy hammer in the air and keep it holding up there? Our hands will soon start to pain, and a hammer will fall. It may even injure us as it falls. In the Madhuvan chapters, sage Valmiki suggests that a person, who has awakened the Kundalini, needs to avoid distractions. Without focus, chakras like the Swadhisthan Chakra / Enjoyment Center may consume the excessive energy, thus creating cravings for overindulgence in desires associated with this chakra, like sex. Note that when the monkeys were starving while waiting for Lord Hanuman to return, Madhuvan was not there. It is only after Lord Hanuman became successful in his mission that the monkeys could see Madhuvan.</w:t>
      </w:r>
    </w:p>
    <w:p w:rsidR="00E3146C" w:rsidRDefault="00E3146C" w:rsidP="00E3146C">
      <w:pPr>
        <w:spacing w:line="480" w:lineRule="auto"/>
        <w:ind w:firstLine="720"/>
        <w:jc w:val="both"/>
      </w:pPr>
      <w:r>
        <w:t xml:space="preserve">URL: </w:t>
      </w:r>
      <w:hyperlink r:id="rId24" w:history="1">
        <w:r w:rsidRPr="009F1E13">
          <w:rPr>
            <w:rStyle w:val="Hyperlink"/>
            <w:rFonts w:eastAsiaTheme="majorEastAsia"/>
          </w:rPr>
          <w:t>http://valmikiramayan.net/utf8/sundara/sarga64/sundara_64_frame.htm</w:t>
        </w:r>
      </w:hyperlink>
      <w:r>
        <w:t xml:space="preserve"> </w:t>
      </w:r>
    </w:p>
    <w:p w:rsidR="00E3146C" w:rsidRDefault="00E3146C" w:rsidP="00E3146C">
      <w:pPr>
        <w:spacing w:line="480" w:lineRule="auto"/>
        <w:ind w:firstLine="720"/>
        <w:jc w:val="both"/>
      </w:pPr>
      <w:r>
        <w:t>In verse 5-64-20, Angad asks the monkeys to go to Kishkindha, where Shri Ram and Sugreev are waiting for them. Verse 5-64-21 tells us that they spring into the air, “made space space-less,” and quickly reached Kishkindha in no time. What happened to all the places, which Sugreev had listed for search between Kishkindha and the southern sea? How did they made space space-less? If they could jump such a long distance, why couldn’t they all jump to Lanka? We can answer these questions, if you consider the monkeys to be at the Swadhisthan Chakra / Enjoyment Chakra and going to the Anahat Chakra/Heart Center.</w:t>
      </w:r>
    </w:p>
    <w:p w:rsidR="00E3146C" w:rsidRDefault="00E3146C" w:rsidP="00E3146C">
      <w:pPr>
        <w:jc w:val="both"/>
      </w:pPr>
      <w:r>
        <w:br w:type="page"/>
      </w:r>
    </w:p>
    <w:p w:rsidR="00E3146C" w:rsidRDefault="00E3146C" w:rsidP="00E3146C">
      <w:pPr>
        <w:pStyle w:val="Heading3"/>
        <w:jc w:val="left"/>
      </w:pPr>
      <w:bookmarkStart w:id="75" w:name="_Toc412487820"/>
      <w:bookmarkStart w:id="76" w:name="_Toc423152549"/>
      <w:bookmarkStart w:id="77" w:name="_Toc423154172"/>
      <w:bookmarkStart w:id="78" w:name="_Toc518708767"/>
      <w:r>
        <w:lastRenderedPageBreak/>
        <w:t>Building a Bridge Across the Sea</w:t>
      </w:r>
      <w:bookmarkEnd w:id="75"/>
      <w:bookmarkEnd w:id="76"/>
      <w:bookmarkEnd w:id="77"/>
      <w:bookmarkEnd w:id="78"/>
    </w:p>
    <w:p w:rsidR="00E3146C" w:rsidRDefault="00E3146C" w:rsidP="00E3146C">
      <w:pPr>
        <w:spacing w:line="480" w:lineRule="auto"/>
        <w:ind w:firstLine="720"/>
        <w:jc w:val="both"/>
      </w:pPr>
      <w:r>
        <w:t>Verse 6-4-71 tells us the monkey army led by Sugriv, along with Shri Ram and Laxman, marches day and night in the southern direction, without a halt even for a moment, anywhere. After a long march, in verse 6-4-72, they come to a Mt. Sahya, which is now known as Mt. Sahyadri.</w:t>
      </w:r>
    </w:p>
    <w:p w:rsidR="00E3146C" w:rsidRDefault="00E3146C" w:rsidP="00E3146C">
      <w:pPr>
        <w:spacing w:line="480" w:lineRule="auto"/>
        <w:ind w:firstLine="720"/>
        <w:jc w:val="both"/>
      </w:pPr>
      <w:r>
        <w:t>In the previous chapters, we saw that Kishkindha represents the Heart Center, and its location is somewhere near central India. When we tried to understand the search instructions given by Sugreev, we clearly saw that the search began in central India. In those search instructions, there is no reference to Mt. Sahyadri. If the monkey army of Shri Ram is to travel from the Heart Center to the Root Center, then they will go through the Manipur/Power and Swadhisthan/Enjoyment centers. Thus, sage Valmiki needs to provide some form of references for these centers, but hide them very skillfully.</w:t>
      </w:r>
    </w:p>
    <w:p w:rsidR="00E3146C" w:rsidRDefault="00E3146C" w:rsidP="00E3146C">
      <w:pPr>
        <w:spacing w:line="480" w:lineRule="auto"/>
        <w:ind w:firstLine="720"/>
        <w:jc w:val="both"/>
      </w:pPr>
      <w:r>
        <w:t>Verse 6-4-78 tells us that royal Mt. Sahya is adorned with red color; it has red color soil because of minerals. We know that the Power Center has a red color triangle in the middle; if we invert it, it looks like a red color mountain. In several verses, we read about the monkeys drinking honey as they march forward. For example, verse 6-4-93 mentions excessive honey drinking. Honey drinking is a reference to the Swadhisthan / Enjoyment Center as its sense organ is the tongue. However, this time, there is no disorder, because Shri Ram accompanies the monkeys.</w:t>
      </w:r>
    </w:p>
    <w:p w:rsidR="00E3146C" w:rsidRDefault="00E3146C" w:rsidP="00E3146C">
      <w:pPr>
        <w:spacing w:line="480" w:lineRule="auto"/>
        <w:ind w:firstLine="720"/>
        <w:jc w:val="both"/>
      </w:pPr>
      <w:r>
        <w:t xml:space="preserve">If this reference seems too weak, we have many verses in the next chapter about passion, which indicate Swadhisthan Center activity. From verses 6-5-4 to 6-5-14, Shri Ram talks about passion and mother Sita’s beauty; we can interpret these verses as references to the Swadhisthan / Enjoyment Center. </w:t>
      </w:r>
    </w:p>
    <w:p w:rsidR="00E3146C" w:rsidRDefault="00E3146C" w:rsidP="00E3146C">
      <w:pPr>
        <w:spacing w:line="480" w:lineRule="auto"/>
        <w:ind w:firstLine="720"/>
        <w:jc w:val="both"/>
      </w:pPr>
      <w:r>
        <w:t xml:space="preserve">When Vibhishan defects from Ravan and seeks refuge in Shri Ram, we see that Shri Ram takes a rather strange position. In verse 6-18-33, Shri Ram says, “I will give refuge to anyone, who says, I am yours, even once and I will assure that person’s safety.” This position is unnatural for a military </w:t>
      </w:r>
      <w:r>
        <w:lastRenderedPageBreak/>
        <w:t>commander toward defectors from the enemy camp. If Vibhishan was indeed a spy of Ravan sent to kill a high-value target, he could have assassinated Shri Ram, Laxman, or Sugreev easily. Of all the war strategies – including defection – humanity has seen, no commander has ever given such a blanket assurance. This statement can be viewed as one coming from Shri Ram, the god, giving assurance of refuge to his devotee and not as one coming from the commander of the invading army.</w:t>
      </w:r>
    </w:p>
    <w:p w:rsidR="00E3146C" w:rsidRDefault="00E3146C" w:rsidP="00E3146C">
      <w:pPr>
        <w:spacing w:line="480" w:lineRule="auto"/>
        <w:ind w:firstLine="720"/>
        <w:jc w:val="both"/>
      </w:pPr>
      <w:r>
        <w:t>We saw that Vibhishan represents the satva guna, which has a natural propensity to seek the higher consciousness. It is no wonder that Shri Ram welcomes Vibhishan warmly, despite everyone else taking an opposite stand. Sage Valmiki adds yet another verse to make it clear to us that Shri Ram does not have a bias toward Vibhishan. In verse 6-18-34, Shri Ram declares, “Whoever it is, even Ravan himself, who seeks refuge in me, I will give assurance of safety to him.” This verse reminds us that the higher consciousness is neutral and gives equal treatment to all the other tendencies of nature like tamas and rajas. The difference is that the other tendencies do not seek, but rather oppose, the higher consciousness. Eventually, however, the higher consciousness neutralizes them.</w:t>
      </w:r>
    </w:p>
    <w:p w:rsidR="00E3146C" w:rsidRDefault="00E3146C" w:rsidP="00E3146C">
      <w:pPr>
        <w:spacing w:line="480" w:lineRule="auto"/>
        <w:ind w:firstLine="720"/>
        <w:jc w:val="both"/>
      </w:pPr>
      <w:r>
        <w:t>After Vibhishan’s coronation as the future king of Lanka, Sugreev and others ask him the daunting question of ideas to cross the sea to enter in Lanka. Note that it is Vibhishan, the satva guna of nature, who suggests in verse 6-19-30 that Shri Ram should ask the sea to suggest a way.</w:t>
      </w:r>
    </w:p>
    <w:p w:rsidR="00E3146C" w:rsidRDefault="00E3146C" w:rsidP="00E3146C">
      <w:pPr>
        <w:spacing w:line="480" w:lineRule="auto"/>
        <w:ind w:firstLine="720"/>
        <w:jc w:val="both"/>
      </w:pPr>
      <w:r>
        <w:t>It is interesting to see that as we approach the end of Ramayan, Shri Ram begins to talk and behave like god. In verses 6-21-1 to 6-21-7, sage Valmiki creates an image of Shri Ram that increasingly resembles that of Lord Vishnu. In verse 6-22-32, based on sea god’s recommendation, Shri Ram destroys the Abhivas community that had done nothing wrong to him at all. As we saw before, this is a duplication of the divine eagle, Garuda, destroying a tribal community, which was engaged in sensual pleasures alone.</w:t>
      </w:r>
    </w:p>
    <w:p w:rsidR="00E3146C" w:rsidRDefault="00E3146C" w:rsidP="00E3146C">
      <w:pPr>
        <w:spacing w:line="480" w:lineRule="auto"/>
        <w:ind w:firstLine="720"/>
        <w:jc w:val="both"/>
      </w:pPr>
      <w:r>
        <w:lastRenderedPageBreak/>
        <w:t>Coming back to building the bridge across the sea, verses 6-22-66 to 6-22-70 tell us that Nal builds the bridge in five days – on the first day, he builds 14 Yojan, and on the fifth day, he builds 23 Yojan of the bridge. Each day, he builds more of the bridge than the previous day; thus, his productivity improves each passing day.</w:t>
      </w:r>
    </w:p>
    <w:p w:rsidR="00E3146C" w:rsidRDefault="00E3146C" w:rsidP="00E3146C">
      <w:pPr>
        <w:spacing w:line="480" w:lineRule="auto"/>
        <w:ind w:firstLine="720"/>
        <w:jc w:val="both"/>
      </w:pPr>
      <w:r>
        <w:t>In terms of the physical world, the situation could be opposite. On the first day, the bridge builders can haul the raw material (rocks and trees) from nearby locations, but on the fifth day, they need to haul the raw material over a long distance and over the bridge as well.</w:t>
      </w:r>
    </w:p>
    <w:p w:rsidR="00E3146C" w:rsidRDefault="00E3146C" w:rsidP="00E3146C">
      <w:pPr>
        <w:spacing w:line="480" w:lineRule="auto"/>
        <w:ind w:firstLine="720"/>
        <w:jc w:val="both"/>
      </w:pPr>
      <w:r>
        <w:t>In terms of history, many army generals have attempted the bridge-building strategy to conquer enemy islands with different levels of success. It is a time-consuming strategy, because the enemy keeps trying to blow up the bridge, and it always results in very high causalities for both sides.</w:t>
      </w:r>
    </w:p>
    <w:p w:rsidR="00E3146C" w:rsidRDefault="00E3146C" w:rsidP="00E3146C">
      <w:pPr>
        <w:spacing w:line="480" w:lineRule="auto"/>
        <w:ind w:firstLine="720"/>
        <w:jc w:val="both"/>
      </w:pPr>
      <w:r>
        <w:t>Alexander, The Great built a causeway, a pile of rocks laid at the bottom of the sea, until it rose above water, to capture the island of Tyre of Lebanon. His causeway was 200 feet wide by 18 feet deep. It took several months to construct, and it was hard to drag rocks as the enemy shot arrows at the builders. King Sambhaji too attempted this strategy to capture the Fort of Janjira, near present day Mumbai, by building a causeway. After much time and effort, he managed to build half of the causeway, but had to quit because his military priorities shifted.</w:t>
      </w:r>
    </w:p>
    <w:p w:rsidR="00E3146C" w:rsidRDefault="00E3146C" w:rsidP="00E3146C">
      <w:pPr>
        <w:spacing w:line="480" w:lineRule="auto"/>
        <w:ind w:firstLine="720"/>
        <w:jc w:val="both"/>
      </w:pPr>
      <w:r>
        <w:t>In contrast to these examples, verse 6-22-74 tells us that Shri Ram’s bridge is 10 Yojan wide and 100 Yojan long, and he builds this bridge in five days. What’s more, Ravan’s side does not attempt to stop its progress, which is rather unusual.</w:t>
      </w:r>
    </w:p>
    <w:p w:rsidR="00E3146C" w:rsidRDefault="00E3146C" w:rsidP="00E3146C">
      <w:pPr>
        <w:spacing w:line="480" w:lineRule="auto"/>
        <w:jc w:val="both"/>
      </w:pPr>
      <w:r w:rsidRPr="005A1A86">
        <w:rPr>
          <w:noProof/>
          <w:lang w:bidi="sa-IN"/>
        </w:rPr>
        <w:lastRenderedPageBreak/>
        <w:drawing>
          <wp:inline distT="0" distB="0" distL="0" distR="0" wp14:anchorId="0273D78E" wp14:editId="312119CF">
            <wp:extent cx="5943600" cy="3340828"/>
            <wp:effectExtent l="0" t="0" r="0" b="0"/>
            <wp:docPr id="17" name="Picture 17" descr="C:\Users\Parag\Documents\6-22-4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rag\Documents\6-22-41.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E3146C" w:rsidRDefault="00E3146C" w:rsidP="00E3146C">
      <w:pPr>
        <w:spacing w:line="480" w:lineRule="auto"/>
        <w:jc w:val="both"/>
      </w:pPr>
    </w:p>
    <w:p w:rsidR="00E3146C" w:rsidRDefault="00E3146C" w:rsidP="00E3146C">
      <w:pPr>
        <w:spacing w:line="480" w:lineRule="auto"/>
        <w:ind w:firstLine="720"/>
        <w:jc w:val="both"/>
      </w:pPr>
      <w:r>
        <w:t xml:space="preserve">URL: </w:t>
      </w:r>
      <w:hyperlink r:id="rId26" w:history="1">
        <w:r w:rsidRPr="009F1E13">
          <w:rPr>
            <w:rStyle w:val="Hyperlink"/>
            <w:rFonts w:eastAsiaTheme="majorEastAsia"/>
          </w:rPr>
          <w:t>http://valmikiramayan.net/utf8/yuddha/sarga22/yuddha_22_frame.htm</w:t>
        </w:r>
      </w:hyperlink>
      <w:r>
        <w:t xml:space="preserve"> </w:t>
      </w:r>
    </w:p>
    <w:p w:rsidR="00E3146C" w:rsidRDefault="00E3146C" w:rsidP="00E3146C">
      <w:pPr>
        <w:spacing w:line="480" w:lineRule="auto"/>
        <w:ind w:firstLine="720"/>
        <w:jc w:val="both"/>
      </w:pPr>
      <w:r>
        <w:t>In verse 6-22-44, the sea god tells Shri Ram that Nal is the son of Vishwakarma, the divine architect. Nal has a boon from his father; Vishwakarma that Nal will be equal to him in his talent as an architect. Sage Valmiki portrays the son as a continuation of the father, which means that father and son are the same. Note the meaning of the word Vishwakarma; “vishwa” means “world” (or in other words, gigantic) and “karma” means “proper action.” Thus, sage Valmiki is suggesting that a vast amount of proper action will build the path of the higher consciousness to the Root Center.</w:t>
      </w:r>
    </w:p>
    <w:p w:rsidR="00E3146C" w:rsidRDefault="00E3146C" w:rsidP="00E3146C">
      <w:pPr>
        <w:spacing w:line="480" w:lineRule="auto"/>
        <w:ind w:firstLine="720"/>
        <w:jc w:val="both"/>
      </w:pPr>
      <w:r>
        <w:t xml:space="preserve">This point is not clear in Valmiki Ramayan, so we will take help from the other versions of Ramayan. In some other versions, the sea god tells Shri Ram that if Nal writes Shri Ram’s name on a rock, that rock will float in water. Consequently, the monkeys and the other animals collect huge rocks and </w:t>
      </w:r>
      <w:r>
        <w:lastRenderedPageBreak/>
        <w:t xml:space="preserve">bring them to Nal. Nal inscribes the word “Shri Ram” on the rocks, and the monkeys drop them in the sea. The rocks begin to float on the water, thus creating a bridge. </w:t>
      </w:r>
    </w:p>
    <w:p w:rsidR="00E3146C" w:rsidRDefault="00E3146C" w:rsidP="00E3146C">
      <w:pPr>
        <w:spacing w:line="480" w:lineRule="auto"/>
        <w:ind w:firstLine="720"/>
        <w:jc w:val="both"/>
      </w:pPr>
      <w:r>
        <w:t xml:space="preserve">Note that seawater is not steady like pond water; there are continuous and strong currents in the sea. Anything that floats on the seawater, the water currents take them away. Therefore, there is no way to build a bridge with rocks floating on the sea. We know that rocks do not float on water, so Nal building a bridge on the water with floating rocks represents some other reality. </w:t>
      </w:r>
    </w:p>
    <w:p w:rsidR="00E3146C" w:rsidRDefault="00E3146C" w:rsidP="00E3146C">
      <w:pPr>
        <w:spacing w:line="480" w:lineRule="auto"/>
        <w:ind w:firstLine="720"/>
        <w:jc w:val="both"/>
      </w:pPr>
      <w:r>
        <w:t>In verse 6-22-79, Vibhishan, who represents the satva guna, is shown guarding the bridge. Now, we can try to put the pieces of the puzzle together – when we perform proper actions guided and guarded by satva guna, the laws of nature reverse. Instead of our efforts being unsuccessful (rocks sinking in the sea), a favorable situation (bridge of floating rocks) arises. The satva guna initiates and guards these proper actions. Thus, the intention of seeking the higher consciousness is inherent in these actions, which is why sage Valmiki tells us that doing pranayam and awakening the Kundalini do not mean anything, unless proper actions accompany them and that too for a long time.</w:t>
      </w:r>
    </w:p>
    <w:p w:rsidR="00E3146C" w:rsidRDefault="00E3146C" w:rsidP="00E3146C">
      <w:pPr>
        <w:spacing w:line="480" w:lineRule="auto"/>
        <w:ind w:firstLine="720"/>
        <w:jc w:val="both"/>
      </w:pPr>
      <w:r>
        <w:t>Sage Valmiki’s message and advice to us is indeed simple – dedicate yourself to performing proper action, whatever it may be. After numerous such actions, Shri Ram/the higher consciousness will enter Lanka/the Root Center. With his entry into Lanka/the Root Center, the war for final victory over Ravan/the ego will begin.</w:t>
      </w:r>
    </w:p>
    <w:p w:rsidR="00E3146C" w:rsidRDefault="00E3146C" w:rsidP="00E3146C">
      <w:pPr>
        <w:spacing w:line="480" w:lineRule="auto"/>
        <w:ind w:firstLine="720"/>
        <w:jc w:val="both"/>
      </w:pPr>
      <w:r>
        <w:t>Verse 6-31-1 mentions that Shri Ram enters Lanka and camps at Mt. Suvel. Suvel translates into “Good vine, climber, or creeper.” Look at any picture of Ida and Pingala Nadis, and you will see them as vines or climbers across the spine going from the Root Center to the Third Eye Center.</w:t>
      </w:r>
    </w:p>
    <w:p w:rsidR="00E3146C" w:rsidRDefault="00E3146C" w:rsidP="00E3146C">
      <w:pPr>
        <w:spacing w:line="480" w:lineRule="auto"/>
        <w:ind w:firstLine="720"/>
        <w:jc w:val="both"/>
      </w:pPr>
      <w:r>
        <w:t xml:space="preserve">In verses 6-31-7 and 8, Ravan asks a sorcerer to produce the likeness of Shri Ram’s face to deceive mother Sita and to deceive her into marrying him. In his smart way, he calculates that if mother Sita </w:t>
      </w:r>
      <w:r>
        <w:lastRenderedPageBreak/>
        <w:t>marries him, Shri Ram will have no moral ground to invade Lanka for someone else’s wife. If mother Sita would marry Ravan, no one will fight for Shri Ram against Ravan, allowing Ravan to win the war without having to do any fighting. We can easily guess Ravan’s strategy to keep mother Sita alive and unharmed until this point as she is more valuable alive than dead.</w:t>
      </w:r>
    </w:p>
    <w:p w:rsidR="00E3146C" w:rsidRDefault="00E3146C" w:rsidP="00E3146C">
      <w:pPr>
        <w:spacing w:line="480" w:lineRule="auto"/>
        <w:ind w:firstLine="720"/>
        <w:jc w:val="both"/>
      </w:pPr>
      <w:r>
        <w:t>Luckily, this strategy does not work as Sarama, one of the guards of mother Sita, tells mother Sita that Shri Ram is alive. In the next three verses, sage Valmiki evokes the image of Shri Ram as higher consciousness and that of mother Sita as the energy. In verse 6-33-36, Sarama compares Shri Ram with the rising moon, which is bright and cool and believed to be the source of all medicines. Note that Shri Ram’s given name is Ramchandra. Chandra means the moon; thus, we can easily connect it to the moon, which, in Yoga, is considered to be a source of all the medicines.</w:t>
      </w:r>
    </w:p>
    <w:p w:rsidR="00E3146C" w:rsidRDefault="00E3146C" w:rsidP="00E3146C">
      <w:pPr>
        <w:spacing w:line="480" w:lineRule="auto"/>
        <w:ind w:firstLine="720"/>
        <w:jc w:val="both"/>
      </w:pPr>
      <w:r>
        <w:t>In verse 6-33-38, Sarama compares mother Sita with mother Earth endowed with crops, and with a female snake sloughing off its skin. Note the two interesting points in these analogies. The focus is on how mother earth, with crops, would feel after enough rain. Rain, which gives us water, is a source of life itself. Hence, sage Valmiki intentionally compares the higher consciousness with rainfall. In addition, there is a reference to movement; both the rising moon and the snake sloughing off its skin indicate some movement. As the higher consciousness comes closer to the Root Center, it attracts the energy, thus creating movement of the energy.</w:t>
      </w:r>
    </w:p>
    <w:p w:rsidR="00E3146C" w:rsidRDefault="00E3146C" w:rsidP="00E3146C">
      <w:pPr>
        <w:jc w:val="both"/>
      </w:pPr>
      <w:r>
        <w:br w:type="page"/>
      </w:r>
    </w:p>
    <w:p w:rsidR="00BA25D3" w:rsidRDefault="00996782" w:rsidP="007B5221">
      <w:pPr>
        <w:pStyle w:val="Heading1"/>
      </w:pPr>
      <w:bookmarkStart w:id="79" w:name="_Toc518708768"/>
      <w:r>
        <w:lastRenderedPageBreak/>
        <w:t xml:space="preserve">Layer 4: </w:t>
      </w:r>
      <w:r w:rsidR="00BA25D3">
        <w:t xml:space="preserve">References to </w:t>
      </w:r>
      <w:r w:rsidR="00BD4DB9">
        <w:t>Chakra</w:t>
      </w:r>
      <w:r>
        <w:t>s</w:t>
      </w:r>
      <w:bookmarkEnd w:id="79"/>
    </w:p>
    <w:p w:rsidR="00380E3F" w:rsidRDefault="004E16C1" w:rsidP="00DE2706">
      <w:pPr>
        <w:spacing w:line="480" w:lineRule="auto"/>
        <w:jc w:val="both"/>
      </w:pPr>
      <w:r>
        <w:tab/>
        <w:t xml:space="preserve">We saw that there are four layers in Valmiki Ramayana. They are – 1) Characters 2) Characters relationship with each other 3) Safeguards for spiritual aspirants and 4) </w:t>
      </w:r>
      <w:r w:rsidR="00BD4DB9">
        <w:t>Chakra</w:t>
      </w:r>
      <w:r>
        <w:t xml:space="preserve">s. </w:t>
      </w:r>
      <w:r w:rsidR="00932758">
        <w:t xml:space="preserve">In last section, we saw many characters and their relationships. In this section, we will study the way all seven </w:t>
      </w:r>
      <w:r w:rsidR="00BD4DB9">
        <w:t>Chakra</w:t>
      </w:r>
      <w:r w:rsidR="00932758">
        <w:t xml:space="preserve">s </w:t>
      </w:r>
      <w:r w:rsidR="00327E58">
        <w:t>mentioned</w:t>
      </w:r>
      <w:r w:rsidR="00932758">
        <w:t xml:space="preserve"> Valmiki Ramayana.</w:t>
      </w:r>
      <w:r w:rsidR="006E27BA" w:rsidRPr="006E27BA">
        <w:t xml:space="preserve"> </w:t>
      </w:r>
      <w:r w:rsidR="009349E6">
        <w:t xml:space="preserve">Before we learn about </w:t>
      </w:r>
      <w:r w:rsidR="00BD4DB9">
        <w:t>Chakra</w:t>
      </w:r>
      <w:r w:rsidR="009349E6">
        <w:t xml:space="preserve">s in Ramayana, let us </w:t>
      </w:r>
      <w:r w:rsidR="00AA46BC">
        <w:t xml:space="preserve">review the details of chakra. Sage Valmiki extensively referred to these details in Valmiki Ramayana. We also need to </w:t>
      </w:r>
      <w:r w:rsidR="009349E6">
        <w:t xml:space="preserve">understand the context in which </w:t>
      </w:r>
      <w:r w:rsidR="00AA46BC">
        <w:t>sage Valmiki used chakras</w:t>
      </w:r>
      <w:r w:rsidR="009349E6">
        <w:t xml:space="preserve">. </w:t>
      </w:r>
    </w:p>
    <w:p w:rsidR="00BB7B62" w:rsidRPr="00615FAA" w:rsidRDefault="00BB7B62" w:rsidP="00C348B8">
      <w:pPr>
        <w:pStyle w:val="ListParagraph"/>
        <w:numPr>
          <w:ilvl w:val="0"/>
          <w:numId w:val="16"/>
        </w:numPr>
        <w:spacing w:line="480" w:lineRule="auto"/>
        <w:jc w:val="both"/>
        <w:rPr>
          <w:b/>
          <w:bCs/>
        </w:rPr>
      </w:pPr>
      <w:r>
        <w:t xml:space="preserve">From our general knowledge of Yoga, we know that Chakras are associated with energy. When energy passes through the Chakra, it activates them. To activate a Chakra, we must have a movement of energy. To get the movement of energy, we need to do Pranayama. Prana finds the energy. Then, the energy travels from Muladhara Chakra to the Sahasrara. There is merges with consciousness. At that moment, a Yogi experiences Samadhi – a blissful state of higher consciousness.  </w:t>
      </w:r>
      <w:r w:rsidRPr="00615FAA">
        <w:rPr>
          <w:b/>
          <w:bCs/>
        </w:rPr>
        <w:t>Valmiki Ramayana adds a different dimension to this process – descend of higher consciousness from Sahasrara to Muladhara Chakra. In this descend, higher consciousness has a neutralizing and calming effect on all excessive tendencies of Chakras (which were activated because of the energy)</w:t>
      </w:r>
      <w:r>
        <w:t xml:space="preserve">. </w:t>
      </w:r>
      <w:r w:rsidRPr="00615FAA">
        <w:rPr>
          <w:b/>
          <w:bCs/>
        </w:rPr>
        <w:t xml:space="preserve">It also neutralizes ego/Ahamkar and frees the energy locked up in Muladhara Chakra. Then, the energy and consciousness ascend to the Sahasrara. Only then the Sahasrara is activated and Yogi experiences the Samadhi.  </w:t>
      </w:r>
    </w:p>
    <w:p w:rsidR="00BB7B62" w:rsidRDefault="00BB7B62" w:rsidP="00C348B8">
      <w:pPr>
        <w:pStyle w:val="ListParagraph"/>
        <w:numPr>
          <w:ilvl w:val="0"/>
          <w:numId w:val="16"/>
        </w:numPr>
        <w:spacing w:line="480" w:lineRule="auto"/>
        <w:jc w:val="both"/>
      </w:pPr>
      <w:r>
        <w:t xml:space="preserve">When sage Valmiki mentions with the Chakras, he mentions them indirectly – using their color, letter, vehicle etc. He could not declare them explicitly as such because that hurts the storytelling, and the story risks becoming a discourse. It means that we will not get the word Chakra from sage Valmiki. But he will explain everything else about it. We need to study Chakra independently and </w:t>
      </w:r>
      <w:r>
        <w:lastRenderedPageBreak/>
        <w:t>search the way its properties like color, letter, vehicle etc. are being used in Ramayana. See the table of chakras above for quick reference.</w:t>
      </w:r>
    </w:p>
    <w:p w:rsidR="00BB7B62" w:rsidRPr="00965E19" w:rsidRDefault="00BB7B62" w:rsidP="00C348B8">
      <w:pPr>
        <w:pStyle w:val="ListParagraph"/>
        <w:numPr>
          <w:ilvl w:val="0"/>
          <w:numId w:val="16"/>
        </w:numPr>
        <w:spacing w:line="480" w:lineRule="auto"/>
        <w:jc w:val="both"/>
        <w:rPr>
          <w:b/>
          <w:bCs/>
        </w:rPr>
      </w:pPr>
      <w:r>
        <w:t xml:space="preserve">Chakras seem to play a minor role for </w:t>
      </w:r>
      <w:r w:rsidR="00965E19">
        <w:t>sage Valmiki.</w:t>
      </w:r>
      <w:r>
        <w:t xml:space="preserve"> For him, they are there, and he acknowledges them, but he is more concerned about their effects. </w:t>
      </w:r>
      <w:r w:rsidR="00615FAA">
        <w:tab/>
      </w:r>
      <w:r w:rsidRPr="00965E19">
        <w:rPr>
          <w:b/>
          <w:bCs/>
        </w:rPr>
        <w:t xml:space="preserve">The Chakras are important if you travel along the path of the energy, which is from the base of the spine toward the crown of the head. However, they do not play any part if you consider the descent of the higher consciousness from the crown of the head to the rest of the body. As we have seen before, the consciousness plays a neutralizing and calming effect on all excessive tendencies of Chakras created because of the higher energy. </w:t>
      </w:r>
    </w:p>
    <w:p w:rsidR="00BB7B62" w:rsidRDefault="00615FAA" w:rsidP="00BB7B62">
      <w:pPr>
        <w:spacing w:line="480" w:lineRule="auto"/>
        <w:jc w:val="both"/>
      </w:pPr>
      <w:r>
        <w:tab/>
      </w:r>
      <w:r w:rsidR="00BB7B62">
        <w:t>Considering all above factors, sage Valmiki gave relatively less importance to the Chakras. Now, let us see the references of chakras.</w:t>
      </w:r>
    </w:p>
    <w:p w:rsidR="00615FAA" w:rsidRDefault="00615FAA">
      <w:pPr>
        <w:tabs>
          <w:tab w:val="clear" w:pos="360"/>
          <w:tab w:val="clear" w:pos="9360"/>
        </w:tabs>
      </w:pPr>
      <w:r>
        <w:br w:type="page"/>
      </w:r>
    </w:p>
    <w:p w:rsidR="006E27BA" w:rsidRDefault="00380E3F" w:rsidP="00380E3F">
      <w:pPr>
        <w:pStyle w:val="Heading3"/>
        <w:jc w:val="left"/>
      </w:pPr>
      <w:bookmarkStart w:id="80" w:name="_Toc518708769"/>
      <w:r>
        <w:lastRenderedPageBreak/>
        <w:t>Table of Chakras –</w:t>
      </w:r>
      <w:r w:rsidR="00935602">
        <w:t xml:space="preserve"> </w:t>
      </w:r>
      <w:r w:rsidR="00212692">
        <w:t>Details of Chakras</w:t>
      </w:r>
      <w:r w:rsidR="00F269D7">
        <w:t xml:space="preserve"> a</w:t>
      </w:r>
      <w:r w:rsidR="00BB7B62">
        <w:t>nd Examples of Use</w:t>
      </w:r>
      <w:bookmarkEnd w:id="80"/>
    </w:p>
    <w:p w:rsidR="00615FAA" w:rsidRDefault="00615FAA" w:rsidP="00615FAA">
      <w:pPr>
        <w:spacing w:line="480" w:lineRule="auto"/>
        <w:jc w:val="both"/>
      </w:pPr>
      <w:r>
        <w:tab/>
        <w:t xml:space="preserve">When the energy </w:t>
      </w:r>
      <w:r w:rsidRPr="00760DE1">
        <w:rPr>
          <w:noProof/>
        </w:rPr>
        <w:t>is blocked</w:t>
      </w:r>
      <w:r>
        <w:t xml:space="preserve"> at a </w:t>
      </w:r>
      <w:r w:rsidRPr="00760DE1">
        <w:rPr>
          <w:noProof/>
        </w:rPr>
        <w:t>specific</w:t>
      </w:r>
      <w:r>
        <w:t xml:space="preserve"> point in </w:t>
      </w:r>
      <w:r w:rsidRPr="00BE01D8">
        <w:rPr>
          <w:noProof/>
        </w:rPr>
        <w:t>its</w:t>
      </w:r>
      <w:r>
        <w:t xml:space="preserve"> path in the body, it creates a chakra. Thus, a chakra redirects the energy into specific parts of the body. The body parts then consume this energy to provide </w:t>
      </w:r>
      <w:r w:rsidRPr="00760DE1">
        <w:rPr>
          <w:noProof/>
        </w:rPr>
        <w:t>specific</w:t>
      </w:r>
      <w:r>
        <w:t xml:space="preserve"> tangible results. There are </w:t>
      </w:r>
      <w:r>
        <w:rPr>
          <w:noProof/>
        </w:rPr>
        <w:t>six</w:t>
      </w:r>
      <w:r>
        <w:t xml:space="preserve"> main chakras in our body. The top of the </w:t>
      </w:r>
      <w:r w:rsidRPr="002F62CF">
        <w:t>head</w:t>
      </w:r>
      <w:r>
        <w:t xml:space="preserve">, which is the final destination of the energy, is not a chakra. Source of chakra information: </w:t>
      </w:r>
      <w:hyperlink r:id="rId27" w:history="1">
        <w:r w:rsidRPr="000B6FF7">
          <w:rPr>
            <w:rStyle w:val="Hyperlink"/>
          </w:rPr>
          <w:t>http://www.tantra-kundalini.com</w:t>
        </w:r>
      </w:hyperlink>
    </w:p>
    <w:p w:rsidR="00615FAA" w:rsidRPr="00615FAA" w:rsidRDefault="00615FAA" w:rsidP="00615FAA">
      <w:pPr>
        <w:spacing w:line="480" w:lineRule="auto"/>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5"/>
        <w:gridCol w:w="2160"/>
        <w:gridCol w:w="2430"/>
        <w:gridCol w:w="2785"/>
      </w:tblGrid>
      <w:tr w:rsidR="00380E3F" w:rsidRPr="00D920CF" w:rsidTr="00A65CB0">
        <w:tc>
          <w:tcPr>
            <w:tcW w:w="1975" w:type="dxa"/>
          </w:tcPr>
          <w:p w:rsidR="00380E3F" w:rsidRPr="00D920CF" w:rsidRDefault="00380E3F" w:rsidP="003F115D">
            <w:pPr>
              <w:spacing w:line="480" w:lineRule="auto"/>
              <w:rPr>
                <w:rStyle w:val="Strong"/>
              </w:rPr>
            </w:pPr>
            <w:r w:rsidRPr="00D920CF">
              <w:rPr>
                <w:rStyle w:val="Strong"/>
              </w:rPr>
              <w:t>Chakra/ Energy center name</w:t>
            </w:r>
            <w:r w:rsidR="00331C1B">
              <w:rPr>
                <w:rStyle w:val="Strong"/>
              </w:rPr>
              <w:t xml:space="preserve"> and </w:t>
            </w:r>
            <w:r w:rsidR="00331C1B" w:rsidRPr="00D920CF">
              <w:rPr>
                <w:rStyle w:val="Strong"/>
              </w:rPr>
              <w:t>Location</w:t>
            </w:r>
          </w:p>
        </w:tc>
        <w:tc>
          <w:tcPr>
            <w:tcW w:w="2160" w:type="dxa"/>
          </w:tcPr>
          <w:p w:rsidR="00380E3F" w:rsidRPr="00D920CF" w:rsidRDefault="00AA46BC" w:rsidP="003F115D">
            <w:pPr>
              <w:spacing w:line="480" w:lineRule="auto"/>
              <w:rPr>
                <w:rStyle w:val="Strong"/>
              </w:rPr>
            </w:pPr>
            <w:r>
              <w:rPr>
                <w:rStyle w:val="Strong"/>
              </w:rPr>
              <w:t>Element, Color and Organs</w:t>
            </w:r>
          </w:p>
        </w:tc>
        <w:tc>
          <w:tcPr>
            <w:tcW w:w="2430" w:type="dxa"/>
          </w:tcPr>
          <w:p w:rsidR="00380E3F" w:rsidRPr="00D920CF" w:rsidRDefault="00AA46BC" w:rsidP="003F115D">
            <w:pPr>
              <w:spacing w:line="480" w:lineRule="auto"/>
              <w:rPr>
                <w:rStyle w:val="Strong"/>
              </w:rPr>
            </w:pPr>
            <w:r>
              <w:rPr>
                <w:rStyle w:val="Strong"/>
              </w:rPr>
              <w:t xml:space="preserve">Shape, Vehicle and </w:t>
            </w:r>
            <w:r w:rsidR="002312E2">
              <w:rPr>
                <w:rStyle w:val="Strong"/>
              </w:rPr>
              <w:t>Deity</w:t>
            </w:r>
          </w:p>
        </w:tc>
        <w:tc>
          <w:tcPr>
            <w:tcW w:w="2785" w:type="dxa"/>
          </w:tcPr>
          <w:p w:rsidR="00380E3F" w:rsidRPr="00D920CF" w:rsidRDefault="00D75070" w:rsidP="00F269D7">
            <w:pPr>
              <w:spacing w:line="480" w:lineRule="auto"/>
              <w:rPr>
                <w:rStyle w:val="Strong"/>
              </w:rPr>
            </w:pPr>
            <w:r>
              <w:rPr>
                <w:rStyle w:val="Strong"/>
              </w:rPr>
              <w:t xml:space="preserve">Examples of </w:t>
            </w:r>
            <w:r w:rsidR="00C34F81">
              <w:rPr>
                <w:rStyle w:val="Strong"/>
              </w:rPr>
              <w:t>Use i</w:t>
            </w:r>
            <w:r w:rsidR="00F269D7">
              <w:rPr>
                <w:rStyle w:val="Strong"/>
              </w:rPr>
              <w:t>n Valmiki Ramayana</w:t>
            </w:r>
          </w:p>
        </w:tc>
      </w:tr>
      <w:tr w:rsidR="00380E3F" w:rsidTr="00A65CB0">
        <w:tc>
          <w:tcPr>
            <w:tcW w:w="1975" w:type="dxa"/>
          </w:tcPr>
          <w:p w:rsidR="00380E3F" w:rsidRDefault="00380E3F" w:rsidP="00264DF9">
            <w:pPr>
              <w:pStyle w:val="BodyText"/>
            </w:pPr>
            <w:r>
              <w:t>Muladhar</w:t>
            </w:r>
            <w:r w:rsidR="00DE2706">
              <w:t>a</w:t>
            </w:r>
            <w:r>
              <w:t xml:space="preserve"> Chakra/Root Center</w:t>
            </w:r>
            <w:r w:rsidR="00331C1B">
              <w:t xml:space="preserve">, </w:t>
            </w:r>
            <w:r w:rsidR="00331C1B">
              <w:rPr>
                <w:noProof/>
              </w:rPr>
              <w:t>l</w:t>
            </w:r>
            <w:r w:rsidR="00331C1B" w:rsidRPr="00760DE1">
              <w:rPr>
                <w:noProof/>
              </w:rPr>
              <w:t>ocated at the base of the </w:t>
            </w:r>
            <w:hyperlink r:id="rId28" w:tooltip="Vertebral column" w:history="1">
              <w:r w:rsidR="00331C1B" w:rsidRPr="00760DE1">
                <w:rPr>
                  <w:noProof/>
                </w:rPr>
                <w:t>spine</w:t>
              </w:r>
            </w:hyperlink>
            <w:r w:rsidR="00331C1B" w:rsidRPr="00760DE1">
              <w:rPr>
                <w:noProof/>
              </w:rPr>
              <w:t> in the </w:t>
            </w:r>
            <w:hyperlink r:id="rId29" w:tooltip="Coccyx" w:history="1">
              <w:r w:rsidR="00331C1B" w:rsidRPr="00760DE1">
                <w:rPr>
                  <w:noProof/>
                </w:rPr>
                <w:t>coccygeal</w:t>
              </w:r>
            </w:hyperlink>
            <w:r w:rsidR="00331C1B" w:rsidRPr="00760DE1">
              <w:rPr>
                <w:noProof/>
              </w:rPr>
              <w:t xml:space="preserve"> region.</w:t>
            </w:r>
            <w:r w:rsidR="00264DF9">
              <w:rPr>
                <w:noProof/>
              </w:rPr>
              <w:t xml:space="preserve"> Its focus is </w:t>
            </w:r>
            <w:r w:rsidR="00264DF9">
              <w:t>survival instincts.</w:t>
            </w:r>
          </w:p>
        </w:tc>
        <w:tc>
          <w:tcPr>
            <w:tcW w:w="2160" w:type="dxa"/>
          </w:tcPr>
          <w:p w:rsidR="005C54E1" w:rsidRDefault="005C54E1" w:rsidP="005C54E1">
            <w:pPr>
              <w:pStyle w:val="BodyText"/>
            </w:pPr>
            <w:r>
              <w:t xml:space="preserve">Element: Earth </w:t>
            </w:r>
          </w:p>
          <w:p w:rsidR="005C54E1" w:rsidRDefault="005C54E1" w:rsidP="005C54E1">
            <w:pPr>
              <w:pStyle w:val="BodyText"/>
            </w:pPr>
            <w:r>
              <w:t>Color: Red</w:t>
            </w:r>
          </w:p>
          <w:p w:rsidR="005C54E1" w:rsidRDefault="005C54E1" w:rsidP="005C54E1">
            <w:pPr>
              <w:pStyle w:val="BodyText"/>
            </w:pPr>
            <w:r>
              <w:t>Sense Organ: Nose</w:t>
            </w:r>
          </w:p>
          <w:p w:rsidR="005C54E1" w:rsidRDefault="005C54E1" w:rsidP="005C54E1">
            <w:pPr>
              <w:pStyle w:val="BodyText"/>
            </w:pPr>
            <w:r>
              <w:t>Work Organ: Anus</w:t>
            </w:r>
          </w:p>
          <w:p w:rsidR="00380E3F" w:rsidRDefault="005C54E1" w:rsidP="005C54E1">
            <w:pPr>
              <w:pStyle w:val="BodyText"/>
            </w:pPr>
            <w:r>
              <w:t>Sense: Smell</w:t>
            </w:r>
          </w:p>
          <w:p w:rsidR="002208CB" w:rsidRDefault="00953E50" w:rsidP="002208CB">
            <w:pPr>
              <w:pStyle w:val="BodyText"/>
            </w:pPr>
            <w:r>
              <w:t xml:space="preserve">Sanskrit Letter </w:t>
            </w:r>
            <w:r w:rsidRPr="006D336A">
              <w:rPr>
                <w:b/>
                <w:bCs/>
              </w:rPr>
              <w:t>Sound</w:t>
            </w:r>
            <w:r w:rsidR="00D75070" w:rsidRPr="006D336A">
              <w:rPr>
                <w:b/>
                <w:bCs/>
              </w:rPr>
              <w:t>: Lam</w:t>
            </w:r>
          </w:p>
        </w:tc>
        <w:tc>
          <w:tcPr>
            <w:tcW w:w="2430" w:type="dxa"/>
          </w:tcPr>
          <w:p w:rsidR="00CF158E" w:rsidRPr="006D336A" w:rsidRDefault="00CF158E" w:rsidP="00CF158E">
            <w:pPr>
              <w:pStyle w:val="BodyText"/>
              <w:rPr>
                <w:b/>
                <w:bCs/>
              </w:rPr>
            </w:pPr>
            <w:r w:rsidRPr="006D336A">
              <w:rPr>
                <w:b/>
                <w:bCs/>
              </w:rPr>
              <w:t>Shape: Square</w:t>
            </w:r>
          </w:p>
          <w:p w:rsidR="00CF158E" w:rsidRDefault="00CF158E" w:rsidP="00CF158E">
            <w:pPr>
              <w:pStyle w:val="BodyText"/>
            </w:pPr>
            <w:r>
              <w:t>Vehicle: Elephant (representing force, resistance, and stability)</w:t>
            </w:r>
          </w:p>
          <w:p w:rsidR="00CF158E" w:rsidRDefault="00CF158E" w:rsidP="00CF158E">
            <w:pPr>
              <w:pStyle w:val="BodyText"/>
            </w:pPr>
            <w:r>
              <w:t>Deity: Brahma</w:t>
            </w:r>
          </w:p>
        </w:tc>
        <w:tc>
          <w:tcPr>
            <w:tcW w:w="2785" w:type="dxa"/>
          </w:tcPr>
          <w:p w:rsidR="00FF12E4" w:rsidRDefault="00A172F3" w:rsidP="00264DF9">
            <w:pPr>
              <w:pStyle w:val="BodyText"/>
            </w:pPr>
            <w:r>
              <w:t>Lanka</w:t>
            </w:r>
            <w:r w:rsidR="00965E19">
              <w:t>,</w:t>
            </w:r>
            <w:r>
              <w:t xml:space="preserve"> the name of Ravana’s capital comes from sound Lam.</w:t>
            </w:r>
            <w:r w:rsidR="00660C38">
              <w:t xml:space="preserve"> Ravana’s palace is golden rectangle, the same shape as in middle of </w:t>
            </w:r>
            <w:r w:rsidR="004D4D25">
              <w:t>symbol of Muladhara chakra.</w:t>
            </w:r>
          </w:p>
        </w:tc>
      </w:tr>
      <w:tr w:rsidR="00380E3F" w:rsidTr="00A65CB0">
        <w:tc>
          <w:tcPr>
            <w:tcW w:w="1975" w:type="dxa"/>
          </w:tcPr>
          <w:p w:rsidR="00380E3F" w:rsidRDefault="00380E3F" w:rsidP="003F115D">
            <w:pPr>
              <w:pStyle w:val="BodyText"/>
            </w:pPr>
            <w:r>
              <w:t>Swadhisthan</w:t>
            </w:r>
            <w:r w:rsidR="00DE2706">
              <w:t>a</w:t>
            </w:r>
            <w:r>
              <w:t xml:space="preserve"> Chakra/ Enjoyment </w:t>
            </w:r>
            <w:r>
              <w:lastRenderedPageBreak/>
              <w:t>Center</w:t>
            </w:r>
            <w:r w:rsidR="00331C1B">
              <w:t>, situated just above the Root Center.</w:t>
            </w:r>
            <w:r w:rsidR="00264DF9">
              <w:t xml:space="preserve"> Its focus is procreation.</w:t>
            </w:r>
          </w:p>
        </w:tc>
        <w:tc>
          <w:tcPr>
            <w:tcW w:w="2160" w:type="dxa"/>
          </w:tcPr>
          <w:p w:rsidR="005C54E1" w:rsidRDefault="005C54E1" w:rsidP="005C54E1">
            <w:pPr>
              <w:pStyle w:val="BodyText"/>
            </w:pPr>
            <w:r>
              <w:lastRenderedPageBreak/>
              <w:t xml:space="preserve">Element: Water </w:t>
            </w:r>
          </w:p>
          <w:p w:rsidR="005C54E1" w:rsidRDefault="005C54E1" w:rsidP="005C54E1">
            <w:pPr>
              <w:pStyle w:val="BodyText"/>
            </w:pPr>
            <w:r>
              <w:t>Color: Orange</w:t>
            </w:r>
          </w:p>
          <w:p w:rsidR="005C54E1" w:rsidRDefault="005C54E1" w:rsidP="005C54E1">
            <w:pPr>
              <w:pStyle w:val="BodyText"/>
            </w:pPr>
            <w:r>
              <w:lastRenderedPageBreak/>
              <w:t>Sense Organ: Tongue</w:t>
            </w:r>
          </w:p>
          <w:p w:rsidR="005C54E1" w:rsidRDefault="005C54E1" w:rsidP="005C54E1">
            <w:pPr>
              <w:pStyle w:val="BodyText"/>
            </w:pPr>
            <w:r>
              <w:t>Work Organ: Genitals</w:t>
            </w:r>
          </w:p>
          <w:p w:rsidR="00380E3F" w:rsidRPr="006D336A" w:rsidRDefault="005C54E1" w:rsidP="005C54E1">
            <w:pPr>
              <w:pStyle w:val="BodyText"/>
              <w:rPr>
                <w:b/>
                <w:bCs/>
              </w:rPr>
            </w:pPr>
            <w:r w:rsidRPr="006D336A">
              <w:rPr>
                <w:b/>
                <w:bCs/>
              </w:rPr>
              <w:t>Sense: Taste</w:t>
            </w:r>
          </w:p>
          <w:p w:rsidR="00380E3F" w:rsidRPr="0052556B" w:rsidRDefault="00953E50" w:rsidP="002208CB">
            <w:pPr>
              <w:pStyle w:val="BodyText"/>
            </w:pPr>
            <w:r>
              <w:t xml:space="preserve">Sanskrit Letter </w:t>
            </w:r>
            <w:r w:rsidR="002208CB">
              <w:t xml:space="preserve">Sound: </w:t>
            </w:r>
            <w:r w:rsidR="002208CB" w:rsidRPr="00B469B8">
              <w:t>Va</w:t>
            </w:r>
            <w:r>
              <w:t>m</w:t>
            </w:r>
          </w:p>
        </w:tc>
        <w:tc>
          <w:tcPr>
            <w:tcW w:w="2430" w:type="dxa"/>
          </w:tcPr>
          <w:p w:rsidR="00AC3315" w:rsidRDefault="00AC3315" w:rsidP="00AC3315">
            <w:pPr>
              <w:pStyle w:val="BodyText"/>
            </w:pPr>
            <w:r>
              <w:lastRenderedPageBreak/>
              <w:t>Shape: Circle</w:t>
            </w:r>
          </w:p>
          <w:p w:rsidR="00AC3315" w:rsidRDefault="00AC3315" w:rsidP="00AC3315">
            <w:pPr>
              <w:pStyle w:val="BodyText"/>
            </w:pPr>
            <w:r w:rsidRPr="006D336A">
              <w:rPr>
                <w:b/>
                <w:bCs/>
              </w:rPr>
              <w:t>Vehicle: Crocodile</w:t>
            </w:r>
            <w:r>
              <w:t xml:space="preserve"> (representing a </w:t>
            </w:r>
            <w:r>
              <w:lastRenderedPageBreak/>
              <w:t>surprise attack and strong grip)</w:t>
            </w:r>
          </w:p>
          <w:p w:rsidR="00AC3315" w:rsidRDefault="00AC3315" w:rsidP="00AC3315">
            <w:pPr>
              <w:pStyle w:val="BodyText"/>
            </w:pPr>
            <w:r>
              <w:t>Deity: Vishnu is seated on the Garuda</w:t>
            </w:r>
            <w:r w:rsidR="002208CB">
              <w:t>.</w:t>
            </w:r>
          </w:p>
        </w:tc>
        <w:tc>
          <w:tcPr>
            <w:tcW w:w="2785" w:type="dxa"/>
          </w:tcPr>
          <w:p w:rsidR="00380E3F" w:rsidRDefault="00660C38" w:rsidP="00660C38">
            <w:pPr>
              <w:pStyle w:val="BodyText"/>
            </w:pPr>
            <w:r>
              <w:lastRenderedPageBreak/>
              <w:t xml:space="preserve">Ocean as an abode of crocodiles, name “Surasa” </w:t>
            </w:r>
            <w:r>
              <w:lastRenderedPageBreak/>
              <w:t>translates into "good taste."</w:t>
            </w:r>
          </w:p>
        </w:tc>
      </w:tr>
      <w:tr w:rsidR="00380E3F" w:rsidTr="00A65CB0">
        <w:tc>
          <w:tcPr>
            <w:tcW w:w="1975" w:type="dxa"/>
          </w:tcPr>
          <w:p w:rsidR="00380E3F" w:rsidRDefault="00380E3F" w:rsidP="00264DF9">
            <w:pPr>
              <w:pStyle w:val="BodyText"/>
            </w:pPr>
            <w:r>
              <w:lastRenderedPageBreak/>
              <w:t>Manipur</w:t>
            </w:r>
            <w:r w:rsidR="00DE2706">
              <w:t>a</w:t>
            </w:r>
            <w:r>
              <w:t xml:space="preserve"> Chakra/ Power Center</w:t>
            </w:r>
            <w:r w:rsidR="00331C1B">
              <w:t xml:space="preserve">, </w:t>
            </w:r>
            <w:r w:rsidR="00331C1B">
              <w:rPr>
                <w:noProof/>
              </w:rPr>
              <w:t>l</w:t>
            </w:r>
            <w:r w:rsidR="00331C1B" w:rsidRPr="00760DE1">
              <w:rPr>
                <w:noProof/>
              </w:rPr>
              <w:t>ocated at Solar Plexus.</w:t>
            </w:r>
            <w:r w:rsidR="00264DF9">
              <w:rPr>
                <w:noProof/>
              </w:rPr>
              <w:t xml:space="preserve"> Its focus is </w:t>
            </w:r>
            <w:r w:rsidR="00264DF9">
              <w:t>power.</w:t>
            </w:r>
          </w:p>
        </w:tc>
        <w:tc>
          <w:tcPr>
            <w:tcW w:w="2160" w:type="dxa"/>
          </w:tcPr>
          <w:p w:rsidR="005C54E1" w:rsidRDefault="005C54E1" w:rsidP="005C54E1">
            <w:pPr>
              <w:pStyle w:val="BodyText"/>
            </w:pPr>
            <w:r>
              <w:t xml:space="preserve">Element: Fire </w:t>
            </w:r>
          </w:p>
          <w:p w:rsidR="005C54E1" w:rsidRPr="006D336A" w:rsidRDefault="005C54E1" w:rsidP="005C54E1">
            <w:pPr>
              <w:pStyle w:val="BodyText"/>
              <w:rPr>
                <w:b/>
                <w:bCs/>
              </w:rPr>
            </w:pPr>
            <w:r w:rsidRPr="006D336A">
              <w:rPr>
                <w:b/>
                <w:bCs/>
              </w:rPr>
              <w:t>Color: Yellow</w:t>
            </w:r>
          </w:p>
          <w:p w:rsidR="005C54E1" w:rsidRDefault="005C54E1" w:rsidP="005C54E1">
            <w:pPr>
              <w:pStyle w:val="BodyText"/>
            </w:pPr>
            <w:r>
              <w:t>Sense Organ: Eyes</w:t>
            </w:r>
          </w:p>
          <w:p w:rsidR="005C54E1" w:rsidRDefault="005C54E1" w:rsidP="005C54E1">
            <w:pPr>
              <w:pStyle w:val="BodyText"/>
            </w:pPr>
            <w:r>
              <w:t>Work Organ: Feet and legs</w:t>
            </w:r>
          </w:p>
          <w:p w:rsidR="00380E3F" w:rsidRDefault="005C54E1" w:rsidP="005C54E1">
            <w:pPr>
              <w:pStyle w:val="BodyText"/>
            </w:pPr>
            <w:r>
              <w:t>Sense: Sight</w:t>
            </w:r>
          </w:p>
          <w:p w:rsidR="002208CB" w:rsidRDefault="00953E50" w:rsidP="005C54E1">
            <w:pPr>
              <w:pStyle w:val="BodyText"/>
            </w:pPr>
            <w:r>
              <w:t>Sanskrit Letter Sound: Ram</w:t>
            </w:r>
          </w:p>
        </w:tc>
        <w:tc>
          <w:tcPr>
            <w:tcW w:w="2430" w:type="dxa"/>
          </w:tcPr>
          <w:p w:rsidR="00AC3315" w:rsidRPr="006D336A" w:rsidRDefault="00AC3315" w:rsidP="00AC3315">
            <w:pPr>
              <w:pStyle w:val="BodyText"/>
              <w:rPr>
                <w:b/>
                <w:bCs/>
              </w:rPr>
            </w:pPr>
            <w:r w:rsidRPr="006D336A">
              <w:rPr>
                <w:b/>
                <w:bCs/>
              </w:rPr>
              <w:t>Shape: Triangle</w:t>
            </w:r>
          </w:p>
          <w:p w:rsidR="00AC3315" w:rsidRDefault="00AC3315" w:rsidP="00AC3315">
            <w:pPr>
              <w:pStyle w:val="BodyText"/>
            </w:pPr>
            <w:r>
              <w:t>Vehicle: Ram (an animal, representing dynamism and endurance)</w:t>
            </w:r>
          </w:p>
          <w:p w:rsidR="00AC3315" w:rsidRDefault="00AC3315" w:rsidP="00AC3315">
            <w:pPr>
              <w:pStyle w:val="BodyText"/>
            </w:pPr>
            <w:r>
              <w:t>Deity: Old Shiva sitting on Tiger skin</w:t>
            </w:r>
          </w:p>
        </w:tc>
        <w:tc>
          <w:tcPr>
            <w:tcW w:w="2785" w:type="dxa"/>
          </w:tcPr>
          <w:p w:rsidR="00380E3F" w:rsidRDefault="00660C38" w:rsidP="004D4D25">
            <w:pPr>
              <w:pStyle w:val="BodyText"/>
            </w:pPr>
            <w:r>
              <w:t xml:space="preserve">Manipur Chakra picture has downward-facing red triangle in the middle and fire as its element. </w:t>
            </w:r>
            <w:r w:rsidR="004D4D25">
              <w:t>I</w:t>
            </w:r>
            <w:r>
              <w:t xml:space="preserve">t </w:t>
            </w:r>
            <w:r w:rsidR="004D4D25">
              <w:t>is referred as as a mountain with a golden hue.</w:t>
            </w:r>
          </w:p>
        </w:tc>
      </w:tr>
      <w:tr w:rsidR="00380E3F" w:rsidTr="00A65CB0">
        <w:tc>
          <w:tcPr>
            <w:tcW w:w="1975" w:type="dxa"/>
          </w:tcPr>
          <w:p w:rsidR="00380E3F" w:rsidRDefault="00380E3F" w:rsidP="00264DF9">
            <w:pPr>
              <w:pStyle w:val="BodyText"/>
            </w:pPr>
            <w:r>
              <w:t>Anahat</w:t>
            </w:r>
            <w:r w:rsidR="00DE2706">
              <w:t>a</w:t>
            </w:r>
            <w:r>
              <w:t xml:space="preserve"> Chakra/ Heart Center</w:t>
            </w:r>
            <w:r w:rsidR="00331C1B">
              <w:t>, located in the heart.</w:t>
            </w:r>
            <w:r w:rsidR="00264DF9">
              <w:t xml:space="preserve"> </w:t>
            </w:r>
            <w:r w:rsidR="00264DF9" w:rsidRPr="006D336A">
              <w:rPr>
                <w:b/>
                <w:bCs/>
              </w:rPr>
              <w:t>Its focus is love and emotions.</w:t>
            </w:r>
          </w:p>
        </w:tc>
        <w:tc>
          <w:tcPr>
            <w:tcW w:w="2160" w:type="dxa"/>
          </w:tcPr>
          <w:p w:rsidR="005C54E1" w:rsidRPr="006D336A" w:rsidRDefault="005C54E1" w:rsidP="005C54E1">
            <w:pPr>
              <w:pStyle w:val="BodyText"/>
              <w:rPr>
                <w:b/>
                <w:bCs/>
              </w:rPr>
            </w:pPr>
            <w:r w:rsidRPr="006D336A">
              <w:rPr>
                <w:b/>
                <w:bCs/>
              </w:rPr>
              <w:t xml:space="preserve">Element: Air </w:t>
            </w:r>
          </w:p>
          <w:p w:rsidR="005C54E1" w:rsidRDefault="005C54E1" w:rsidP="005C54E1">
            <w:pPr>
              <w:pStyle w:val="BodyText"/>
            </w:pPr>
            <w:r>
              <w:t>Color: Green</w:t>
            </w:r>
          </w:p>
          <w:p w:rsidR="005C54E1" w:rsidRDefault="005C54E1" w:rsidP="005C54E1">
            <w:pPr>
              <w:pStyle w:val="BodyText"/>
            </w:pPr>
            <w:r>
              <w:t>Sense Organ: Skin</w:t>
            </w:r>
          </w:p>
          <w:p w:rsidR="005C54E1" w:rsidRDefault="005C54E1" w:rsidP="005C54E1">
            <w:pPr>
              <w:pStyle w:val="BodyText"/>
            </w:pPr>
            <w:r>
              <w:t>Work Organ: Hand</w:t>
            </w:r>
          </w:p>
          <w:p w:rsidR="00380E3F" w:rsidRPr="006D336A" w:rsidRDefault="005C54E1" w:rsidP="005C54E1">
            <w:pPr>
              <w:pStyle w:val="BodyText"/>
              <w:rPr>
                <w:b/>
                <w:bCs/>
              </w:rPr>
            </w:pPr>
            <w:r w:rsidRPr="006D336A">
              <w:rPr>
                <w:b/>
                <w:bCs/>
              </w:rPr>
              <w:t>Sense: Touch</w:t>
            </w:r>
          </w:p>
          <w:p w:rsidR="001C01EE" w:rsidRDefault="00953E50" w:rsidP="005C54E1">
            <w:pPr>
              <w:pStyle w:val="BodyText"/>
            </w:pPr>
            <w:r>
              <w:t>Sanskrit Letter Sound: Yam</w:t>
            </w:r>
          </w:p>
        </w:tc>
        <w:tc>
          <w:tcPr>
            <w:tcW w:w="2430" w:type="dxa"/>
          </w:tcPr>
          <w:p w:rsidR="00B469B8" w:rsidRDefault="005C54E1" w:rsidP="00B469B8">
            <w:pPr>
              <w:pStyle w:val="BodyText"/>
            </w:pPr>
            <w:r>
              <w:t>S</w:t>
            </w:r>
            <w:r w:rsidR="00B469B8">
              <w:t>hape: Hexagram</w:t>
            </w:r>
          </w:p>
          <w:p w:rsidR="00B469B8" w:rsidRDefault="00B469B8" w:rsidP="00B469B8">
            <w:pPr>
              <w:pStyle w:val="BodyText"/>
            </w:pPr>
            <w:r>
              <w:t>Vehicle: Black antelope or gazelle (representing lightness and speed)</w:t>
            </w:r>
          </w:p>
          <w:p w:rsidR="00B469B8" w:rsidRDefault="00B469B8" w:rsidP="00B469B8">
            <w:pPr>
              <w:pStyle w:val="BodyText"/>
            </w:pPr>
            <w:r>
              <w:t xml:space="preserve">Deity: Ishana Rudra Shiva sitting on Tiger </w:t>
            </w:r>
            <w:r>
              <w:lastRenderedPageBreak/>
              <w:t>skin with Kakini Shakti sitting in lotus wearing sky-blue sari</w:t>
            </w:r>
          </w:p>
        </w:tc>
        <w:tc>
          <w:tcPr>
            <w:tcW w:w="2785" w:type="dxa"/>
          </w:tcPr>
          <w:p w:rsidR="00380E3F" w:rsidRDefault="00DC6188" w:rsidP="00DC6188">
            <w:pPr>
              <w:pStyle w:val="BodyText"/>
            </w:pPr>
            <w:r>
              <w:lastRenderedPageBreak/>
              <w:t>Chapter 4-1 has several verses about Heart center. For example, in verse 4-1-10, mention of breeze, which refers to air and skin. In this verse, also refers to the love god.</w:t>
            </w:r>
          </w:p>
        </w:tc>
      </w:tr>
      <w:tr w:rsidR="00380E3F" w:rsidTr="00A65CB0">
        <w:tc>
          <w:tcPr>
            <w:tcW w:w="1975" w:type="dxa"/>
          </w:tcPr>
          <w:p w:rsidR="00380E3F" w:rsidRDefault="00380E3F" w:rsidP="003F115D">
            <w:pPr>
              <w:pStyle w:val="BodyText"/>
            </w:pPr>
            <w:r>
              <w:t>Vishuddh</w:t>
            </w:r>
            <w:r w:rsidR="00DE2706">
              <w:t>a</w:t>
            </w:r>
            <w:r>
              <w:t xml:space="preserve"> Chakra/ Throat Center</w:t>
            </w:r>
            <w:r w:rsidR="00331C1B">
              <w:t xml:space="preserve">, </w:t>
            </w:r>
            <w:r w:rsidR="00331C1B">
              <w:rPr>
                <w:noProof/>
              </w:rPr>
              <w:t>l</w:t>
            </w:r>
            <w:r w:rsidR="00331C1B" w:rsidRPr="00760DE1">
              <w:rPr>
                <w:noProof/>
              </w:rPr>
              <w:t>ocated in the throat region.</w:t>
            </w:r>
            <w:r w:rsidR="006F6447">
              <w:rPr>
                <w:noProof/>
              </w:rPr>
              <w:t xml:space="preserve"> Its focus is </w:t>
            </w:r>
            <w:r w:rsidR="006F6447">
              <w:t>self-expression by vocalization.</w:t>
            </w:r>
          </w:p>
        </w:tc>
        <w:tc>
          <w:tcPr>
            <w:tcW w:w="2160" w:type="dxa"/>
          </w:tcPr>
          <w:p w:rsidR="005C54E1" w:rsidRPr="006D336A" w:rsidRDefault="005C54E1" w:rsidP="005C54E1">
            <w:pPr>
              <w:pStyle w:val="BodyText"/>
              <w:rPr>
                <w:b/>
                <w:bCs/>
              </w:rPr>
            </w:pPr>
            <w:r w:rsidRPr="006D336A">
              <w:rPr>
                <w:b/>
                <w:bCs/>
              </w:rPr>
              <w:t xml:space="preserve">Element: Space/Ether </w:t>
            </w:r>
          </w:p>
          <w:p w:rsidR="005C54E1" w:rsidRDefault="005C54E1" w:rsidP="005C54E1">
            <w:pPr>
              <w:pStyle w:val="BodyText"/>
            </w:pPr>
            <w:r>
              <w:t xml:space="preserve">Color: Blue </w:t>
            </w:r>
          </w:p>
          <w:p w:rsidR="005C54E1" w:rsidRDefault="005C54E1" w:rsidP="005C54E1">
            <w:pPr>
              <w:pStyle w:val="BodyText"/>
            </w:pPr>
            <w:r>
              <w:t>Sense Organ: Ears</w:t>
            </w:r>
          </w:p>
          <w:p w:rsidR="005C54E1" w:rsidRDefault="005C54E1" w:rsidP="005C54E1">
            <w:pPr>
              <w:pStyle w:val="BodyText"/>
            </w:pPr>
            <w:r>
              <w:t>Work Organ: vocal cords</w:t>
            </w:r>
          </w:p>
          <w:p w:rsidR="00380E3F" w:rsidRDefault="005C54E1" w:rsidP="005C54E1">
            <w:pPr>
              <w:pStyle w:val="BodyText"/>
            </w:pPr>
            <w:r>
              <w:t>Sense: Hearing</w:t>
            </w:r>
          </w:p>
          <w:p w:rsidR="001C01EE" w:rsidRDefault="00953E50" w:rsidP="005C54E1">
            <w:pPr>
              <w:pStyle w:val="BodyText"/>
            </w:pPr>
            <w:r>
              <w:t>Sanskrit Letter Sound: Ham</w:t>
            </w:r>
          </w:p>
        </w:tc>
        <w:tc>
          <w:tcPr>
            <w:tcW w:w="2430" w:type="dxa"/>
          </w:tcPr>
          <w:p w:rsidR="00B469B8" w:rsidRDefault="00B469B8" w:rsidP="00B469B8">
            <w:pPr>
              <w:pStyle w:val="BodyText"/>
            </w:pPr>
            <w:r>
              <w:t>Shape: Crescent</w:t>
            </w:r>
          </w:p>
          <w:p w:rsidR="00B469B8" w:rsidRDefault="00B469B8" w:rsidP="00B469B8">
            <w:pPr>
              <w:pStyle w:val="BodyText"/>
            </w:pPr>
            <w:r>
              <w:t>Vehicle: Airavata (A white elephant with smoky grey color, the color of fog and cloud representing purity)</w:t>
            </w:r>
          </w:p>
          <w:p w:rsidR="00B469B8" w:rsidRDefault="00B469B8" w:rsidP="00B469B8">
            <w:pPr>
              <w:pStyle w:val="BodyText"/>
            </w:pPr>
            <w:r>
              <w:t>Deity: Panchavaktra Shiva Shiva sitting on Tiger skin with Shakini Shakti sitting in lotus wearing sky-blue sari</w:t>
            </w:r>
            <w:r w:rsidR="001C01EE">
              <w:t>.</w:t>
            </w:r>
          </w:p>
        </w:tc>
        <w:tc>
          <w:tcPr>
            <w:tcW w:w="2785" w:type="dxa"/>
          </w:tcPr>
          <w:p w:rsidR="00380E3F" w:rsidRDefault="00C81568" w:rsidP="006B1699">
            <w:pPr>
              <w:pStyle w:val="BodyText"/>
            </w:pPr>
            <w:r>
              <w:t>Name Khara comes from the root “</w:t>
            </w:r>
            <w:r w:rsidRPr="001D560E">
              <w:t>kha</w:t>
            </w:r>
            <w:r>
              <w:t>” which means “</w:t>
            </w:r>
            <w:r w:rsidRPr="003659BF">
              <w:t>space</w:t>
            </w:r>
            <w:r>
              <w:t xml:space="preserve"> </w:t>
            </w:r>
            <w:r w:rsidRPr="003659BF">
              <w:t>or</w:t>
            </w:r>
            <w:r>
              <w:t xml:space="preserve"> </w:t>
            </w:r>
            <w:r w:rsidRPr="001D560E">
              <w:t>ether</w:t>
            </w:r>
            <w:r>
              <w:t>”.</w:t>
            </w:r>
            <w:r w:rsidR="006B1699">
              <w:t xml:space="preserve"> </w:t>
            </w:r>
          </w:p>
        </w:tc>
      </w:tr>
      <w:tr w:rsidR="00380E3F" w:rsidTr="00A65CB0">
        <w:tc>
          <w:tcPr>
            <w:tcW w:w="1975" w:type="dxa"/>
          </w:tcPr>
          <w:p w:rsidR="00380E3F" w:rsidRDefault="00380E3F" w:rsidP="006D336A">
            <w:pPr>
              <w:pStyle w:val="BodyText"/>
            </w:pPr>
            <w:r w:rsidRPr="00760DE1">
              <w:rPr>
                <w:noProof/>
              </w:rPr>
              <w:t>Aagya</w:t>
            </w:r>
            <w:r>
              <w:t xml:space="preserve"> Chakra/ Third Eye Center</w:t>
            </w:r>
            <w:r w:rsidR="006D336A">
              <w:t>/ - Shiva-netra.</w:t>
            </w:r>
            <w:r>
              <w:t xml:space="preserve"> </w:t>
            </w:r>
            <w:r w:rsidR="006D336A">
              <w:t xml:space="preserve">It is </w:t>
            </w:r>
            <w:r w:rsidR="00331C1B">
              <w:t>located directly behind the center of the forehead</w:t>
            </w:r>
            <w:r w:rsidR="001C01EE">
              <w:t>.</w:t>
            </w:r>
            <w:r w:rsidR="006D336A">
              <w:t xml:space="preserve"> Its focus is vision.</w:t>
            </w:r>
          </w:p>
        </w:tc>
        <w:tc>
          <w:tcPr>
            <w:tcW w:w="2160" w:type="dxa"/>
          </w:tcPr>
          <w:p w:rsidR="005C54E1" w:rsidRDefault="005C54E1" w:rsidP="005C54E1">
            <w:pPr>
              <w:pStyle w:val="BodyText"/>
              <w:rPr>
                <w:noProof/>
              </w:rPr>
            </w:pPr>
            <w:r>
              <w:rPr>
                <w:noProof/>
              </w:rPr>
              <w:t>Element: None</w:t>
            </w:r>
          </w:p>
          <w:p w:rsidR="00380E3F" w:rsidRDefault="005C54E1" w:rsidP="003F115D">
            <w:pPr>
              <w:pStyle w:val="BodyText"/>
            </w:pPr>
            <w:r>
              <w:t>Color: B</w:t>
            </w:r>
            <w:r w:rsidRPr="000947A2">
              <w:t>lue-white</w:t>
            </w:r>
          </w:p>
          <w:p w:rsidR="006D336A" w:rsidRPr="006D336A" w:rsidRDefault="006D336A" w:rsidP="003F115D">
            <w:pPr>
              <w:pStyle w:val="BodyText"/>
            </w:pPr>
            <w:r>
              <w:t>Sanskrit Letter Sound: AUM</w:t>
            </w:r>
          </w:p>
        </w:tc>
        <w:tc>
          <w:tcPr>
            <w:tcW w:w="2430" w:type="dxa"/>
          </w:tcPr>
          <w:p w:rsidR="00B469B8" w:rsidRDefault="00A42C15" w:rsidP="00A42C15">
            <w:pPr>
              <w:pStyle w:val="BodyText"/>
            </w:pPr>
            <w:r>
              <w:t>Deity: Ardhanarishvara, the half-male, half-female Shiva-Shakti with Hakini Shakti sitting in lotus wearing red sari</w:t>
            </w:r>
            <w:r w:rsidR="002761D5">
              <w:t>.</w:t>
            </w:r>
          </w:p>
        </w:tc>
        <w:tc>
          <w:tcPr>
            <w:tcW w:w="2785" w:type="dxa"/>
          </w:tcPr>
          <w:p w:rsidR="00380E3F" w:rsidRDefault="006B1699" w:rsidP="00BB7B62">
            <w:pPr>
              <w:pStyle w:val="BodyText"/>
            </w:pPr>
            <w:r>
              <w:t xml:space="preserve">Shri Ram broke a large </w:t>
            </w:r>
            <w:r w:rsidR="00BB7B62">
              <w:t xml:space="preserve">a </w:t>
            </w:r>
            <w:r>
              <w:t>bow</w:t>
            </w:r>
            <w:r w:rsidR="00BB7B62">
              <w:t xml:space="preserve"> that belong to Shiva</w:t>
            </w:r>
            <w:r>
              <w:t xml:space="preserve">.  </w:t>
            </w:r>
            <w:r w:rsidR="00BB7B62">
              <w:t>Imagine a</w:t>
            </w:r>
            <w:r>
              <w:t xml:space="preserve"> large bow vertically mounted, with the bowstring stretched, </w:t>
            </w:r>
            <w:r w:rsidR="00BB7B62">
              <w:t xml:space="preserve">we </w:t>
            </w:r>
            <w:r>
              <w:t xml:space="preserve">get a picture of a close </w:t>
            </w:r>
            <w:r>
              <w:lastRenderedPageBreak/>
              <w:t>to vertical eye, the Third Eye</w:t>
            </w:r>
            <w:r w:rsidR="00BB7B62">
              <w:t xml:space="preserve"> - </w:t>
            </w:r>
            <w:r>
              <w:t>Shiv</w:t>
            </w:r>
            <w:r w:rsidR="00BB7B62">
              <w:t>a</w:t>
            </w:r>
            <w:r>
              <w:t>-netr</w:t>
            </w:r>
            <w:r w:rsidR="00BB7B62">
              <w:t>a</w:t>
            </w:r>
            <w:r>
              <w:t>.”</w:t>
            </w:r>
          </w:p>
        </w:tc>
      </w:tr>
      <w:tr w:rsidR="00380E3F" w:rsidTr="00A65CB0">
        <w:tc>
          <w:tcPr>
            <w:tcW w:w="1975" w:type="dxa"/>
          </w:tcPr>
          <w:p w:rsidR="00380E3F" w:rsidRDefault="00FB69B6" w:rsidP="006F6447">
            <w:pPr>
              <w:pStyle w:val="BodyText"/>
            </w:pPr>
            <w:r>
              <w:lastRenderedPageBreak/>
              <w:t>Sahasrara</w:t>
            </w:r>
            <w:r w:rsidR="00380E3F">
              <w:t>/ Thousand-petal lotus</w:t>
            </w:r>
            <w:r w:rsidR="00331C1B">
              <w:t>, located at the crown of the head</w:t>
            </w:r>
            <w:r w:rsidR="005C54E1">
              <w:t>.</w:t>
            </w:r>
            <w:r w:rsidR="006F6447">
              <w:t xml:space="preserve"> Its focus is truth and reality.</w:t>
            </w:r>
          </w:p>
        </w:tc>
        <w:tc>
          <w:tcPr>
            <w:tcW w:w="2160" w:type="dxa"/>
          </w:tcPr>
          <w:p w:rsidR="00380E3F" w:rsidRDefault="00380E3F" w:rsidP="003F115D">
            <w:pPr>
              <w:pStyle w:val="BodyText"/>
            </w:pPr>
          </w:p>
        </w:tc>
        <w:tc>
          <w:tcPr>
            <w:tcW w:w="2430" w:type="dxa"/>
          </w:tcPr>
          <w:p w:rsidR="00380E3F" w:rsidRDefault="00380E3F" w:rsidP="003F115D">
            <w:pPr>
              <w:pStyle w:val="BodyText"/>
            </w:pPr>
            <w:r>
              <w:t>N/A</w:t>
            </w:r>
          </w:p>
        </w:tc>
        <w:tc>
          <w:tcPr>
            <w:tcW w:w="2785" w:type="dxa"/>
          </w:tcPr>
          <w:p w:rsidR="00380E3F" w:rsidRDefault="00BB7B62" w:rsidP="003F115D">
            <w:pPr>
              <w:pStyle w:val="BodyText"/>
            </w:pPr>
            <w:r>
              <w:t>In verse 6-127-51, we read that Shri Ram sees thousands of citizens, appearing like lotus flowers in bloom.</w:t>
            </w:r>
          </w:p>
        </w:tc>
      </w:tr>
    </w:tbl>
    <w:p w:rsidR="006B090D" w:rsidRPr="00D2746A" w:rsidRDefault="00D2746A" w:rsidP="00C914C3">
      <w:pPr>
        <w:pStyle w:val="Heading3"/>
        <w:jc w:val="left"/>
      </w:pPr>
      <w:bookmarkStart w:id="81" w:name="_Toc518708770"/>
      <w:r w:rsidRPr="00D2746A">
        <w:t>References</w:t>
      </w:r>
      <w:r w:rsidR="00FB69B6" w:rsidRPr="00D2746A">
        <w:t xml:space="preserve"> to </w:t>
      </w:r>
      <w:r w:rsidR="00C914C3" w:rsidRPr="00D2746A">
        <w:t xml:space="preserve">Manipura, Swadhisthana, and Muladhara </w:t>
      </w:r>
      <w:r w:rsidR="00BD4DB9" w:rsidRPr="00D2746A">
        <w:t>Chakra</w:t>
      </w:r>
      <w:r w:rsidR="00C914C3" w:rsidRPr="00D2746A">
        <w:t>s:</w:t>
      </w:r>
      <w:bookmarkEnd w:id="81"/>
    </w:p>
    <w:p w:rsidR="00F12D4B" w:rsidRDefault="006B090D" w:rsidP="006B090D">
      <w:pPr>
        <w:spacing w:line="480" w:lineRule="auto"/>
        <w:ind w:firstLine="720"/>
        <w:jc w:val="both"/>
      </w:pPr>
      <w:r>
        <w:t xml:space="preserve">When Hanuman jumps toward Lanka, the story clearly mentions all the events and locations in between, which we can use as reference to the </w:t>
      </w:r>
      <w:r w:rsidR="00BD4DB9">
        <w:t>Chakra</w:t>
      </w:r>
      <w:r>
        <w:t xml:space="preserve">s. </w:t>
      </w:r>
      <w:r w:rsidRPr="00EC7303">
        <w:rPr>
          <w:b/>
          <w:bCs/>
        </w:rPr>
        <w:t>In addition, his actions show us the way t</w:t>
      </w:r>
      <w:r w:rsidR="00C914C3" w:rsidRPr="00EC7303">
        <w:rPr>
          <w:b/>
          <w:bCs/>
        </w:rPr>
        <w:t xml:space="preserve">o go through the </w:t>
      </w:r>
      <w:r w:rsidR="00BD4DB9" w:rsidRPr="00EC7303">
        <w:rPr>
          <w:b/>
          <w:bCs/>
        </w:rPr>
        <w:t>Chakra</w:t>
      </w:r>
      <w:r w:rsidR="00C914C3" w:rsidRPr="00EC7303">
        <w:rPr>
          <w:b/>
          <w:bCs/>
        </w:rPr>
        <w:t>s</w:t>
      </w:r>
      <w:r w:rsidRPr="00EC7303">
        <w:rPr>
          <w:b/>
          <w:bCs/>
        </w:rPr>
        <w:t>, their effects, and the precautions to take to avoid danger.</w:t>
      </w:r>
      <w:r>
        <w:t xml:space="preserve"> One of the functions of the </w:t>
      </w:r>
      <w:r w:rsidR="00EC7303">
        <w:t>P</w:t>
      </w:r>
      <w:r>
        <w:t>ran</w:t>
      </w:r>
      <w:r w:rsidR="00C914C3">
        <w:t>a</w:t>
      </w:r>
      <w:r>
        <w:t xml:space="preserve"> is to jump over the Manipur</w:t>
      </w:r>
      <w:r w:rsidR="00C914C3">
        <w:t>a</w:t>
      </w:r>
      <w:r>
        <w:t xml:space="preserve"> and Swadhisthan</w:t>
      </w:r>
      <w:r w:rsidR="00C914C3">
        <w:t>a</w:t>
      </w:r>
      <w:r>
        <w:t xml:space="preserve"> </w:t>
      </w:r>
      <w:r w:rsidR="00BD4DB9">
        <w:t>Chakra</w:t>
      </w:r>
      <w:r>
        <w:t>s to the Muladhar</w:t>
      </w:r>
      <w:r w:rsidR="00C914C3">
        <w:t>a</w:t>
      </w:r>
      <w:r>
        <w:t xml:space="preserve"> </w:t>
      </w:r>
      <w:r w:rsidR="00BD4DB9">
        <w:t>Chakra</w:t>
      </w:r>
      <w:r>
        <w:t>. We will study Valmiki Ramayan</w:t>
      </w:r>
      <w:r w:rsidR="00C914C3">
        <w:t>a</w:t>
      </w:r>
      <w:r>
        <w:t xml:space="preserve"> verse by verse, and correlations with the </w:t>
      </w:r>
      <w:r w:rsidR="00BD4DB9">
        <w:t>Chakra</w:t>
      </w:r>
      <w:r>
        <w:t>s</w:t>
      </w:r>
      <w:r w:rsidR="00EC7303">
        <w:t xml:space="preserve"> information</w:t>
      </w:r>
      <w:r>
        <w:t>. In this chapter, we will focus on the Manipur</w:t>
      </w:r>
      <w:r w:rsidR="00C914C3">
        <w:t>a</w:t>
      </w:r>
      <w:r>
        <w:t>, Swadhisthan</w:t>
      </w:r>
      <w:r w:rsidR="00C914C3">
        <w:t>a</w:t>
      </w:r>
      <w:r>
        <w:t>, and Muladhar</w:t>
      </w:r>
      <w:r w:rsidR="00C914C3">
        <w:t>a</w:t>
      </w:r>
      <w:r>
        <w:t xml:space="preserve"> </w:t>
      </w:r>
      <w:r w:rsidR="00BD4DB9">
        <w:t>Chakra</w:t>
      </w:r>
      <w:r>
        <w:t xml:space="preserve">s. </w:t>
      </w:r>
    </w:p>
    <w:p w:rsidR="00602718" w:rsidRPr="00EC7303" w:rsidRDefault="006B090D" w:rsidP="00EC7303">
      <w:pPr>
        <w:spacing w:line="480" w:lineRule="auto"/>
        <w:jc w:val="both"/>
        <w:rPr>
          <w:b/>
          <w:bCs/>
        </w:rPr>
      </w:pPr>
      <w:r w:rsidRPr="00EC7303">
        <w:rPr>
          <w:b/>
          <w:bCs/>
        </w:rPr>
        <w:t>Let us make a hypothesis and see if we can find any references in Valmiki Ramayan</w:t>
      </w:r>
      <w:r w:rsidR="00F12D4B" w:rsidRPr="00EC7303">
        <w:rPr>
          <w:b/>
          <w:bCs/>
        </w:rPr>
        <w:t>a</w:t>
      </w:r>
      <w:r w:rsidRPr="00EC7303">
        <w:rPr>
          <w:b/>
          <w:bCs/>
        </w:rPr>
        <w:t xml:space="preserve"> to </w:t>
      </w:r>
      <w:r w:rsidR="00BD4DB9" w:rsidRPr="00EC7303">
        <w:rPr>
          <w:b/>
          <w:bCs/>
        </w:rPr>
        <w:t>Chakra</w:t>
      </w:r>
      <w:r w:rsidR="00F12D4B" w:rsidRPr="00EC7303">
        <w:rPr>
          <w:b/>
          <w:bCs/>
        </w:rPr>
        <w:t>s</w:t>
      </w:r>
      <w:r w:rsidR="00EC7303" w:rsidRPr="00EC7303">
        <w:rPr>
          <w:b/>
          <w:bCs/>
        </w:rPr>
        <w:t xml:space="preserve"> that serve as proof:</w:t>
      </w:r>
      <w:r w:rsidR="00AC0DC9" w:rsidRPr="00EC7303">
        <w:rPr>
          <w:b/>
          <w:bCs/>
        </w:rPr>
        <w:t xml:space="preserve"> </w:t>
      </w:r>
      <w:r w:rsidR="00602718" w:rsidRPr="00EC7303">
        <w:rPr>
          <w:b/>
          <w:bCs/>
        </w:rPr>
        <w:t xml:space="preserve">Hanuman / Prana jumps over the Manipura </w:t>
      </w:r>
      <w:r w:rsidR="00BD4DB9" w:rsidRPr="00EC7303">
        <w:rPr>
          <w:b/>
          <w:bCs/>
        </w:rPr>
        <w:t>Chakra</w:t>
      </w:r>
      <w:r w:rsidR="00602718" w:rsidRPr="00EC7303">
        <w:rPr>
          <w:b/>
          <w:bCs/>
        </w:rPr>
        <w:t xml:space="preserve"> and the Swadhisthana </w:t>
      </w:r>
      <w:r w:rsidR="00BD4DB9" w:rsidRPr="00EC7303">
        <w:rPr>
          <w:b/>
          <w:bCs/>
        </w:rPr>
        <w:t>Chakra</w:t>
      </w:r>
      <w:r w:rsidR="00602718" w:rsidRPr="00EC7303">
        <w:rPr>
          <w:b/>
          <w:bCs/>
        </w:rPr>
        <w:t xml:space="preserve"> to the Muladhar</w:t>
      </w:r>
      <w:r w:rsidR="00AC0DC9" w:rsidRPr="00EC7303">
        <w:rPr>
          <w:b/>
          <w:bCs/>
        </w:rPr>
        <w:t>a</w:t>
      </w:r>
      <w:r w:rsidR="00602718" w:rsidRPr="00EC7303">
        <w:rPr>
          <w:b/>
          <w:bCs/>
        </w:rPr>
        <w:t xml:space="preserve"> </w:t>
      </w:r>
      <w:r w:rsidR="00BD4DB9" w:rsidRPr="00EC7303">
        <w:rPr>
          <w:b/>
          <w:bCs/>
        </w:rPr>
        <w:t>Chakra</w:t>
      </w:r>
      <w:r w:rsidR="00602718" w:rsidRPr="00EC7303">
        <w:rPr>
          <w:b/>
          <w:bCs/>
        </w:rPr>
        <w:t>.</w:t>
      </w:r>
    </w:p>
    <w:p w:rsidR="00EC7303" w:rsidRDefault="00EC7303" w:rsidP="00EC7303">
      <w:pPr>
        <w:spacing w:line="480" w:lineRule="auto"/>
        <w:jc w:val="both"/>
        <w:rPr>
          <w:b/>
          <w:bCs/>
        </w:rPr>
      </w:pPr>
    </w:p>
    <w:p w:rsidR="00281C56" w:rsidRDefault="00EC7303" w:rsidP="00EC7303">
      <w:pPr>
        <w:spacing w:line="480" w:lineRule="auto"/>
        <w:jc w:val="both"/>
      </w:pPr>
      <w:r w:rsidRPr="00EC7303">
        <w:rPr>
          <w:b/>
          <w:bCs/>
        </w:rPr>
        <w:lastRenderedPageBreak/>
        <w:t>Events that happened before</w:t>
      </w:r>
      <w:r w:rsidR="00281C56">
        <w:rPr>
          <w:b/>
          <w:bCs/>
        </w:rPr>
        <w:t xml:space="preserve"> in the story</w:t>
      </w:r>
      <w:r w:rsidRPr="00EC7303">
        <w:rPr>
          <w:b/>
          <w:bCs/>
        </w:rPr>
        <w:t>:</w:t>
      </w:r>
      <w:r>
        <w:t xml:space="preserve"> Ravana has abducted Sita to Lamka. Shri Ram sends Hanuman, Jambavan, and others to the south direction to search for Sita. They come to ocean, which they cannot cross. At this point, Jambavan reminds Hanuman about his real nature. </w:t>
      </w:r>
    </w:p>
    <w:p w:rsidR="00281C56" w:rsidRDefault="00397191" w:rsidP="00281C56">
      <w:pPr>
        <w:spacing w:line="480" w:lineRule="auto"/>
        <w:jc w:val="both"/>
      </w:pPr>
      <w:r>
        <w:rPr>
          <w:b/>
          <w:bCs/>
        </w:rPr>
        <w:t>Events i</w:t>
      </w:r>
      <w:r w:rsidR="00281C56" w:rsidRPr="00281C56">
        <w:rPr>
          <w:b/>
          <w:bCs/>
        </w:rPr>
        <w:t>n terms of Chakra</w:t>
      </w:r>
      <w:r w:rsidR="00281C56">
        <w:t>: We know that Hanuman represents Prana in the body. Prana is in Heart Center. Lamka represents Root Center. So, Prana has to jump from Heart Center to Root Center.</w:t>
      </w:r>
    </w:p>
    <w:p w:rsidR="00281C56" w:rsidRDefault="00281C56" w:rsidP="00EC7303">
      <w:pPr>
        <w:spacing w:line="480" w:lineRule="auto"/>
        <w:jc w:val="both"/>
      </w:pPr>
    </w:p>
    <w:p w:rsidR="00EC7303" w:rsidRDefault="00EC7303" w:rsidP="00EC7303">
      <w:pPr>
        <w:spacing w:line="480" w:lineRule="auto"/>
        <w:jc w:val="both"/>
      </w:pPr>
    </w:p>
    <w:p w:rsidR="00602718" w:rsidRDefault="00602718" w:rsidP="00602718">
      <w:pPr>
        <w:spacing w:line="480" w:lineRule="auto"/>
        <w:ind w:firstLine="720"/>
        <w:jc w:val="both"/>
      </w:pPr>
      <w:r>
        <w:t xml:space="preserve">When moment Hanuman realizes his real nature, he begins to grow, as mentioned in verse 5-1-11. The change of size of Hanuman is a reference to the practice of </w:t>
      </w:r>
      <w:r w:rsidR="00AC0DC9">
        <w:t>P</w:t>
      </w:r>
      <w:r>
        <w:t>ranayam</w:t>
      </w:r>
      <w:r w:rsidR="00AC0DC9">
        <w:t>a</w:t>
      </w:r>
      <w:r>
        <w:t>.</w:t>
      </w:r>
    </w:p>
    <w:p w:rsidR="00BD4DB9" w:rsidRDefault="00BD4DB9" w:rsidP="00602718">
      <w:pPr>
        <w:spacing w:line="480" w:lineRule="auto"/>
        <w:ind w:firstLine="720"/>
        <w:jc w:val="both"/>
      </w:pPr>
      <w:r>
        <w:t>Manipura Chakra</w:t>
      </w:r>
      <w:r w:rsidR="00602718">
        <w:t xml:space="preserve"> has a downward-facing red triangle in the middle and fire as its element. If you invert this triangle, we can imagine it as a mountain with a golden hue as referred to in. </w:t>
      </w:r>
      <w:r w:rsidR="00725ED8">
        <w:rPr>
          <w:noProof/>
          <w:lang w:bidi="sa-IN"/>
        </w:rPr>
        <w:drawing>
          <wp:inline distT="0" distB="0" distL="0" distR="0" wp14:anchorId="3739CCDB" wp14:editId="3F74BD48">
            <wp:extent cx="2133600" cy="278452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35172" cy="2786580"/>
                    </a:xfrm>
                    <a:prstGeom prst="rect">
                      <a:avLst/>
                    </a:prstGeom>
                    <a:noFill/>
                    <a:ln>
                      <a:noFill/>
                    </a:ln>
                  </pic:spPr>
                </pic:pic>
              </a:graphicData>
            </a:graphic>
          </wp:inline>
        </w:drawing>
      </w:r>
    </w:p>
    <w:p w:rsidR="00725ED8" w:rsidRDefault="00602718" w:rsidP="00602718">
      <w:pPr>
        <w:spacing w:line="480" w:lineRule="auto"/>
        <w:ind w:firstLine="720"/>
        <w:jc w:val="both"/>
      </w:pPr>
      <w:r>
        <w:t xml:space="preserve">Verse 5-1-133 says that </w:t>
      </w:r>
      <w:r w:rsidR="009B4148">
        <w:t>Hanuman</w:t>
      </w:r>
      <w:r>
        <w:t xml:space="preserve"> touches the mountain and then flies ahead toward Lanka. This touch-and-go logic with respect to the </w:t>
      </w:r>
      <w:r w:rsidR="00BD4DB9">
        <w:t>Manipura Chakra</w:t>
      </w:r>
      <w:r>
        <w:t xml:space="preserve"> indicates that the </w:t>
      </w:r>
      <w:r w:rsidR="00BD4DB9">
        <w:t xml:space="preserve">Prana </w:t>
      </w:r>
      <w:r>
        <w:t xml:space="preserve">passes by this </w:t>
      </w:r>
      <w:r w:rsidR="00BD4DB9">
        <w:t>Chakra</w:t>
      </w:r>
      <w:r>
        <w:t xml:space="preserve">. </w:t>
      </w:r>
      <w:r w:rsidRPr="00725ED8">
        <w:rPr>
          <w:b/>
          <w:bCs/>
        </w:rPr>
        <w:lastRenderedPageBreak/>
        <w:t xml:space="preserve">Verse 5-1-29 and several other verses describe the ocean as an abode of crocodiles. Crocodile symbolizes the </w:t>
      </w:r>
      <w:r w:rsidR="00BD4DB9" w:rsidRPr="00725ED8">
        <w:rPr>
          <w:b/>
          <w:bCs/>
        </w:rPr>
        <w:t>Swadhisthana Chakra</w:t>
      </w:r>
      <w:r w:rsidRPr="00725ED8">
        <w:rPr>
          <w:b/>
          <w:bCs/>
        </w:rPr>
        <w:t>.</w:t>
      </w:r>
      <w:r>
        <w:t xml:space="preserve"> </w:t>
      </w:r>
    </w:p>
    <w:p w:rsidR="00602718" w:rsidRDefault="00602718" w:rsidP="00602718">
      <w:pPr>
        <w:spacing w:line="480" w:lineRule="auto"/>
        <w:ind w:firstLine="720"/>
        <w:jc w:val="both"/>
      </w:pPr>
      <w:r>
        <w:t xml:space="preserve">Next, Surasa, a snake-like animal with bloody red eyes and powerful fangs, attacks </w:t>
      </w:r>
      <w:r w:rsidR="009B4148">
        <w:t>Hanuman</w:t>
      </w:r>
      <w:r>
        <w:t xml:space="preserve">. She is a friendly goddess of some sort and is there to test him. Surely, she is not an enemy. </w:t>
      </w:r>
      <w:r w:rsidRPr="00725ED8">
        <w:rPr>
          <w:b/>
          <w:bCs/>
        </w:rPr>
        <w:t xml:space="preserve">The name “Surasa” translates into "good taste." It is a reference to the </w:t>
      </w:r>
      <w:r w:rsidR="00BD4DB9" w:rsidRPr="00725ED8">
        <w:rPr>
          <w:b/>
          <w:bCs/>
        </w:rPr>
        <w:t>Swadhisthana Chakra</w:t>
      </w:r>
      <w:r w:rsidRPr="00725ED8">
        <w:rPr>
          <w:b/>
          <w:bCs/>
        </w:rPr>
        <w:t xml:space="preserve"> as it is associated with a sense of taste and a sense organ, tongue.</w:t>
      </w:r>
      <w:r>
        <w:t xml:space="preserve"> Initially, </w:t>
      </w:r>
      <w:r w:rsidR="009B4148">
        <w:t>Hanuman</w:t>
      </w:r>
      <w:r>
        <w:t xml:space="preserve"> tries to avoid entering into the mouth of Surasa as she has assumed a horrible form. Surasa has a boon from Lord Brahma that </w:t>
      </w:r>
      <w:r w:rsidR="009B4148">
        <w:t>Hanuman</w:t>
      </w:r>
      <w:r>
        <w:t xml:space="preserve"> must enter into her mouth. </w:t>
      </w:r>
      <w:r w:rsidR="009B4148">
        <w:t>Hanuman</w:t>
      </w:r>
      <w:r>
        <w:t xml:space="preserve"> defeats Surasa by a smart trick. He expands his body, making Surasa open her mouth wider, and then quickly becomes small, enters her mouth, and comes out, avoiding in this way going through her body. </w:t>
      </w:r>
      <w:r w:rsidRPr="00725ED8">
        <w:rPr>
          <w:b/>
          <w:bCs/>
        </w:rPr>
        <w:t xml:space="preserve">We can interpret Surasa’s boon like this: while going toward the </w:t>
      </w:r>
      <w:r w:rsidR="00BD4DB9" w:rsidRPr="00725ED8">
        <w:rPr>
          <w:b/>
          <w:bCs/>
        </w:rPr>
        <w:t>Muladhara Chakra</w:t>
      </w:r>
      <w:r w:rsidRPr="00725ED8">
        <w:rPr>
          <w:b/>
          <w:bCs/>
        </w:rPr>
        <w:t xml:space="preserve">, the </w:t>
      </w:r>
      <w:r w:rsidR="00BD4DB9" w:rsidRPr="00725ED8">
        <w:rPr>
          <w:b/>
          <w:bCs/>
        </w:rPr>
        <w:t xml:space="preserve">Prana </w:t>
      </w:r>
      <w:r w:rsidRPr="00725ED8">
        <w:rPr>
          <w:b/>
          <w:bCs/>
        </w:rPr>
        <w:t xml:space="preserve">must go close to the </w:t>
      </w:r>
      <w:r w:rsidR="00BD4DB9" w:rsidRPr="00725ED8">
        <w:rPr>
          <w:b/>
          <w:bCs/>
        </w:rPr>
        <w:t>Swadhisthana Chakra</w:t>
      </w:r>
      <w:r w:rsidRPr="00725ED8">
        <w:rPr>
          <w:b/>
          <w:bCs/>
        </w:rPr>
        <w:t xml:space="preserve">, but not through it. It is the only path available to the </w:t>
      </w:r>
      <w:r w:rsidR="00BD4DB9" w:rsidRPr="00725ED8">
        <w:rPr>
          <w:b/>
          <w:bCs/>
        </w:rPr>
        <w:t xml:space="preserve">Prana </w:t>
      </w:r>
      <w:r w:rsidRPr="00725ED8">
        <w:rPr>
          <w:b/>
          <w:bCs/>
        </w:rPr>
        <w:t xml:space="preserve">while going toward the </w:t>
      </w:r>
      <w:r w:rsidR="00BD4DB9" w:rsidRPr="00725ED8">
        <w:rPr>
          <w:b/>
          <w:bCs/>
        </w:rPr>
        <w:t>Muladhara Chakra</w:t>
      </w:r>
      <w:r w:rsidRPr="00725ED8">
        <w:rPr>
          <w:b/>
          <w:bCs/>
        </w:rPr>
        <w:t>, and there is no way to avoid it.</w:t>
      </w:r>
      <w:r>
        <w:t xml:space="preserve"> </w:t>
      </w:r>
      <w:r w:rsidR="009B4148">
        <w:t>Hanuman</w:t>
      </w:r>
      <w:r>
        <w:t xml:space="preserve"> making his body large and small is a reference to </w:t>
      </w:r>
      <w:r w:rsidR="008039E6">
        <w:t>Pranayama,</w:t>
      </w:r>
      <w:r>
        <w:t xml:space="preserve"> where we inflate and deflate our belly with air. Note that Mainak – the gold-colored mountain – and Surasa – the snake-like animal – are not hostile. They represent two points on the map of the body, which the </w:t>
      </w:r>
      <w:r w:rsidR="00BD4DB9">
        <w:t xml:space="preserve">Prana </w:t>
      </w:r>
      <w:r>
        <w:t>has to pass by closely.</w:t>
      </w:r>
    </w:p>
    <w:p w:rsidR="00602718" w:rsidRDefault="00602718" w:rsidP="00602718">
      <w:pPr>
        <w:spacing w:line="480" w:lineRule="auto"/>
        <w:ind w:firstLine="720"/>
        <w:jc w:val="both"/>
      </w:pPr>
      <w:r>
        <w:t xml:space="preserve">Next, a demon by the name of Simhika attracts </w:t>
      </w:r>
      <w:r w:rsidR="009B4148">
        <w:t>Hanuman</w:t>
      </w:r>
      <w:r>
        <w:t xml:space="preserve"> by his shadow. In verse 5-1-191, we read that her mouth is as big as </w:t>
      </w:r>
      <w:r w:rsidR="009B4148">
        <w:t>Hanuman</w:t>
      </w:r>
      <w:r>
        <w:t xml:space="preserve">’s body, so that he can see her internal organs. This time again, he becomes minuscule and enters into the demon’s mouth. While passing through her, he tears her internal organs with his nails and comes out. </w:t>
      </w:r>
      <w:r w:rsidR="00725ED8" w:rsidRPr="00725ED8">
        <w:rPr>
          <w:b/>
          <w:bCs/>
        </w:rPr>
        <w:t>T</w:t>
      </w:r>
      <w:r w:rsidRPr="00725ED8">
        <w:rPr>
          <w:b/>
          <w:bCs/>
        </w:rPr>
        <w:t xml:space="preserve">he internal organs mentioned in the story surely stand for our intestines. Scratching of the intestines is a reference to the bleeding that may occur because of </w:t>
      </w:r>
      <w:r w:rsidR="008039E6" w:rsidRPr="00725ED8">
        <w:rPr>
          <w:b/>
          <w:bCs/>
        </w:rPr>
        <w:t>Pranayama.</w:t>
      </w:r>
      <w:r>
        <w:t xml:space="preserve"> The correct practice of </w:t>
      </w:r>
      <w:r w:rsidR="008039E6">
        <w:t xml:space="preserve">Pranayama </w:t>
      </w:r>
      <w:r>
        <w:t>invariably involves applying a Mula-Bandha/Root Lock. We can use the root lock</w:t>
      </w:r>
      <w:r w:rsidR="00725ED8">
        <w:t xml:space="preserve"> to direct the A</w:t>
      </w:r>
      <w:r>
        <w:t>paan</w:t>
      </w:r>
      <w:r w:rsidR="00725ED8">
        <w:t>a</w:t>
      </w:r>
      <w:r>
        <w:t xml:space="preserve">, a form of </w:t>
      </w:r>
      <w:r w:rsidR="00BD4DB9">
        <w:t xml:space="preserve">Prana </w:t>
      </w:r>
      <w:r>
        <w:t xml:space="preserve">that works in the abdomen, upwards. In </w:t>
      </w:r>
      <w:r w:rsidR="008039E6">
        <w:lastRenderedPageBreak/>
        <w:t>Pranayama,</w:t>
      </w:r>
      <w:r>
        <w:t xml:space="preserve"> all we are trying to do is bring these two different forms of </w:t>
      </w:r>
      <w:r w:rsidR="00BD4DB9">
        <w:t xml:space="preserve">Prana </w:t>
      </w:r>
      <w:r>
        <w:t>(</w:t>
      </w:r>
      <w:r w:rsidR="00BD4DB9">
        <w:t xml:space="preserve">Prana </w:t>
      </w:r>
      <w:r>
        <w:t xml:space="preserve">and </w:t>
      </w:r>
      <w:r w:rsidR="00725ED8">
        <w:t>Apaana</w:t>
      </w:r>
      <w:r>
        <w:t xml:space="preserve">) together. We force the </w:t>
      </w:r>
      <w:r w:rsidR="00725ED8">
        <w:t xml:space="preserve">Apaana </w:t>
      </w:r>
      <w:r>
        <w:t xml:space="preserve">upwards by tightening the anus, and force the </w:t>
      </w:r>
      <w:r w:rsidR="00BD4DB9">
        <w:t xml:space="preserve">Prana </w:t>
      </w:r>
      <w:r>
        <w:t xml:space="preserve">downwards by breathing air deep into the stomach. When these two forms of </w:t>
      </w:r>
      <w:r w:rsidR="00BD4DB9">
        <w:t xml:space="preserve">Prana </w:t>
      </w:r>
      <w:r>
        <w:t xml:space="preserve">meet, it creates a connection that facilitates the </w:t>
      </w:r>
      <w:r w:rsidR="00725ED8">
        <w:t>Prana</w:t>
      </w:r>
      <w:r>
        <w:t xml:space="preserve">’s entry into the Muladhar/Root Center. This mixing of two components of the </w:t>
      </w:r>
      <w:r w:rsidR="00BD4DB9">
        <w:t xml:space="preserve">Prana </w:t>
      </w:r>
      <w:r>
        <w:t xml:space="preserve">is an essential precondition for the upward movement of the energy. </w:t>
      </w:r>
    </w:p>
    <w:p w:rsidR="00602718" w:rsidRPr="00725ED8" w:rsidRDefault="00602718" w:rsidP="00602718">
      <w:pPr>
        <w:spacing w:line="480" w:lineRule="auto"/>
        <w:ind w:firstLine="720"/>
        <w:jc w:val="both"/>
        <w:rPr>
          <w:b/>
          <w:bCs/>
        </w:rPr>
      </w:pPr>
      <w:r w:rsidRPr="00725ED8">
        <w:rPr>
          <w:b/>
          <w:bCs/>
        </w:rPr>
        <w:t>Expanding and contracting the stomach and applying the root lock stretches intestines and rectal organs. Doing it excessively, forcibly, and without a guru’s guidance, may result in bleeding. It is an important warning sign given to us by sage Valmiki.</w:t>
      </w:r>
    </w:p>
    <w:p w:rsidR="00725ED8" w:rsidRDefault="00602718" w:rsidP="00602718">
      <w:pPr>
        <w:spacing w:line="480" w:lineRule="auto"/>
        <w:ind w:firstLine="720"/>
        <w:jc w:val="both"/>
        <w:rPr>
          <w:b/>
          <w:bCs/>
        </w:rPr>
      </w:pPr>
      <w:r>
        <w:tab/>
        <w:t xml:space="preserve">According to verse 5-1-206, when </w:t>
      </w:r>
      <w:r w:rsidR="009B4148">
        <w:t>Hanuman</w:t>
      </w:r>
      <w:r>
        <w:t xml:space="preserve"> reaches Lanka again, he becomes regular in size. Verse 5-2-49 tells us that </w:t>
      </w:r>
      <w:r w:rsidR="009B4148">
        <w:t>Hanuman</w:t>
      </w:r>
      <w:r>
        <w:t xml:space="preserve"> reduces himself to the size of a cat while entering Lanka. </w:t>
      </w:r>
      <w:r w:rsidRPr="00725ED8">
        <w:rPr>
          <w:b/>
          <w:bCs/>
        </w:rPr>
        <w:t xml:space="preserve">It indicates that we need a minuscule amount of the </w:t>
      </w:r>
      <w:r w:rsidR="00BD4DB9" w:rsidRPr="00725ED8">
        <w:rPr>
          <w:b/>
          <w:bCs/>
        </w:rPr>
        <w:t xml:space="preserve">Prana </w:t>
      </w:r>
      <w:r w:rsidRPr="00725ED8">
        <w:rPr>
          <w:b/>
          <w:bCs/>
        </w:rPr>
        <w:t xml:space="preserve">to enter into the </w:t>
      </w:r>
      <w:r w:rsidR="00BD4DB9" w:rsidRPr="00725ED8">
        <w:rPr>
          <w:b/>
          <w:bCs/>
        </w:rPr>
        <w:t>Muladhara Chakra</w:t>
      </w:r>
      <w:r w:rsidRPr="00725ED8">
        <w:rPr>
          <w:b/>
          <w:bCs/>
        </w:rPr>
        <w:t xml:space="preserve">. There is no need to use excessive force; we need to avoid strenuous breathing. </w:t>
      </w:r>
    </w:p>
    <w:p w:rsidR="00602718" w:rsidRPr="00725ED8" w:rsidRDefault="00602718" w:rsidP="00602718">
      <w:pPr>
        <w:spacing w:line="480" w:lineRule="auto"/>
        <w:ind w:firstLine="720"/>
        <w:jc w:val="both"/>
        <w:rPr>
          <w:b/>
          <w:bCs/>
        </w:rPr>
      </w:pPr>
      <w:r>
        <w:t xml:space="preserve">When </w:t>
      </w:r>
      <w:r w:rsidR="009B4148">
        <w:t>Hanuman</w:t>
      </w:r>
      <w:r>
        <w:t xml:space="preserve"> is at the gate of the city of Lanka, a female demon attacks him. </w:t>
      </w:r>
      <w:r w:rsidRPr="00725ED8">
        <w:rPr>
          <w:b/>
          <w:bCs/>
        </w:rPr>
        <w:t xml:space="preserve">Verse 5-3-40 mentions that </w:t>
      </w:r>
      <w:r w:rsidR="009B4148" w:rsidRPr="00725ED8">
        <w:rPr>
          <w:b/>
          <w:bCs/>
        </w:rPr>
        <w:t>Hanuman</w:t>
      </w:r>
      <w:r w:rsidRPr="00725ED8">
        <w:rPr>
          <w:b/>
          <w:bCs/>
        </w:rPr>
        <w:t xml:space="preserve"> does not use his full strength to hit her; he hits her as gently as possible. It is a reference to the kind of gentleness required while performing </w:t>
      </w:r>
      <w:r w:rsidR="008039E6" w:rsidRPr="00725ED8">
        <w:rPr>
          <w:b/>
          <w:bCs/>
        </w:rPr>
        <w:t>Pranayama.</w:t>
      </w:r>
      <w:r w:rsidRPr="00725ED8">
        <w:rPr>
          <w:b/>
          <w:bCs/>
        </w:rPr>
        <w:t xml:space="preserve"> </w:t>
      </w:r>
      <w:r>
        <w:t xml:space="preserve">It tells us to avoid being too forceful in doing </w:t>
      </w:r>
      <w:r w:rsidR="008039E6">
        <w:t>Pranayama.</w:t>
      </w:r>
      <w:r>
        <w:t xml:space="preserve"> The reason is that the use of excessive force takes the attention away from </w:t>
      </w:r>
      <w:r w:rsidR="008039E6">
        <w:t>Pranayama,</w:t>
      </w:r>
      <w:r>
        <w:t xml:space="preserve"> and it allows the ego to attach itself to the process, which in turn reinforces the ego. Here again, we learn that this female demon enjoys a boon granted by Lord Brahma, which is that when a monkey will defeat her, destruction of Lanka will follow. This boon shows us an obvious fact in terms of body-mind processes. </w:t>
      </w:r>
      <w:r w:rsidRPr="00725ED8">
        <w:rPr>
          <w:b/>
          <w:bCs/>
        </w:rPr>
        <w:t xml:space="preserve">When we succeed in doing </w:t>
      </w:r>
      <w:r w:rsidR="008039E6" w:rsidRPr="00725ED8">
        <w:rPr>
          <w:b/>
          <w:bCs/>
        </w:rPr>
        <w:t>Pranayama,</w:t>
      </w:r>
      <w:r w:rsidRPr="00725ED8">
        <w:rPr>
          <w:b/>
          <w:bCs/>
        </w:rPr>
        <w:t xml:space="preserve"> the </w:t>
      </w:r>
      <w:r w:rsidR="00BD4DB9" w:rsidRPr="00725ED8">
        <w:rPr>
          <w:b/>
          <w:bCs/>
        </w:rPr>
        <w:t xml:space="preserve">Prana </w:t>
      </w:r>
      <w:r w:rsidRPr="00725ED8">
        <w:rPr>
          <w:b/>
          <w:bCs/>
        </w:rPr>
        <w:t>will enter the Root Center, and the ego/ahamkar will begin to lose ground.</w:t>
      </w:r>
    </w:p>
    <w:p w:rsidR="00602718" w:rsidRDefault="00602718" w:rsidP="00602718">
      <w:pPr>
        <w:spacing w:line="480" w:lineRule="auto"/>
        <w:ind w:firstLine="720"/>
        <w:jc w:val="both"/>
      </w:pPr>
      <w:r>
        <w:lastRenderedPageBreak/>
        <w:t xml:space="preserve">The role of </w:t>
      </w:r>
      <w:r w:rsidR="008039E6">
        <w:t xml:space="preserve">Pranayama </w:t>
      </w:r>
      <w:r>
        <w:t>ends,</w:t>
      </w:r>
      <w:r w:rsidRPr="00283206">
        <w:t xml:space="preserve"> </w:t>
      </w:r>
      <w:r>
        <w:t xml:space="preserve">when the </w:t>
      </w:r>
      <w:r w:rsidR="00BD4DB9">
        <w:t xml:space="preserve">Prana </w:t>
      </w:r>
      <w:r>
        <w:t xml:space="preserve">enters the Root Center. However, the </w:t>
      </w:r>
      <w:r w:rsidR="00BD4DB9">
        <w:t xml:space="preserve">Prana </w:t>
      </w:r>
      <w:r>
        <w:t xml:space="preserve">/ </w:t>
      </w:r>
      <w:r w:rsidR="009B4148">
        <w:t>Hanuman</w:t>
      </w:r>
      <w:r>
        <w:t>, continues to play a vital role throughout the rest of</w:t>
      </w:r>
      <w:r w:rsidR="00574F80">
        <w:t xml:space="preserve"> Ramayana.</w:t>
      </w:r>
      <w:r>
        <w:t xml:space="preserve"> When </w:t>
      </w:r>
      <w:r w:rsidR="009B4148">
        <w:t>Hanuman</w:t>
      </w:r>
      <w:r>
        <w:t xml:space="preserve"> locates Sita, he respectfully requests her to come with him. Although it sounds very logical for her to run away with him, Sita refuses this quick escape. </w:t>
      </w:r>
    </w:p>
    <w:p w:rsidR="00602718" w:rsidRDefault="00602718" w:rsidP="00602718">
      <w:pPr>
        <w:spacing w:line="480" w:lineRule="auto"/>
        <w:ind w:firstLine="720"/>
        <w:jc w:val="both"/>
      </w:pPr>
      <w:r>
        <w:t xml:space="preserve">Sita or the Kundalini stands for the energy, which manifests itself as fire as well. Her name is Sita, which may mean “coolness” because of the root “sit” in her name, but she is cool only in the presence of Shri Ram. </w:t>
      </w:r>
      <w:r w:rsidRPr="00725ED8">
        <w:rPr>
          <w:b/>
          <w:bCs/>
        </w:rPr>
        <w:t xml:space="preserve">Sita escaping with </w:t>
      </w:r>
      <w:r w:rsidR="009B4148" w:rsidRPr="00725ED8">
        <w:rPr>
          <w:b/>
          <w:bCs/>
        </w:rPr>
        <w:t>Hanuman</w:t>
      </w:r>
      <w:r w:rsidRPr="00725ED8">
        <w:rPr>
          <w:b/>
          <w:bCs/>
        </w:rPr>
        <w:t xml:space="preserve"> means the Kundalini rising the moment the </w:t>
      </w:r>
      <w:r w:rsidR="00BD4DB9" w:rsidRPr="00725ED8">
        <w:rPr>
          <w:b/>
          <w:bCs/>
        </w:rPr>
        <w:t xml:space="preserve">Prana </w:t>
      </w:r>
      <w:r w:rsidRPr="00725ED8">
        <w:rPr>
          <w:b/>
          <w:bCs/>
        </w:rPr>
        <w:t xml:space="preserve">enters the </w:t>
      </w:r>
      <w:r w:rsidR="00BD4DB9" w:rsidRPr="00725ED8">
        <w:rPr>
          <w:b/>
          <w:bCs/>
        </w:rPr>
        <w:t>Muladhara Chakra</w:t>
      </w:r>
      <w:r w:rsidRPr="00725ED8">
        <w:rPr>
          <w:b/>
          <w:bCs/>
        </w:rPr>
        <w:t>. With no higher consciousness/Shri Ram around to tame her fire, i</w:t>
      </w:r>
      <w:r w:rsidR="00725ED8" w:rsidRPr="00725ED8">
        <w:rPr>
          <w:b/>
          <w:bCs/>
        </w:rPr>
        <w:t>t might mean a human may get large amount of heat in body</w:t>
      </w:r>
      <w:r w:rsidRPr="00725ED8">
        <w:rPr>
          <w:b/>
          <w:bCs/>
        </w:rPr>
        <w:t>.</w:t>
      </w:r>
      <w:r>
        <w:t xml:space="preserve"> As is, when the </w:t>
      </w:r>
      <w:r w:rsidR="00BD4DB9">
        <w:t xml:space="preserve">Prana </w:t>
      </w:r>
      <w:r>
        <w:t xml:space="preserve">enters the </w:t>
      </w:r>
      <w:r w:rsidR="00BD4DB9">
        <w:t>Muladhara Chakra</w:t>
      </w:r>
      <w:r>
        <w:t xml:space="preserve">, it releases a fractional amount of the energy. This small amount of the energy not only burns the </w:t>
      </w:r>
      <w:r w:rsidR="00BD4DB9">
        <w:t>Chakra</w:t>
      </w:r>
      <w:r>
        <w:t xml:space="preserve">, but also heats up the entire body. If you Google "Kundalini Heat,” you will find several posts asking for help. You will find posts from people, who did unguided and unrestrained </w:t>
      </w:r>
      <w:r w:rsidR="008039E6">
        <w:t>Pranayama,</w:t>
      </w:r>
      <w:r>
        <w:t xml:space="preserve"> cannot bear the heat generated because of it. Yogis knew this phenomenon and documented it in Yoga books. This phenomenon is a direct result of </w:t>
      </w:r>
      <w:r w:rsidR="008039E6">
        <w:t xml:space="preserve">Pranayama </w:t>
      </w:r>
      <w:r>
        <w:t xml:space="preserve">and is an indication that the </w:t>
      </w:r>
      <w:r w:rsidR="00BD4DB9">
        <w:t xml:space="preserve">Prana </w:t>
      </w:r>
      <w:r>
        <w:t xml:space="preserve">has entered the </w:t>
      </w:r>
      <w:r w:rsidR="00BD4DB9">
        <w:t>Muladhara Chakra</w:t>
      </w:r>
      <w:r>
        <w:t>. Even a minor twist in this coiled up energy can create an unbearable firestorm inside our body. A complete rise of the energy at this stage will feel like a nuclear explosion within us; it is best to avoid it.</w:t>
      </w:r>
    </w:p>
    <w:p w:rsidR="00281C56" w:rsidRPr="00281C56" w:rsidRDefault="00602718" w:rsidP="00281C56">
      <w:pPr>
        <w:spacing w:line="480" w:lineRule="auto"/>
        <w:ind w:firstLine="720"/>
        <w:jc w:val="both"/>
        <w:rPr>
          <w:b/>
          <w:bCs/>
        </w:rPr>
      </w:pPr>
      <w:r w:rsidRPr="00281C56">
        <w:rPr>
          <w:b/>
          <w:bCs/>
        </w:rPr>
        <w:t xml:space="preserve">Sage Valmiki is very compassionate in describing this event in advance for us. He famously represents it as </w:t>
      </w:r>
      <w:r w:rsidR="009B4148" w:rsidRPr="00281C56">
        <w:rPr>
          <w:b/>
          <w:bCs/>
        </w:rPr>
        <w:t>Hanuman</w:t>
      </w:r>
      <w:r w:rsidRPr="00281C56">
        <w:rPr>
          <w:b/>
          <w:bCs/>
        </w:rPr>
        <w:t xml:space="preserve"> burning Ravan’s Lanka.</w:t>
      </w:r>
      <w:r>
        <w:t xml:space="preserve"> This warning is an important warning sign and a symptom of success of </w:t>
      </w:r>
      <w:r w:rsidR="008039E6">
        <w:t>Pranayama.</w:t>
      </w:r>
      <w:r>
        <w:t xml:space="preserve"> The heat released by the Kundalini may affect the </w:t>
      </w:r>
      <w:r w:rsidR="00BD4DB9">
        <w:t>Swadhisthana Chakra</w:t>
      </w:r>
      <w:r>
        <w:t xml:space="preserve"> as it is very near to the </w:t>
      </w:r>
      <w:r w:rsidR="00BD4DB9">
        <w:t>Muladhara Chakra</w:t>
      </w:r>
      <w:r>
        <w:t xml:space="preserve">. It may cause an imbalance, as the person may try over-indulgence in desires generated from the </w:t>
      </w:r>
      <w:r w:rsidR="00BD4DB9">
        <w:t>Swadhisthana Chakra</w:t>
      </w:r>
      <w:r>
        <w:t xml:space="preserve">. A similar effect may occur at the </w:t>
      </w:r>
      <w:r w:rsidR="00BD4DB9">
        <w:lastRenderedPageBreak/>
        <w:t>Manipura Chakra</w:t>
      </w:r>
      <w:r>
        <w:t xml:space="preserve"> as well, where a person may succeed in overcoming desires created by the </w:t>
      </w:r>
      <w:r w:rsidR="00BD4DB9">
        <w:t>Swadhisthana Chakra</w:t>
      </w:r>
      <w:r>
        <w:t xml:space="preserve">, but may succumb to those created by the </w:t>
      </w:r>
      <w:r w:rsidR="00BD4DB9">
        <w:t>Manipura Chakra</w:t>
      </w:r>
      <w:r>
        <w:t xml:space="preserve">. </w:t>
      </w:r>
      <w:r w:rsidRPr="00281C56">
        <w:rPr>
          <w:b/>
          <w:bCs/>
        </w:rPr>
        <w:t xml:space="preserve">Sage Valmiki knew the peril that may unfold when </w:t>
      </w:r>
      <w:r w:rsidR="00BD4DB9" w:rsidRPr="00281C56">
        <w:rPr>
          <w:b/>
          <w:bCs/>
        </w:rPr>
        <w:t xml:space="preserve">Prana </w:t>
      </w:r>
      <w:r w:rsidRPr="00281C56">
        <w:rPr>
          <w:b/>
          <w:bCs/>
        </w:rPr>
        <w:t xml:space="preserve">enters the </w:t>
      </w:r>
      <w:r w:rsidR="00BD4DB9" w:rsidRPr="00281C56">
        <w:rPr>
          <w:b/>
          <w:bCs/>
        </w:rPr>
        <w:t>Muladhara Chakra</w:t>
      </w:r>
      <w:r w:rsidRPr="00281C56">
        <w:rPr>
          <w:b/>
          <w:bCs/>
        </w:rPr>
        <w:t xml:space="preserve">. Hence, he created the character of </w:t>
      </w:r>
      <w:r w:rsidR="009B4148" w:rsidRPr="00281C56">
        <w:rPr>
          <w:b/>
          <w:bCs/>
        </w:rPr>
        <w:t>Hanuman</w:t>
      </w:r>
      <w:r w:rsidRPr="00281C56">
        <w:rPr>
          <w:b/>
          <w:bCs/>
        </w:rPr>
        <w:t xml:space="preserve">, who is a symbol of devotion and celibacy. The quality of devotion helps rectify imbalances at the </w:t>
      </w:r>
      <w:r w:rsidR="00BD4DB9" w:rsidRPr="00281C56">
        <w:rPr>
          <w:b/>
          <w:bCs/>
        </w:rPr>
        <w:t>Manipura Chakra</w:t>
      </w:r>
      <w:r w:rsidRPr="00281C56">
        <w:rPr>
          <w:b/>
          <w:bCs/>
        </w:rPr>
        <w:t xml:space="preserve">/Power Center. The quality of celibacy helps constrain desires flaming out of the </w:t>
      </w:r>
      <w:r w:rsidR="00BD4DB9" w:rsidRPr="00281C56">
        <w:rPr>
          <w:b/>
          <w:bCs/>
        </w:rPr>
        <w:t>Swadhisthana Chakra</w:t>
      </w:r>
      <w:r w:rsidRPr="00281C56">
        <w:rPr>
          <w:b/>
          <w:bCs/>
        </w:rPr>
        <w:t>.</w:t>
      </w:r>
      <w:bookmarkStart w:id="82" w:name="_Toc412487797"/>
      <w:bookmarkStart w:id="83" w:name="_Toc423152525"/>
      <w:bookmarkStart w:id="84" w:name="_Toc423154148"/>
      <w:bookmarkStart w:id="85" w:name="_Toc412487805"/>
      <w:bookmarkStart w:id="86" w:name="_Toc423152534"/>
      <w:bookmarkStart w:id="87" w:name="_Toc423154157"/>
      <w:bookmarkStart w:id="88" w:name="_Toc418306778"/>
    </w:p>
    <w:p w:rsidR="00671AE1" w:rsidRDefault="00D2746A" w:rsidP="00671AE1">
      <w:pPr>
        <w:pStyle w:val="Heading3"/>
        <w:jc w:val="left"/>
      </w:pPr>
      <w:bookmarkStart w:id="89" w:name="_Toc518708771"/>
      <w:r w:rsidRPr="00D2746A">
        <w:t xml:space="preserve">References </w:t>
      </w:r>
      <w:r w:rsidR="00FB69B6" w:rsidRPr="00281C56">
        <w:t xml:space="preserve">to </w:t>
      </w:r>
      <w:r w:rsidR="00671AE1">
        <w:t>Throat Center</w:t>
      </w:r>
      <w:bookmarkEnd w:id="82"/>
      <w:bookmarkEnd w:id="83"/>
      <w:bookmarkEnd w:id="84"/>
      <w:bookmarkEnd w:id="89"/>
    </w:p>
    <w:p w:rsidR="00281C56" w:rsidRDefault="00281C56" w:rsidP="00281C56">
      <w:pPr>
        <w:spacing w:line="480" w:lineRule="auto"/>
        <w:ind w:firstLine="720"/>
        <w:jc w:val="both"/>
      </w:pPr>
      <w:r w:rsidRPr="00EC7303">
        <w:rPr>
          <w:b/>
          <w:bCs/>
        </w:rPr>
        <w:t>Events that happened before</w:t>
      </w:r>
      <w:r>
        <w:rPr>
          <w:b/>
          <w:bCs/>
        </w:rPr>
        <w:t xml:space="preserve"> in the story</w:t>
      </w:r>
      <w:r w:rsidRPr="00EC7303">
        <w:rPr>
          <w:b/>
          <w:bCs/>
        </w:rPr>
        <w:t>:</w:t>
      </w:r>
      <w:r>
        <w:t xml:space="preserve"> In verse 3-11-7, we read that Shri Ram hears singing and playing musical instruments. </w:t>
      </w:r>
      <w:r w:rsidRPr="00485E37">
        <w:rPr>
          <w:b/>
          <w:bCs/>
        </w:rPr>
        <w:t xml:space="preserve">The melodious sounds are coming from the direction of a tranquil lake, but he cannot see anyone. </w:t>
      </w:r>
      <w:r w:rsidR="005C080E">
        <w:rPr>
          <w:b/>
          <w:bCs/>
        </w:rPr>
        <w:t xml:space="preserve">(Anahata </w:t>
      </w:r>
      <w:r w:rsidR="005C080E" w:rsidRPr="00485E37">
        <w:rPr>
          <w:b/>
          <w:bCs/>
        </w:rPr>
        <w:t>Nad</w:t>
      </w:r>
      <w:r w:rsidR="005C080E">
        <w:rPr>
          <w:b/>
          <w:bCs/>
        </w:rPr>
        <w:t>)</w:t>
      </w:r>
    </w:p>
    <w:p w:rsidR="00671AE1" w:rsidRPr="006E6A02" w:rsidRDefault="00671AE1" w:rsidP="00671AE1">
      <w:pPr>
        <w:spacing w:line="480" w:lineRule="auto"/>
        <w:ind w:firstLine="720"/>
        <w:jc w:val="both"/>
      </w:pPr>
      <w:r>
        <w:t xml:space="preserve">In verse 3-13-13, sage Agastya suggests to live in </w:t>
      </w:r>
      <w:r w:rsidRPr="006E6A02">
        <w:t>Panchavati</w:t>
      </w:r>
      <w:r>
        <w:t xml:space="preserve"> area to Shri Ram. The</w:t>
      </w:r>
      <w:r w:rsidRPr="006E6A02">
        <w:t xml:space="preserve"> Panchavati area </w:t>
      </w:r>
      <w:r>
        <w:t>is described as a</w:t>
      </w:r>
      <w:r w:rsidRPr="006E6A02">
        <w:t xml:space="preserve"> relatively small and beautiful place in the tropical dense Dandaka forest</w:t>
      </w:r>
      <w:r>
        <w:t xml:space="preserve">. Verse 3-15-28 mentions that Sita is very happy with the new area and their new beautifully constructed hermitage. Verse 3-15-31 mentions that they lived happily at Panchavati for some time. </w:t>
      </w:r>
    </w:p>
    <w:p w:rsidR="00671AE1" w:rsidRPr="005C080E" w:rsidRDefault="00397191" w:rsidP="00671AE1">
      <w:pPr>
        <w:spacing w:line="480" w:lineRule="auto"/>
        <w:ind w:firstLine="720"/>
        <w:jc w:val="both"/>
        <w:rPr>
          <w:b/>
          <w:bCs/>
        </w:rPr>
      </w:pPr>
      <w:r>
        <w:rPr>
          <w:b/>
          <w:bCs/>
        </w:rPr>
        <w:t>Events i</w:t>
      </w:r>
      <w:r w:rsidR="00281C56" w:rsidRPr="00281C56">
        <w:rPr>
          <w:b/>
          <w:bCs/>
        </w:rPr>
        <w:t xml:space="preserve">n terms of </w:t>
      </w:r>
      <w:r>
        <w:rPr>
          <w:b/>
          <w:bCs/>
        </w:rPr>
        <w:t>Chakra</w:t>
      </w:r>
      <w:r w:rsidR="00281C56" w:rsidRPr="00281C56">
        <w:rPr>
          <w:b/>
          <w:bCs/>
        </w:rPr>
        <w:t xml:space="preserve">: </w:t>
      </w:r>
      <w:r w:rsidR="00671AE1">
        <w:t xml:space="preserve">Anahata sound, which is related to ears. </w:t>
      </w:r>
      <w:r w:rsidR="00671AE1" w:rsidRPr="006E6A02">
        <w:t>In terms of body, if we travel southwards or down from ears, we come to throat region</w:t>
      </w:r>
      <w:r w:rsidR="00671AE1">
        <w:t xml:space="preserve">. </w:t>
      </w:r>
      <w:r w:rsidR="00671AE1" w:rsidRPr="006E6A02">
        <w:t>This is the region of Vishudha</w:t>
      </w:r>
      <w:r w:rsidR="00671AE1">
        <w:t xml:space="preserve"> Chakra. </w:t>
      </w:r>
      <w:r w:rsidR="00671AE1" w:rsidRPr="005C080E">
        <w:rPr>
          <w:b/>
          <w:bCs/>
        </w:rPr>
        <w:t>In order to co-relate Throat Center to Panchavati, we need to compare their details side by side.</w:t>
      </w:r>
    </w:p>
    <w:p w:rsidR="00671AE1" w:rsidRPr="005C080E" w:rsidRDefault="00671AE1" w:rsidP="00671AE1">
      <w:pPr>
        <w:spacing w:line="480" w:lineRule="auto"/>
        <w:ind w:firstLine="720"/>
        <w:jc w:val="both"/>
        <w:rPr>
          <w:b/>
          <w:bCs/>
        </w:rPr>
      </w:pPr>
      <w:r w:rsidRPr="006E6A02">
        <w:t xml:space="preserve">First, let us get the details of </w:t>
      </w:r>
      <w:r>
        <w:t>T</w:t>
      </w:r>
      <w:r w:rsidRPr="006E6A02">
        <w:t xml:space="preserve">hroat </w:t>
      </w:r>
      <w:r>
        <w:t>C</w:t>
      </w:r>
      <w:r w:rsidRPr="006E6A02">
        <w:t>enter</w:t>
      </w:r>
      <w:r>
        <w:t xml:space="preserve">. </w:t>
      </w:r>
      <w:r w:rsidRPr="006E6A02">
        <w:t xml:space="preserve">Throat Center’s vehicle is </w:t>
      </w:r>
      <w:r>
        <w:t>Airavat</w:t>
      </w:r>
      <w:r w:rsidRPr="006E6A02">
        <w:t xml:space="preserve"> - a snow white elephant</w:t>
      </w:r>
      <w:r>
        <w:t xml:space="preserve">. </w:t>
      </w:r>
      <w:r w:rsidRPr="006E6A02">
        <w:t>It</w:t>
      </w:r>
      <w:r>
        <w:t>s</w:t>
      </w:r>
      <w:r w:rsidRPr="006E6A02">
        <w:t xml:space="preserve"> element is ether and it</w:t>
      </w:r>
      <w:r>
        <w:t>s</w:t>
      </w:r>
      <w:r w:rsidRPr="006E6A02">
        <w:t xml:space="preserve"> sense organs are ears and mouth</w:t>
      </w:r>
      <w:r>
        <w:t>. Its plane is Jana-Loka, meaning a</w:t>
      </w:r>
      <w:r w:rsidRPr="006E6A02">
        <w:t xml:space="preserve"> </w:t>
      </w:r>
      <w:r>
        <w:t>“general population area”</w:t>
      </w:r>
      <w:r w:rsidRPr="006E6A02">
        <w:t>; make a note of the word Jana</w:t>
      </w:r>
      <w:r>
        <w:t>. Its deity is Panchavktra Shiv</w:t>
      </w:r>
      <w:r w:rsidR="005C080E">
        <w:t>a</w:t>
      </w:r>
      <w:r w:rsidRPr="006E6A02">
        <w:t>;</w:t>
      </w:r>
      <w:r>
        <w:t xml:space="preserve"> make a note of </w:t>
      </w:r>
      <w:r>
        <w:lastRenderedPageBreak/>
        <w:t>the word “Panch.</w:t>
      </w:r>
      <w:r w:rsidRPr="006E6A02">
        <w:t xml:space="preserve">” </w:t>
      </w:r>
      <w:r w:rsidRPr="005C080E">
        <w:rPr>
          <w:b/>
          <w:bCs/>
        </w:rPr>
        <w:t xml:space="preserve">The image of the Throat center has a silver crescent shining in a white circular background. </w:t>
      </w:r>
    </w:p>
    <w:p w:rsidR="00671AE1" w:rsidRDefault="00671AE1" w:rsidP="00671AE1">
      <w:pPr>
        <w:spacing w:line="480" w:lineRule="auto"/>
        <w:ind w:firstLine="720"/>
        <w:jc w:val="both"/>
      </w:pPr>
      <w:r w:rsidRPr="006E6A02">
        <w:t>In verse 4-16-4 onwards, we read Laxman</w:t>
      </w:r>
      <w:r w:rsidR="005C080E">
        <w:t>a</w:t>
      </w:r>
      <w:r w:rsidRPr="006E6A02">
        <w:t xml:space="preserve"> describing the beauty of forest in winter season</w:t>
      </w:r>
      <w:r>
        <w:t xml:space="preserve">. </w:t>
      </w:r>
      <w:r w:rsidRPr="006E6A02">
        <w:t xml:space="preserve">In verse 4-16-9, he talks about </w:t>
      </w:r>
      <w:r w:rsidRPr="005C080E">
        <w:rPr>
          <w:b/>
          <w:bCs/>
        </w:rPr>
        <w:t>snow</w:t>
      </w:r>
      <w:r>
        <w:t xml:space="preserve">. </w:t>
      </w:r>
      <w:r w:rsidRPr="006E6A02">
        <w:t xml:space="preserve">In verse 4-16-11, there is description of </w:t>
      </w:r>
      <w:r w:rsidRPr="005C080E">
        <w:rPr>
          <w:b/>
          <w:bCs/>
        </w:rPr>
        <w:t>snow</w:t>
      </w:r>
      <w:r>
        <w:t xml:space="preserve"> again</w:t>
      </w:r>
      <w:r w:rsidRPr="006E6A02">
        <w:t xml:space="preserve">; in verse 4-16-12, we read about </w:t>
      </w:r>
      <w:r w:rsidRPr="005C080E">
        <w:rPr>
          <w:b/>
          <w:bCs/>
        </w:rPr>
        <w:t>fog</w:t>
      </w:r>
      <w:r w:rsidRPr="006E6A02">
        <w:t>, which is also white</w:t>
      </w:r>
      <w:r>
        <w:t xml:space="preserve">. </w:t>
      </w:r>
      <w:r w:rsidRPr="006E6A02">
        <w:t xml:space="preserve">In verse 4-16-13, we read </w:t>
      </w:r>
      <w:r w:rsidRPr="005C080E">
        <w:rPr>
          <w:b/>
          <w:bCs/>
        </w:rPr>
        <w:t>lusterless moon</w:t>
      </w:r>
      <w:r>
        <w:t xml:space="preserve">. </w:t>
      </w:r>
      <w:r w:rsidRPr="006E6A02">
        <w:t xml:space="preserve">In verse 4-16-14, we get </w:t>
      </w:r>
      <w:r w:rsidRPr="005C080E">
        <w:rPr>
          <w:b/>
          <w:bCs/>
        </w:rPr>
        <w:t>un-bright moonlight blemished by mist</w:t>
      </w:r>
      <w:r>
        <w:t>. In verse 4-16-15, we read about</w:t>
      </w:r>
      <w:r w:rsidRPr="006E6A02">
        <w:t xml:space="preserve"> </w:t>
      </w:r>
      <w:r w:rsidRPr="005C080E">
        <w:rPr>
          <w:b/>
          <w:bCs/>
        </w:rPr>
        <w:t>snow</w:t>
      </w:r>
      <w:r w:rsidRPr="006E6A02">
        <w:t xml:space="preserve"> again; in verse 4-16-21, we get elephants</w:t>
      </w:r>
      <w:r>
        <w:t>.</w:t>
      </w:r>
      <w:r w:rsidRPr="003D6504">
        <w:t xml:space="preserve"> </w:t>
      </w:r>
      <w:r w:rsidRPr="006E6A02">
        <w:t>In verse 4-16-23, we read about snowy darkness</w:t>
      </w:r>
      <w:r>
        <w:t xml:space="preserve">. </w:t>
      </w:r>
      <w:r w:rsidRPr="006E6A02">
        <w:t xml:space="preserve">In verse 4-16-24, we get to imagine </w:t>
      </w:r>
      <w:r w:rsidRPr="005C080E">
        <w:rPr>
          <w:b/>
          <w:bCs/>
        </w:rPr>
        <w:t>a white glittering sand banks</w:t>
      </w:r>
      <w:r w:rsidRPr="006E6A02">
        <w:t xml:space="preserve"> and </w:t>
      </w:r>
      <w:r w:rsidRPr="005C080E">
        <w:rPr>
          <w:b/>
          <w:bCs/>
        </w:rPr>
        <w:t>calling of water birds that can be heard, but not seen</w:t>
      </w:r>
      <w:r>
        <w:t xml:space="preserve">. </w:t>
      </w:r>
      <w:r w:rsidRPr="006E6A02">
        <w:t>In verse 4-16-25, t</w:t>
      </w:r>
      <w:r>
        <w:t>here is a mention of snow again.</w:t>
      </w:r>
    </w:p>
    <w:p w:rsidR="00671AE1" w:rsidRPr="006E6A02" w:rsidRDefault="00671AE1" w:rsidP="00671AE1">
      <w:pPr>
        <w:spacing w:line="480" w:lineRule="auto"/>
        <w:ind w:firstLine="720"/>
        <w:jc w:val="both"/>
      </w:pPr>
      <w:r>
        <w:t>G</w:t>
      </w:r>
      <w:r w:rsidRPr="006E6A02">
        <w:t>enerally, we</w:t>
      </w:r>
      <w:r>
        <w:t xml:space="preserve"> may</w:t>
      </w:r>
      <w:r w:rsidRPr="006E6A02">
        <w:t xml:space="preserve"> think about these verses in t</w:t>
      </w:r>
      <w:r>
        <w:t xml:space="preserve">erms of poetic imagination. </w:t>
      </w:r>
      <w:r w:rsidRPr="006E6A02">
        <w:t>However, if we carefully search for Throat Center details, we find some connection</w:t>
      </w:r>
      <w:r>
        <w:t xml:space="preserve">. </w:t>
      </w:r>
      <w:r w:rsidRPr="005C080E">
        <w:rPr>
          <w:b/>
          <w:bCs/>
        </w:rPr>
        <w:t>Also, note that snowfall is an extremely rare event in central India, yet sage Valmiki mentions it many times.</w:t>
      </w:r>
      <w:r>
        <w:t xml:space="preserve"> We get</w:t>
      </w:r>
      <w:r w:rsidRPr="006E6A02">
        <w:t xml:space="preserve"> several lines describing </w:t>
      </w:r>
      <w:r>
        <w:t xml:space="preserve">snowy </w:t>
      </w:r>
      <w:r w:rsidRPr="006E6A02">
        <w:t xml:space="preserve">whiteness can be reference to </w:t>
      </w:r>
      <w:r>
        <w:t>silver crescent in the white circular background in the image of Throat Center and Airavat</w:t>
      </w:r>
      <w:r w:rsidRPr="006E6A02">
        <w:t xml:space="preserve"> 's whiteness</w:t>
      </w:r>
      <w:r>
        <w:t xml:space="preserve">. </w:t>
      </w:r>
      <w:r w:rsidRPr="006E6A02">
        <w:t>The birdcalls in foggy river are</w:t>
      </w:r>
      <w:r>
        <w:t xml:space="preserve"> connected to sense of hearing.</w:t>
      </w:r>
      <w:r w:rsidRPr="006E6A02">
        <w:t xml:space="preserve"> </w:t>
      </w:r>
      <w:r>
        <w:t>E</w:t>
      </w:r>
      <w:r w:rsidRPr="006E6A02">
        <w:t>ars are sense organ of Throat Center</w:t>
      </w:r>
      <w:r>
        <w:t xml:space="preserve">. </w:t>
      </w:r>
    </w:p>
    <w:p w:rsidR="00671AE1" w:rsidRDefault="00671AE1" w:rsidP="005C080E">
      <w:pPr>
        <w:spacing w:line="480" w:lineRule="auto"/>
        <w:ind w:firstLine="720"/>
        <w:jc w:val="both"/>
      </w:pPr>
      <w:r w:rsidRPr="006E6A02">
        <w:t>The deity of Throat Ce</w:t>
      </w:r>
      <w:r w:rsidR="005C080E">
        <w:t xml:space="preserve">nter </w:t>
      </w:r>
      <w:r>
        <w:t>has word “Panch,” which means, digit five</w:t>
      </w:r>
      <w:r w:rsidRPr="006E6A02">
        <w:t xml:space="preserve"> in his name as he has five faces</w:t>
      </w:r>
      <w:r>
        <w:t>. T</w:t>
      </w:r>
      <w:r w:rsidRPr="006E6A02">
        <w:t>he na</w:t>
      </w:r>
      <w:r>
        <w:t xml:space="preserve">me of </w:t>
      </w:r>
      <w:r w:rsidRPr="006E6A02">
        <w:t>Panchavati</w:t>
      </w:r>
      <w:r>
        <w:t xml:space="preserve"> has word Panch</w:t>
      </w:r>
      <w:r w:rsidRPr="006E6A02">
        <w:t xml:space="preserve"> in it </w:t>
      </w:r>
      <w:r>
        <w:t xml:space="preserve">– connection to word Panch is clear. </w:t>
      </w:r>
      <w:r w:rsidRPr="006E6A02">
        <w:t>The place of actual fight with Khara i</w:t>
      </w:r>
      <w:r>
        <w:t>s called Janasthan</w:t>
      </w:r>
      <w:r w:rsidR="005C080E">
        <w:t>a</w:t>
      </w:r>
      <w:r w:rsidRPr="006E6A02">
        <w:t xml:space="preserve">, which means </w:t>
      </w:r>
      <w:r>
        <w:t>“general population area.” Why would someone</w:t>
      </w:r>
      <w:r w:rsidRPr="006E6A02">
        <w:t xml:space="preserve"> name a place called as </w:t>
      </w:r>
      <w:r>
        <w:t>“general population area”</w:t>
      </w:r>
      <w:r w:rsidRPr="006E6A02">
        <w:t xml:space="preserve"> deep inside of a dense forest?</w:t>
      </w:r>
      <w:r>
        <w:t xml:space="preserve"> Therefore, t</w:t>
      </w:r>
      <w:r w:rsidRPr="006E6A02">
        <w:t>he word Jana in Janasthana has to come from plane of Throat Center</w:t>
      </w:r>
      <w:r>
        <w:t xml:space="preserve"> - </w:t>
      </w:r>
      <w:r w:rsidRPr="006E6A02">
        <w:t>Jana-Loka</w:t>
      </w:r>
      <w:r>
        <w:t>.</w:t>
      </w:r>
    </w:p>
    <w:p w:rsidR="009C3C27" w:rsidRDefault="009C3C27" w:rsidP="009C3C27">
      <w:pPr>
        <w:spacing w:line="480" w:lineRule="auto"/>
        <w:ind w:firstLine="720"/>
        <w:jc w:val="both"/>
      </w:pPr>
      <w:r>
        <w:t>When a female demon called as Shurpanakha inquires about Shri Ram and asks if he would like to marry her, Shri Ram refuses her proposal. However, he asks her to marry Laxman</w:t>
      </w:r>
      <w:r w:rsidR="00546E4D">
        <w:t>a</w:t>
      </w:r>
      <w:r>
        <w:t xml:space="preserve">, and tells her that </w:t>
      </w:r>
      <w:r>
        <w:lastRenderedPageBreak/>
        <w:t>Laxman</w:t>
      </w:r>
      <w:r w:rsidR="00546E4D">
        <w:t>a</w:t>
      </w:r>
      <w:r>
        <w:t xml:space="preserve"> is without a wife, but Laxman</w:t>
      </w:r>
      <w:r w:rsidR="00546E4D">
        <w:t>a</w:t>
      </w:r>
      <w:r>
        <w:t xml:space="preserve"> also refuses to marry her. According to verse 3-17-18, Shri Ram surely knows that she is a female demon (demoness). Still, in verse 3-18-3, Shri Ram re-directs her to Laxman</w:t>
      </w:r>
      <w:r w:rsidR="00546E4D">
        <w:t>a</w:t>
      </w:r>
      <w:r>
        <w:t>, possibly knowing that rejection from both of them will make her angry. This could be sage Valmiki’s way of indicating to us that Shri Ram is inviting for trouble. Angry Shurpanakha attacks Sita and in turn, Laxman</w:t>
      </w:r>
      <w:r w:rsidR="00546E4D">
        <w:t>a</w:t>
      </w:r>
      <w:r>
        <w:t xml:space="preserve"> cut off her nose and ears. Strange as it sounds, in chapter 3-69, Laxman</w:t>
      </w:r>
      <w:r w:rsidR="00546E4D">
        <w:t>a</w:t>
      </w:r>
      <w:r>
        <w:t xml:space="preserve"> cuts off ears and nose of another female demon Ayomukhi, and starts a war with her brother, which is a duplication of this event. </w:t>
      </w:r>
    </w:p>
    <w:p w:rsidR="00546E4D" w:rsidRDefault="009C3C27" w:rsidP="009C3C27">
      <w:pPr>
        <w:spacing w:line="480" w:lineRule="auto"/>
        <w:ind w:firstLine="720"/>
        <w:jc w:val="both"/>
      </w:pPr>
      <w:r>
        <w:t>In chapter 3-19, Shurpanakha, the female demon wounded by Laxman</w:t>
      </w:r>
      <w:r w:rsidR="00546E4D">
        <w:t>a</w:t>
      </w:r>
      <w:r>
        <w:t>, comes to demon Khar</w:t>
      </w:r>
      <w:r w:rsidR="00546E4D">
        <w:t>a</w:t>
      </w:r>
      <w:r>
        <w:t xml:space="preserve"> for help. </w:t>
      </w:r>
      <w:r w:rsidRPr="00546E4D">
        <w:rPr>
          <w:b/>
          <w:bCs/>
        </w:rPr>
        <w:t>Even before Shurpanakha speaks a single word, Khar</w:t>
      </w:r>
      <w:r w:rsidR="00546E4D" w:rsidRPr="00546E4D">
        <w:rPr>
          <w:b/>
          <w:bCs/>
        </w:rPr>
        <w:t>a</w:t>
      </w:r>
      <w:r w:rsidRPr="00546E4D">
        <w:rPr>
          <w:b/>
          <w:bCs/>
        </w:rPr>
        <w:t xml:space="preserve"> talks from verse 3-19-1 through verse 3-19-12.</w:t>
      </w:r>
      <w:r>
        <w:t xml:space="preserve"> Khar</w:t>
      </w:r>
      <w:r w:rsidR="00546E4D">
        <w:t>a</w:t>
      </w:r>
      <w:r>
        <w:t xml:space="preserve"> sends 14 demons with Shurpanakha to kill Shri Ram, but they </w:t>
      </w:r>
      <w:r w:rsidRPr="003659BF">
        <w:t>fail,</w:t>
      </w:r>
      <w:r>
        <w:t xml:space="preserve"> </w:t>
      </w:r>
      <w:r w:rsidRPr="003659BF">
        <w:t>and</w:t>
      </w:r>
      <w:r>
        <w:t xml:space="preserve"> Shurpanakha comes back crying. Once again, in verse 3-22-2, Khar</w:t>
      </w:r>
      <w:r w:rsidR="00546E4D">
        <w:t>a</w:t>
      </w:r>
      <w:r>
        <w:t xml:space="preserve"> speaks first. </w:t>
      </w:r>
    </w:p>
    <w:p w:rsidR="00546E4D" w:rsidRDefault="009C3C27" w:rsidP="009C3C27">
      <w:pPr>
        <w:spacing w:line="480" w:lineRule="auto"/>
        <w:ind w:firstLine="720"/>
        <w:jc w:val="both"/>
      </w:pPr>
      <w:r w:rsidRPr="00546E4D">
        <w:rPr>
          <w:b/>
          <w:bCs/>
        </w:rPr>
        <w:t>In Sanskrit, the root “kha” means “space or ether” or “in the sky</w:t>
      </w:r>
      <w:r w:rsidR="00546E4D" w:rsidRPr="00546E4D">
        <w:rPr>
          <w:b/>
          <w:bCs/>
        </w:rPr>
        <w:t>.</w:t>
      </w:r>
      <w:r w:rsidR="00546E4D">
        <w:t xml:space="preserve"> </w:t>
      </w:r>
      <w:r>
        <w:t>Khar</w:t>
      </w:r>
      <w:r w:rsidR="00546E4D">
        <w:t>a</w:t>
      </w:r>
      <w:r>
        <w:t xml:space="preserve"> surely has a big </w:t>
      </w:r>
      <w:r w:rsidRPr="003659BF">
        <w:t>mouth,</w:t>
      </w:r>
      <w:r>
        <w:t xml:space="preserve"> </w:t>
      </w:r>
      <w:r w:rsidRPr="003659BF">
        <w:t>and</w:t>
      </w:r>
      <w:r>
        <w:t xml:space="preserve"> he talks a lot. It indicates high Throat Center activity. His war with Shri Ram looks like a passionate debate. </w:t>
      </w:r>
    </w:p>
    <w:p w:rsidR="00546E4D" w:rsidRDefault="009C3C27" w:rsidP="009C3C27">
      <w:pPr>
        <w:spacing w:line="480" w:lineRule="auto"/>
        <w:ind w:firstLine="720"/>
        <w:jc w:val="both"/>
      </w:pPr>
      <w:r w:rsidRPr="00546E4D">
        <w:rPr>
          <w:b/>
          <w:bCs/>
        </w:rPr>
        <w:t>Khar</w:t>
      </w:r>
      <w:r w:rsidR="00546E4D" w:rsidRPr="00546E4D">
        <w:rPr>
          <w:b/>
          <w:bCs/>
        </w:rPr>
        <w:t>a</w:t>
      </w:r>
      <w:r w:rsidRPr="00546E4D">
        <w:rPr>
          <w:b/>
          <w:bCs/>
        </w:rPr>
        <w:t>'s army consists of many demons, whose names relate to the throat, the mouth, or</w:t>
      </w:r>
      <w:r w:rsidRPr="00546E4D">
        <w:rPr>
          <w:b/>
          <w:bCs/>
          <w:noProof/>
        </w:rPr>
        <w:t xml:space="preserve"> space.</w:t>
      </w:r>
      <w:r>
        <w:t xml:space="preserve"> The name </w:t>
      </w:r>
      <w:r w:rsidRPr="006A10BC">
        <w:rPr>
          <w:noProof/>
        </w:rPr>
        <w:t>Vihamgam</w:t>
      </w:r>
      <w:r>
        <w:t xml:space="preserve">, which means “moving in sky,” surely </w:t>
      </w:r>
      <w:r w:rsidRPr="006A10BC">
        <w:rPr>
          <w:noProof/>
        </w:rPr>
        <w:t>relates</w:t>
      </w:r>
      <w:r>
        <w:t xml:space="preserve"> to </w:t>
      </w:r>
      <w:r w:rsidRPr="003659BF">
        <w:t>the</w:t>
      </w:r>
      <w:r>
        <w:t xml:space="preserve"> </w:t>
      </w:r>
      <w:r w:rsidRPr="003659BF">
        <w:t>space</w:t>
      </w:r>
      <w:r>
        <w:t xml:space="preserve"> element. There is, however, one unusual name: Akampan</w:t>
      </w:r>
      <w:r w:rsidR="00546E4D">
        <w:t>a</w:t>
      </w:r>
      <w:r>
        <w:t>. Akampan</w:t>
      </w:r>
      <w:r w:rsidR="00546E4D">
        <w:t>a</w:t>
      </w:r>
      <w:r w:rsidDel="00EA6C4F">
        <w:t xml:space="preserve"> </w:t>
      </w:r>
      <w:r>
        <w:t xml:space="preserve">means “no </w:t>
      </w:r>
      <w:r w:rsidRPr="001D560E">
        <w:t>vibration</w:t>
      </w:r>
      <w:r>
        <w:t xml:space="preserve">,” and it is unusual because every organ </w:t>
      </w:r>
      <w:r>
        <w:rPr>
          <w:noProof/>
        </w:rPr>
        <w:t>connec</w:t>
      </w:r>
      <w:r w:rsidRPr="00DC307E">
        <w:rPr>
          <w:noProof/>
        </w:rPr>
        <w:t>ted</w:t>
      </w:r>
      <w:r>
        <w:t xml:space="preserve"> to the throat vibrates.</w:t>
      </w:r>
      <w:r w:rsidR="00546E4D">
        <w:t xml:space="preserve"> Throat Center has vocal cords as its work organ.</w:t>
      </w:r>
      <w:r>
        <w:t xml:space="preserve"> </w:t>
      </w:r>
      <w:r w:rsidR="00546E4D">
        <w:t xml:space="preserve">In the battle, Shri Ram kills Khara and all the demons, but only Akampana </w:t>
      </w:r>
      <w:r w:rsidR="002812CC">
        <w:t>escapes!</w:t>
      </w:r>
    </w:p>
    <w:p w:rsidR="009C3C27" w:rsidRDefault="009C3C27" w:rsidP="009C3C27">
      <w:pPr>
        <w:spacing w:line="480" w:lineRule="auto"/>
        <w:jc w:val="both"/>
      </w:pPr>
      <w:r>
        <w:t>There are six interesting points to note in this story related to Khar</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lastRenderedPageBreak/>
        <w:t xml:space="preserve">Shri Ram </w:t>
      </w:r>
      <w:r w:rsidRPr="00DC307E">
        <w:rPr>
          <w:noProof/>
        </w:rPr>
        <w:t>himself</w:t>
      </w:r>
      <w:r>
        <w:t xml:space="preserve"> makes fun of Shurpanakha and insults her; thus, he invites trouble. </w:t>
      </w:r>
      <w:r w:rsidRPr="003659BF">
        <w:t>We</w:t>
      </w:r>
      <w:r>
        <w:t xml:space="preserve"> have already seen that Shri Ram intends to fight. Almost </w:t>
      </w:r>
      <w:r>
        <w:rPr>
          <w:noProof/>
        </w:rPr>
        <w:t>ten</w:t>
      </w:r>
      <w:r>
        <w:t xml:space="preserve"> years have passed since his last fight</w:t>
      </w:r>
      <w:r w:rsidR="00546E4D">
        <w:t xml:space="preserve"> with Viradha</w:t>
      </w:r>
      <w:r>
        <w:t xml:space="preserve">. Therefore, </w:t>
      </w:r>
      <w:r w:rsidRPr="003659BF">
        <w:t>we</w:t>
      </w:r>
      <w:r>
        <w:t xml:space="preserve"> see that he is ready for a major fight.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Shurpanakha tells Khar</w:t>
      </w:r>
      <w:r w:rsidR="00546E4D">
        <w:t>a</w:t>
      </w:r>
      <w:r>
        <w:t xml:space="preserve"> about Sita's beauty, and thus, starts a war. She plays </w:t>
      </w:r>
      <w:r w:rsidRPr="003659BF">
        <w:t>the</w:t>
      </w:r>
      <w:r>
        <w:t xml:space="preserve"> </w:t>
      </w:r>
      <w:r w:rsidRPr="003659BF">
        <w:t>same</w:t>
      </w:r>
      <w:r>
        <w:t xml:space="preserve"> card with Ravan</w:t>
      </w:r>
      <w:r w:rsidR="00546E4D">
        <w:t>a</w:t>
      </w:r>
      <w:r>
        <w:t xml:space="preserve">. </w:t>
      </w:r>
      <w:r>
        <w:rPr>
          <w:noProof/>
        </w:rPr>
        <w:t>It</w:t>
      </w:r>
      <w:r>
        <w:t xml:space="preserve"> fits perfectly with the law of duplication in Ramayan</w:t>
      </w:r>
      <w:r w:rsidR="00546E4D">
        <w:t>a</w:t>
      </w:r>
      <w:r>
        <w:t>.</w:t>
      </w:r>
    </w:p>
    <w:p w:rsidR="009C3C27" w:rsidRDefault="009C3C27" w:rsidP="00C348B8">
      <w:pPr>
        <w:pStyle w:val="ListParagraph"/>
        <w:numPr>
          <w:ilvl w:val="0"/>
          <w:numId w:val="15"/>
        </w:numPr>
        <w:tabs>
          <w:tab w:val="clear" w:pos="360"/>
          <w:tab w:val="clear" w:pos="9360"/>
          <w:tab w:val="left" w:pos="450"/>
        </w:tabs>
        <w:spacing w:after="200" w:line="480" w:lineRule="auto"/>
        <w:jc w:val="both"/>
      </w:pPr>
      <w:r>
        <w:t xml:space="preserve">Sage Valmiki does not go into details of what happens when the higher consciousness enters the Throat Center. The reason is that the consciousness has a neutralizing effect – it removes what is wrong. Several books and sites </w:t>
      </w:r>
      <w:r w:rsidRPr="00DC307E">
        <w:rPr>
          <w:noProof/>
        </w:rPr>
        <w:t>describe</w:t>
      </w:r>
      <w:r>
        <w:t xml:space="preserve"> </w:t>
      </w:r>
      <w:r w:rsidRPr="003659BF">
        <w:t>the</w:t>
      </w:r>
      <w:r>
        <w:t xml:space="preserve"> </w:t>
      </w:r>
      <w:r w:rsidRPr="006A10BC">
        <w:rPr>
          <w:noProof/>
        </w:rPr>
        <w:t>effect</w:t>
      </w:r>
      <w:r>
        <w:t xml:space="preserve"> of the opening of the Throat Center. However, what these books describe is an effect of the energy, not that of the consciousness.</w:t>
      </w:r>
      <w:r>
        <w:br w:type="page"/>
      </w:r>
    </w:p>
    <w:p w:rsidR="007C6596" w:rsidRDefault="00D2746A" w:rsidP="00574F80">
      <w:pPr>
        <w:pStyle w:val="Heading3"/>
        <w:jc w:val="left"/>
      </w:pPr>
      <w:bookmarkStart w:id="90" w:name="_Toc518708772"/>
      <w:bookmarkEnd w:id="85"/>
      <w:bookmarkEnd w:id="86"/>
      <w:bookmarkEnd w:id="87"/>
      <w:r w:rsidRPr="00D2746A">
        <w:lastRenderedPageBreak/>
        <w:t xml:space="preserve">References </w:t>
      </w:r>
      <w:r w:rsidR="00FB69B6" w:rsidRPr="00397191">
        <w:t xml:space="preserve">to </w:t>
      </w:r>
      <w:r w:rsidR="001D1238">
        <w:t>Heart Center</w:t>
      </w:r>
      <w:bookmarkEnd w:id="90"/>
    </w:p>
    <w:p w:rsidR="00397191" w:rsidRPr="009A0B75" w:rsidRDefault="00397191" w:rsidP="007C6596">
      <w:pPr>
        <w:spacing w:line="480" w:lineRule="auto"/>
        <w:ind w:firstLine="720"/>
        <w:jc w:val="both"/>
      </w:pPr>
      <w:r w:rsidRPr="00EC7303">
        <w:rPr>
          <w:b/>
          <w:bCs/>
        </w:rPr>
        <w:t>Events that happened before</w:t>
      </w:r>
      <w:r>
        <w:rPr>
          <w:b/>
          <w:bCs/>
        </w:rPr>
        <w:t xml:space="preserve"> in the story</w:t>
      </w:r>
      <w:r w:rsidRPr="00EC7303">
        <w:rPr>
          <w:b/>
          <w:bCs/>
        </w:rPr>
        <w:t>:</w:t>
      </w:r>
      <w:r w:rsidR="009A0B75">
        <w:rPr>
          <w:b/>
          <w:bCs/>
        </w:rPr>
        <w:t xml:space="preserve"> </w:t>
      </w:r>
      <w:r w:rsidR="009A0B75" w:rsidRPr="009A0B75">
        <w:t>Ravana had abducted Sita. Shri Ram is searching for her. He clearly misses Sita, and is very much disturbed. Hanuman has not met him</w:t>
      </w:r>
      <w:r w:rsidR="00931809">
        <w:t xml:space="preserve"> yet in the story</w:t>
      </w:r>
      <w:r w:rsidR="009A0B75" w:rsidRPr="009A0B75">
        <w:t>.</w:t>
      </w:r>
    </w:p>
    <w:p w:rsidR="00397191" w:rsidRPr="009A0B75" w:rsidRDefault="009A0B75" w:rsidP="007C6596">
      <w:pPr>
        <w:spacing w:line="480" w:lineRule="auto"/>
        <w:ind w:firstLine="720"/>
        <w:jc w:val="both"/>
      </w:pPr>
      <w:r w:rsidRPr="009A0B75">
        <w:rPr>
          <w:b/>
          <w:bCs/>
        </w:rPr>
        <w:t>Events in terms of Chakra:</w:t>
      </w:r>
      <w:r>
        <w:rPr>
          <w:b/>
          <w:bCs/>
        </w:rPr>
        <w:t xml:space="preserve"> </w:t>
      </w:r>
      <w:r w:rsidRPr="009A0B75">
        <w:t xml:space="preserve">From Throat Center, </w:t>
      </w:r>
      <w:r>
        <w:t>higher consciousness is</w:t>
      </w:r>
      <w:r w:rsidRPr="009A0B75">
        <w:t xml:space="preserve"> coming down to Heart Center.</w:t>
      </w:r>
    </w:p>
    <w:p w:rsidR="007C6596" w:rsidRDefault="007C6596" w:rsidP="007C6596">
      <w:pPr>
        <w:spacing w:line="480" w:lineRule="auto"/>
        <w:ind w:firstLine="720"/>
        <w:jc w:val="both"/>
      </w:pPr>
      <w:r>
        <w:t>Before looking for the references to the Heart Center, let us see its features. Since the story relates to the heart, there is no doubt that there are many emotions involved in it. The Heart Center has air as its element, so we can expect references to air. The sense organ of this center is skin, with a touch being the sense associated with it. The center has black antelope for its vehicle. The presiding deity is Ishan-Rudr Shiv</w:t>
      </w:r>
      <w:r w:rsidR="009A0B75">
        <w:t>a</w:t>
      </w:r>
      <w:r>
        <w:t xml:space="preserve">, who has blue skin and wears the skin of a yellow tiger. The goddess of the Heart Center is Kakini, who wears a sky blue sari and sits on a pink lotus. </w:t>
      </w:r>
    </w:p>
    <w:p w:rsidR="007C6596" w:rsidRDefault="007C6596" w:rsidP="007C6596">
      <w:pPr>
        <w:spacing w:line="480" w:lineRule="auto"/>
        <w:ind w:firstLine="720"/>
        <w:jc w:val="both"/>
      </w:pPr>
      <w:r>
        <w:t>Now, we will now go over each line of chapter 4-1 and see if it has any reference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4-1-1, we read that Shri Ram feels disturbed by remembering Sita. This emotion indirectly refers to the heart.</w:t>
      </w:r>
    </w:p>
    <w:p w:rsidR="007C6596" w:rsidRDefault="007C6596" w:rsidP="00C348B8">
      <w:pPr>
        <w:pStyle w:val="ListParagraph"/>
        <w:numPr>
          <w:ilvl w:val="0"/>
          <w:numId w:val="14"/>
        </w:numPr>
        <w:tabs>
          <w:tab w:val="clear" w:pos="360"/>
          <w:tab w:val="clear" w:pos="9360"/>
        </w:tabs>
        <w:spacing w:after="200" w:line="480" w:lineRule="auto"/>
        <w:jc w:val="both"/>
      </w:pPr>
      <w:r>
        <w:t>In verse 4-1-2, passion overcomes Shri Ram.</w:t>
      </w:r>
    </w:p>
    <w:p w:rsidR="007C6596" w:rsidRDefault="007C6596" w:rsidP="00C348B8">
      <w:pPr>
        <w:pStyle w:val="ListParagraph"/>
        <w:numPr>
          <w:ilvl w:val="0"/>
          <w:numId w:val="14"/>
        </w:numPr>
        <w:tabs>
          <w:tab w:val="clear" w:pos="360"/>
          <w:tab w:val="clear" w:pos="9360"/>
        </w:tabs>
        <w:spacing w:after="200" w:line="480" w:lineRule="auto"/>
        <w:jc w:val="both"/>
      </w:pPr>
      <w:r>
        <w:t>In verse 4-1-3, there is a reference to the lotus flower.</w:t>
      </w:r>
    </w:p>
    <w:p w:rsidR="007C6596" w:rsidRDefault="007C6596" w:rsidP="00C348B8">
      <w:pPr>
        <w:pStyle w:val="ListParagraph"/>
        <w:numPr>
          <w:ilvl w:val="0"/>
          <w:numId w:val="14"/>
        </w:numPr>
        <w:tabs>
          <w:tab w:val="clear" w:pos="360"/>
          <w:tab w:val="clear" w:pos="9360"/>
        </w:tabs>
        <w:spacing w:after="200" w:line="480" w:lineRule="auto"/>
        <w:jc w:val="both"/>
      </w:pPr>
      <w:r>
        <w:t>In verse 4-1-5, Shri Ram is distressed.</w:t>
      </w:r>
    </w:p>
    <w:p w:rsidR="007C6596" w:rsidRDefault="007C6596" w:rsidP="00C348B8">
      <w:pPr>
        <w:pStyle w:val="ListParagraph"/>
        <w:numPr>
          <w:ilvl w:val="0"/>
          <w:numId w:val="14"/>
        </w:numPr>
        <w:tabs>
          <w:tab w:val="clear" w:pos="360"/>
          <w:tab w:val="clear" w:pos="9360"/>
        </w:tabs>
        <w:spacing w:after="200" w:line="480" w:lineRule="auto"/>
        <w:jc w:val="both"/>
      </w:pPr>
      <w:r>
        <w:t>In verse 4-1-6, he is disquieted.</w:t>
      </w:r>
    </w:p>
    <w:p w:rsidR="007C6596" w:rsidRDefault="007C6596" w:rsidP="00C348B8">
      <w:pPr>
        <w:pStyle w:val="ListParagraph"/>
        <w:numPr>
          <w:ilvl w:val="0"/>
          <w:numId w:val="14"/>
        </w:numPr>
        <w:tabs>
          <w:tab w:val="clear" w:pos="360"/>
          <w:tab w:val="clear" w:pos="9360"/>
        </w:tabs>
        <w:spacing w:after="200" w:line="480" w:lineRule="auto"/>
        <w:jc w:val="both"/>
      </w:pPr>
      <w:r>
        <w:t>In verse 4-1-7, there are references to lotus, deer, and birds,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 4-1-8, colors blue and yellow are mentioned, which are references to the deity of the Heart Center.</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 4-1-10, there is a mention of breeze, which refers to air and skin. In this verse, there is a reference to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verses 4-1-11 and 12, - clouds and winds, which refer to air</w:t>
      </w:r>
    </w:p>
    <w:p w:rsidR="007C6596" w:rsidRDefault="007C6596" w:rsidP="00C348B8">
      <w:pPr>
        <w:pStyle w:val="ListParagraph"/>
        <w:numPr>
          <w:ilvl w:val="0"/>
          <w:numId w:val="14"/>
        </w:numPr>
        <w:tabs>
          <w:tab w:val="clear" w:pos="360"/>
          <w:tab w:val="clear" w:pos="9360"/>
        </w:tabs>
        <w:spacing w:after="200" w:line="480" w:lineRule="auto"/>
        <w:jc w:val="both"/>
      </w:pPr>
      <w:r>
        <w:t>In verses 4-1-13 and 14 - air</w:t>
      </w:r>
    </w:p>
    <w:p w:rsidR="007C6596" w:rsidRDefault="007C6596" w:rsidP="00C348B8">
      <w:pPr>
        <w:pStyle w:val="ListParagraph"/>
        <w:numPr>
          <w:ilvl w:val="0"/>
          <w:numId w:val="14"/>
        </w:numPr>
        <w:tabs>
          <w:tab w:val="clear" w:pos="360"/>
          <w:tab w:val="clear" w:pos="9360"/>
        </w:tabs>
        <w:spacing w:after="200" w:line="480" w:lineRule="auto"/>
        <w:jc w:val="both"/>
      </w:pPr>
      <w:r>
        <w:t>In verse 4-1-15 - breeze and air</w:t>
      </w:r>
    </w:p>
    <w:p w:rsidR="007C6596" w:rsidRDefault="007C6596" w:rsidP="00C348B8">
      <w:pPr>
        <w:pStyle w:val="ListParagraph"/>
        <w:numPr>
          <w:ilvl w:val="0"/>
          <w:numId w:val="14"/>
        </w:numPr>
        <w:tabs>
          <w:tab w:val="clear" w:pos="360"/>
          <w:tab w:val="clear" w:pos="9360"/>
        </w:tabs>
        <w:spacing w:after="200" w:line="480" w:lineRule="auto"/>
        <w:jc w:val="both"/>
      </w:pPr>
      <w:r>
        <w:t>In verse 4-1-16 - air</w:t>
      </w:r>
    </w:p>
    <w:p w:rsidR="007C6596" w:rsidRDefault="007C6596" w:rsidP="00C348B8">
      <w:pPr>
        <w:pStyle w:val="ListParagraph"/>
        <w:numPr>
          <w:ilvl w:val="0"/>
          <w:numId w:val="14"/>
        </w:numPr>
        <w:tabs>
          <w:tab w:val="clear" w:pos="360"/>
          <w:tab w:val="clear" w:pos="9360"/>
        </w:tabs>
        <w:spacing w:after="200" w:line="480" w:lineRule="auto"/>
        <w:jc w:val="both"/>
      </w:pPr>
      <w:r>
        <w:t>In verse 4-1-17 - a breeze</w:t>
      </w:r>
    </w:p>
    <w:p w:rsidR="007C6596" w:rsidRDefault="007C6596" w:rsidP="00C348B8">
      <w:pPr>
        <w:pStyle w:val="ListParagraph"/>
        <w:numPr>
          <w:ilvl w:val="0"/>
          <w:numId w:val="14"/>
        </w:numPr>
        <w:tabs>
          <w:tab w:val="clear" w:pos="360"/>
          <w:tab w:val="clear" w:pos="9360"/>
        </w:tabs>
        <w:spacing w:after="200" w:line="480" w:lineRule="auto"/>
        <w:jc w:val="both"/>
      </w:pPr>
      <w:r>
        <w:t>In verses 4-1-18 and 19 - air again</w:t>
      </w:r>
    </w:p>
    <w:p w:rsidR="007C6596" w:rsidRDefault="007C6596" w:rsidP="00C348B8">
      <w:pPr>
        <w:pStyle w:val="ListParagraph"/>
        <w:numPr>
          <w:ilvl w:val="0"/>
          <w:numId w:val="14"/>
        </w:numPr>
        <w:tabs>
          <w:tab w:val="clear" w:pos="360"/>
          <w:tab w:val="clear" w:pos="9360"/>
        </w:tabs>
        <w:spacing w:after="200" w:line="480" w:lineRule="auto"/>
        <w:jc w:val="both"/>
      </w:pPr>
      <w:r>
        <w:t>In verse 4-1-22 -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4-1-23 - birds and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4-1-25 -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4-1-26 - love, romance, and birds</w:t>
      </w:r>
    </w:p>
    <w:p w:rsidR="007C6596" w:rsidRDefault="007C6596" w:rsidP="00C348B8">
      <w:pPr>
        <w:pStyle w:val="ListParagraph"/>
        <w:numPr>
          <w:ilvl w:val="0"/>
          <w:numId w:val="14"/>
        </w:numPr>
        <w:tabs>
          <w:tab w:val="clear" w:pos="360"/>
          <w:tab w:val="clear" w:pos="9360"/>
        </w:tabs>
        <w:spacing w:after="200" w:line="480" w:lineRule="auto"/>
        <w:jc w:val="both"/>
      </w:pPr>
      <w:r>
        <w:t>In verse 4-1-28 - birds and love</w:t>
      </w:r>
    </w:p>
    <w:p w:rsidR="007C6596" w:rsidRDefault="007C6596" w:rsidP="00C348B8">
      <w:pPr>
        <w:pStyle w:val="ListParagraph"/>
        <w:numPr>
          <w:ilvl w:val="0"/>
          <w:numId w:val="14"/>
        </w:numPr>
        <w:tabs>
          <w:tab w:val="clear" w:pos="360"/>
          <w:tab w:val="clear" w:pos="9360"/>
        </w:tabs>
        <w:spacing w:after="200" w:line="480" w:lineRule="auto"/>
        <w:jc w:val="both"/>
      </w:pPr>
      <w:r>
        <w:t>In verses 4-1-30 and 32 - strong emotions</w:t>
      </w:r>
    </w:p>
    <w:p w:rsidR="007C6596" w:rsidRDefault="007C6596" w:rsidP="00C348B8">
      <w:pPr>
        <w:pStyle w:val="ListParagraph"/>
        <w:numPr>
          <w:ilvl w:val="0"/>
          <w:numId w:val="14"/>
        </w:numPr>
        <w:tabs>
          <w:tab w:val="clear" w:pos="360"/>
          <w:tab w:val="clear" w:pos="9360"/>
        </w:tabs>
        <w:spacing w:after="200" w:line="480" w:lineRule="auto"/>
        <w:jc w:val="both"/>
      </w:pPr>
      <w:r>
        <w:t>In verse 4-1-33 - the love god</w:t>
      </w:r>
    </w:p>
    <w:p w:rsidR="007C6596" w:rsidRDefault="007C6596" w:rsidP="00C348B8">
      <w:pPr>
        <w:pStyle w:val="ListParagraph"/>
        <w:numPr>
          <w:ilvl w:val="0"/>
          <w:numId w:val="14"/>
        </w:numPr>
        <w:tabs>
          <w:tab w:val="clear" w:pos="360"/>
          <w:tab w:val="clear" w:pos="9360"/>
        </w:tabs>
        <w:spacing w:after="200" w:line="480" w:lineRule="auto"/>
        <w:jc w:val="both"/>
      </w:pPr>
      <w:r>
        <w:t>In verse 4-1-34, there is a slight change in the topic; a reference is made to touch, the sense related to the Heart Center.</w:t>
      </w:r>
    </w:p>
    <w:p w:rsidR="007C6596" w:rsidRDefault="007C6596" w:rsidP="00C348B8">
      <w:pPr>
        <w:pStyle w:val="ListParagraph"/>
        <w:numPr>
          <w:ilvl w:val="0"/>
          <w:numId w:val="14"/>
        </w:numPr>
        <w:tabs>
          <w:tab w:val="clear" w:pos="360"/>
          <w:tab w:val="clear" w:pos="9360"/>
        </w:tabs>
        <w:spacing w:after="200" w:line="480" w:lineRule="auto"/>
        <w:jc w:val="both"/>
      </w:pPr>
      <w:r>
        <w:t>In verse 4-1-35 - emotions and breeze</w:t>
      </w:r>
    </w:p>
    <w:p w:rsidR="007C6596" w:rsidRDefault="007C6596" w:rsidP="00C348B8">
      <w:pPr>
        <w:pStyle w:val="ListParagraph"/>
        <w:numPr>
          <w:ilvl w:val="0"/>
          <w:numId w:val="14"/>
        </w:numPr>
        <w:tabs>
          <w:tab w:val="clear" w:pos="360"/>
          <w:tab w:val="clear" w:pos="9360"/>
        </w:tabs>
        <w:spacing w:after="200" w:line="480" w:lineRule="auto"/>
        <w:jc w:val="both"/>
      </w:pPr>
      <w:r>
        <w:t>In verse 4-1-36 - wind</w:t>
      </w:r>
    </w:p>
    <w:p w:rsidR="007C6596" w:rsidRDefault="007C6596" w:rsidP="00C348B8">
      <w:pPr>
        <w:pStyle w:val="ListParagraph"/>
        <w:numPr>
          <w:ilvl w:val="0"/>
          <w:numId w:val="14"/>
        </w:numPr>
        <w:tabs>
          <w:tab w:val="clear" w:pos="360"/>
          <w:tab w:val="clear" w:pos="9360"/>
        </w:tabs>
        <w:spacing w:after="200" w:line="480" w:lineRule="auto"/>
        <w:jc w:val="both"/>
      </w:pPr>
      <w:r>
        <w:t>In verses 4-1-37, 38 and 39 - love</w:t>
      </w:r>
    </w:p>
    <w:p w:rsidR="007C6596" w:rsidRDefault="007C6596" w:rsidP="00C348B8">
      <w:pPr>
        <w:pStyle w:val="ListParagraph"/>
        <w:numPr>
          <w:ilvl w:val="0"/>
          <w:numId w:val="14"/>
        </w:numPr>
        <w:tabs>
          <w:tab w:val="clear" w:pos="360"/>
          <w:tab w:val="clear" w:pos="9360"/>
        </w:tabs>
        <w:spacing w:after="200" w:line="480" w:lineRule="auto"/>
        <w:jc w:val="both"/>
      </w:pPr>
      <w:r>
        <w:t>In verses 4-1-40 to 43 -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4-1-46 - birds and love</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In verses 4-1-47 through 52 - love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4-1-53 and 54 - breeze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verses 4-1-55 and 56 - birds and emotions</w:t>
      </w:r>
    </w:p>
    <w:p w:rsidR="007C6596" w:rsidRDefault="007C6596" w:rsidP="00C348B8">
      <w:pPr>
        <w:pStyle w:val="ListParagraph"/>
        <w:numPr>
          <w:ilvl w:val="0"/>
          <w:numId w:val="14"/>
        </w:numPr>
        <w:tabs>
          <w:tab w:val="clear" w:pos="360"/>
          <w:tab w:val="clear" w:pos="9360"/>
        </w:tabs>
        <w:spacing w:after="200" w:line="480" w:lineRule="auto"/>
        <w:jc w:val="both"/>
      </w:pPr>
      <w:r>
        <w:t>In verse 4-1-57 - birds</w:t>
      </w:r>
    </w:p>
    <w:p w:rsidR="007C6596" w:rsidRDefault="007C6596" w:rsidP="00C348B8">
      <w:pPr>
        <w:pStyle w:val="ListParagraph"/>
        <w:numPr>
          <w:ilvl w:val="0"/>
          <w:numId w:val="14"/>
        </w:numPr>
        <w:tabs>
          <w:tab w:val="clear" w:pos="360"/>
          <w:tab w:val="clear" w:pos="9360"/>
        </w:tabs>
        <w:spacing w:after="200" w:line="480" w:lineRule="auto"/>
        <w:jc w:val="both"/>
      </w:pPr>
      <w:r>
        <w:t>In verse 4-1-58 - love</w:t>
      </w:r>
    </w:p>
    <w:p w:rsidR="007C6596" w:rsidRDefault="007C6596" w:rsidP="00C348B8">
      <w:pPr>
        <w:pStyle w:val="ListParagraph"/>
        <w:numPr>
          <w:ilvl w:val="0"/>
          <w:numId w:val="14"/>
        </w:numPr>
        <w:tabs>
          <w:tab w:val="clear" w:pos="360"/>
          <w:tab w:val="clear" w:pos="9360"/>
        </w:tabs>
        <w:spacing w:after="200" w:line="480" w:lineRule="auto"/>
        <w:jc w:val="both"/>
      </w:pPr>
      <w:r>
        <w:t>Verse 4-1-59 - emotions and wind</w:t>
      </w:r>
    </w:p>
    <w:p w:rsidR="007C6596" w:rsidRDefault="007C6596" w:rsidP="00C348B8">
      <w:pPr>
        <w:pStyle w:val="ListParagraph"/>
        <w:numPr>
          <w:ilvl w:val="0"/>
          <w:numId w:val="14"/>
        </w:numPr>
        <w:tabs>
          <w:tab w:val="clear" w:pos="360"/>
          <w:tab w:val="clear" w:pos="9360"/>
        </w:tabs>
        <w:spacing w:after="200" w:line="480" w:lineRule="auto"/>
        <w:jc w:val="both"/>
      </w:pPr>
      <w:r>
        <w:t>Verse 4-1-62, 63 – lotus</w:t>
      </w:r>
    </w:p>
    <w:p w:rsidR="007C6596" w:rsidRDefault="007C6596" w:rsidP="00C348B8">
      <w:pPr>
        <w:pStyle w:val="ListParagraph"/>
        <w:numPr>
          <w:ilvl w:val="0"/>
          <w:numId w:val="14"/>
        </w:numPr>
        <w:tabs>
          <w:tab w:val="clear" w:pos="360"/>
          <w:tab w:val="clear" w:pos="9360"/>
        </w:tabs>
        <w:spacing w:after="200" w:line="480" w:lineRule="auto"/>
        <w:jc w:val="both"/>
      </w:pPr>
      <w:r>
        <w:t>Verse 4-1-65 – deer</w:t>
      </w:r>
    </w:p>
    <w:p w:rsidR="007C6596" w:rsidRDefault="007C6596" w:rsidP="00C348B8">
      <w:pPr>
        <w:pStyle w:val="ListParagraph"/>
        <w:numPr>
          <w:ilvl w:val="0"/>
          <w:numId w:val="14"/>
        </w:numPr>
        <w:tabs>
          <w:tab w:val="clear" w:pos="360"/>
          <w:tab w:val="clear" w:pos="9360"/>
        </w:tabs>
        <w:spacing w:after="200" w:line="480" w:lineRule="auto"/>
        <w:jc w:val="both"/>
      </w:pPr>
      <w:r>
        <w:t>Verse 4-1-66 - deer and lotus</w:t>
      </w:r>
    </w:p>
    <w:p w:rsidR="007C6596" w:rsidRDefault="007C6596" w:rsidP="00C348B8">
      <w:pPr>
        <w:pStyle w:val="ListParagraph"/>
        <w:numPr>
          <w:ilvl w:val="0"/>
          <w:numId w:val="14"/>
        </w:numPr>
        <w:tabs>
          <w:tab w:val="clear" w:pos="360"/>
          <w:tab w:val="clear" w:pos="9360"/>
        </w:tabs>
        <w:spacing w:after="200" w:line="480" w:lineRule="auto"/>
        <w:jc w:val="both"/>
      </w:pPr>
      <w:r>
        <w:t>Verse 4-1-67 - lotus and emotions</w:t>
      </w:r>
    </w:p>
    <w:p w:rsidR="007C6596" w:rsidRDefault="007C6596" w:rsidP="00C348B8">
      <w:pPr>
        <w:pStyle w:val="ListParagraph"/>
        <w:numPr>
          <w:ilvl w:val="0"/>
          <w:numId w:val="14"/>
        </w:numPr>
        <w:tabs>
          <w:tab w:val="clear" w:pos="360"/>
          <w:tab w:val="clear" w:pos="9360"/>
        </w:tabs>
        <w:spacing w:after="200" w:line="480" w:lineRule="auto"/>
        <w:jc w:val="both"/>
      </w:pPr>
      <w:r>
        <w:t xml:space="preserve">Verses 4-1-68 and 69 - love god and emotions </w:t>
      </w:r>
    </w:p>
    <w:p w:rsidR="007C6596" w:rsidRDefault="007C6596" w:rsidP="00C348B8">
      <w:pPr>
        <w:pStyle w:val="ListParagraph"/>
        <w:numPr>
          <w:ilvl w:val="0"/>
          <w:numId w:val="14"/>
        </w:numPr>
        <w:tabs>
          <w:tab w:val="clear" w:pos="360"/>
          <w:tab w:val="clear" w:pos="9360"/>
        </w:tabs>
        <w:spacing w:after="200" w:line="480" w:lineRule="auto"/>
        <w:jc w:val="both"/>
      </w:pPr>
      <w:r>
        <w:t>Verse 4-1-70 – emotions</w:t>
      </w:r>
    </w:p>
    <w:p w:rsidR="007C6596" w:rsidRDefault="007C6596" w:rsidP="00C348B8">
      <w:pPr>
        <w:pStyle w:val="ListParagraph"/>
        <w:numPr>
          <w:ilvl w:val="0"/>
          <w:numId w:val="14"/>
        </w:numPr>
        <w:tabs>
          <w:tab w:val="clear" w:pos="360"/>
          <w:tab w:val="clear" w:pos="9360"/>
        </w:tabs>
        <w:spacing w:after="200" w:line="480" w:lineRule="auto"/>
        <w:jc w:val="both"/>
      </w:pPr>
      <w:r>
        <w:t>Verse 4-1-71 - lotus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4-1-77 - breeze, lotus, and heart</w:t>
      </w:r>
    </w:p>
    <w:p w:rsidR="007C6596" w:rsidRDefault="007C6596" w:rsidP="00C348B8">
      <w:pPr>
        <w:pStyle w:val="ListParagraph"/>
        <w:numPr>
          <w:ilvl w:val="0"/>
          <w:numId w:val="14"/>
        </w:numPr>
        <w:tabs>
          <w:tab w:val="clear" w:pos="360"/>
          <w:tab w:val="clear" w:pos="9360"/>
        </w:tabs>
        <w:spacing w:after="200" w:line="480" w:lineRule="auto"/>
        <w:jc w:val="both"/>
      </w:pPr>
      <w:r>
        <w:t>Verse 4-1-74, 84 - wind again</w:t>
      </w:r>
    </w:p>
    <w:p w:rsidR="007C6596" w:rsidRDefault="007C6596" w:rsidP="00C348B8">
      <w:pPr>
        <w:pStyle w:val="ListParagraph"/>
        <w:numPr>
          <w:ilvl w:val="0"/>
          <w:numId w:val="14"/>
        </w:numPr>
        <w:tabs>
          <w:tab w:val="clear" w:pos="360"/>
          <w:tab w:val="clear" w:pos="9360"/>
        </w:tabs>
        <w:spacing w:after="200" w:line="480" w:lineRule="auto"/>
        <w:jc w:val="both"/>
      </w:pPr>
      <w:r>
        <w:t>Verse 4-1-85 – breeze</w:t>
      </w:r>
    </w:p>
    <w:p w:rsidR="007C6596" w:rsidRDefault="007C6596" w:rsidP="00C348B8">
      <w:pPr>
        <w:pStyle w:val="ListParagraph"/>
        <w:numPr>
          <w:ilvl w:val="0"/>
          <w:numId w:val="14"/>
        </w:numPr>
        <w:tabs>
          <w:tab w:val="clear" w:pos="360"/>
          <w:tab w:val="clear" w:pos="9360"/>
        </w:tabs>
        <w:spacing w:after="200" w:line="480" w:lineRule="auto"/>
        <w:jc w:val="both"/>
      </w:pPr>
      <w:r>
        <w:t>Verse 4-1-93 - birds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4-1-97 - heart and emotions</w:t>
      </w:r>
    </w:p>
    <w:p w:rsidR="007C6596" w:rsidRDefault="007C6596" w:rsidP="00C348B8">
      <w:pPr>
        <w:pStyle w:val="ListParagraph"/>
        <w:numPr>
          <w:ilvl w:val="0"/>
          <w:numId w:val="14"/>
        </w:numPr>
        <w:tabs>
          <w:tab w:val="clear" w:pos="360"/>
          <w:tab w:val="clear" w:pos="9360"/>
        </w:tabs>
        <w:spacing w:after="200" w:line="480" w:lineRule="auto"/>
        <w:jc w:val="both"/>
      </w:pPr>
      <w:r>
        <w:t>Verse 4-1-98 - lotuses and birds</w:t>
      </w:r>
    </w:p>
    <w:p w:rsidR="007C6596" w:rsidRDefault="007C6596" w:rsidP="00C348B8">
      <w:pPr>
        <w:pStyle w:val="ListParagraph"/>
        <w:numPr>
          <w:ilvl w:val="0"/>
          <w:numId w:val="14"/>
        </w:numPr>
        <w:tabs>
          <w:tab w:val="clear" w:pos="360"/>
          <w:tab w:val="clear" w:pos="9360"/>
        </w:tabs>
        <w:spacing w:after="200" w:line="480" w:lineRule="auto"/>
        <w:jc w:val="both"/>
      </w:pPr>
      <w:r>
        <w:t>Verse 4-1-99 – birds</w:t>
      </w:r>
    </w:p>
    <w:p w:rsidR="007C6596" w:rsidRDefault="007C6596" w:rsidP="00C348B8">
      <w:pPr>
        <w:pStyle w:val="ListParagraph"/>
        <w:numPr>
          <w:ilvl w:val="0"/>
          <w:numId w:val="14"/>
        </w:numPr>
        <w:tabs>
          <w:tab w:val="clear" w:pos="360"/>
          <w:tab w:val="clear" w:pos="9360"/>
        </w:tabs>
        <w:spacing w:after="200" w:line="480" w:lineRule="auto"/>
        <w:jc w:val="both"/>
      </w:pPr>
      <w:r>
        <w:t>Verse 4-1-100 – emotions</w:t>
      </w:r>
    </w:p>
    <w:p w:rsidR="007C6596" w:rsidRDefault="007C6596" w:rsidP="00C348B8">
      <w:pPr>
        <w:pStyle w:val="ListParagraph"/>
        <w:numPr>
          <w:ilvl w:val="0"/>
          <w:numId w:val="14"/>
        </w:numPr>
        <w:tabs>
          <w:tab w:val="clear" w:pos="360"/>
          <w:tab w:val="clear" w:pos="9360"/>
        </w:tabs>
        <w:spacing w:after="200" w:line="480" w:lineRule="auto"/>
        <w:jc w:val="both"/>
      </w:pPr>
      <w:r>
        <w:t>Verse 4-1-101 - deer, heart, and emotions</w:t>
      </w:r>
    </w:p>
    <w:p w:rsidR="007C6596" w:rsidRDefault="007C6596" w:rsidP="00C348B8">
      <w:pPr>
        <w:pStyle w:val="ListParagraph"/>
        <w:numPr>
          <w:ilvl w:val="0"/>
          <w:numId w:val="14"/>
        </w:numPr>
        <w:tabs>
          <w:tab w:val="clear" w:pos="360"/>
          <w:tab w:val="clear" w:pos="9360"/>
        </w:tabs>
        <w:spacing w:after="200" w:line="480" w:lineRule="auto"/>
        <w:jc w:val="both"/>
      </w:pPr>
      <w:r>
        <w:lastRenderedPageBreak/>
        <w:t>Verse 4-1-103 - breeze and lotuses</w:t>
      </w:r>
    </w:p>
    <w:p w:rsidR="007C6596" w:rsidRDefault="007C6596" w:rsidP="00C348B8">
      <w:pPr>
        <w:pStyle w:val="ListParagraph"/>
        <w:numPr>
          <w:ilvl w:val="0"/>
          <w:numId w:val="14"/>
        </w:numPr>
        <w:tabs>
          <w:tab w:val="clear" w:pos="360"/>
          <w:tab w:val="clear" w:pos="9360"/>
        </w:tabs>
        <w:spacing w:after="200" w:line="480" w:lineRule="auto"/>
        <w:jc w:val="both"/>
      </w:pPr>
      <w:r>
        <w:t>Verse 4-1-104 through verse 4-1-110 – emotions</w:t>
      </w:r>
    </w:p>
    <w:p w:rsidR="007C6596" w:rsidRDefault="007C6596" w:rsidP="00C348B8">
      <w:pPr>
        <w:pStyle w:val="ListParagraph"/>
        <w:numPr>
          <w:ilvl w:val="0"/>
          <w:numId w:val="14"/>
        </w:numPr>
        <w:tabs>
          <w:tab w:val="clear" w:pos="360"/>
          <w:tab w:val="clear" w:pos="9360"/>
        </w:tabs>
        <w:spacing w:after="200" w:line="480" w:lineRule="auto"/>
        <w:jc w:val="both"/>
      </w:pPr>
      <w:r>
        <w:t>Verse 4-1-111 - love and emotions</w:t>
      </w:r>
    </w:p>
    <w:p w:rsidR="007C6596" w:rsidRDefault="007C6596" w:rsidP="00C348B8">
      <w:pPr>
        <w:pStyle w:val="ListParagraph"/>
        <w:numPr>
          <w:ilvl w:val="0"/>
          <w:numId w:val="14"/>
        </w:numPr>
        <w:tabs>
          <w:tab w:val="clear" w:pos="360"/>
          <w:tab w:val="clear" w:pos="9360"/>
        </w:tabs>
        <w:spacing w:after="200" w:line="480" w:lineRule="auto"/>
        <w:jc w:val="both"/>
      </w:pPr>
      <w:r>
        <w:t>Verses 4-1-112 and 113 - emotions</w:t>
      </w:r>
    </w:p>
    <w:p w:rsidR="007C6596" w:rsidRDefault="007C6596" w:rsidP="007C6596">
      <w:pPr>
        <w:spacing w:line="480" w:lineRule="auto"/>
        <w:ind w:firstLine="720"/>
        <w:jc w:val="both"/>
      </w:pPr>
      <w:r>
        <w:t>Finally, in verse 4-1-114, Laxman</w:t>
      </w:r>
      <w:r w:rsidR="009A0B75">
        <w:t>a</w:t>
      </w:r>
      <w:r>
        <w:t xml:space="preserve"> steps in and stops Shri Ram from going on and on about love, emotions, birds, and air. In case someone still has doubts, two more chapters – 4-28 and 4-30 – contain references to the Heart Center. </w:t>
      </w:r>
    </w:p>
    <w:p w:rsidR="007C6596" w:rsidRDefault="007C6596" w:rsidP="007C6596">
      <w:pPr>
        <w:spacing w:line="480" w:lineRule="auto"/>
        <w:ind w:firstLine="720"/>
        <w:jc w:val="both"/>
      </w:pPr>
      <w:r>
        <w:t>After killing Vali, Shri Ram stays on a mountain near Kishkindha. He describes the rainy season-view of the mountain and its vicinity. Here again, there are many references to clouds, breeze, sky, fog, breath, and emotions. Let us look at the verses of these chapters to see if they are related to the Heart Center.</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4-28-5 - cloud and sky </w:t>
      </w:r>
    </w:p>
    <w:p w:rsidR="007C6596" w:rsidRDefault="007C6596" w:rsidP="00C348B8">
      <w:pPr>
        <w:pStyle w:val="ListParagraph"/>
        <w:numPr>
          <w:ilvl w:val="0"/>
          <w:numId w:val="13"/>
        </w:numPr>
        <w:tabs>
          <w:tab w:val="clear" w:pos="360"/>
          <w:tab w:val="clear" w:pos="9360"/>
        </w:tabs>
        <w:spacing w:after="200" w:line="480" w:lineRule="auto"/>
        <w:jc w:val="both"/>
      </w:pPr>
      <w:r>
        <w:t>Verse 4-28-6 - breath, sky,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4-28-7 – emotions</w:t>
      </w:r>
    </w:p>
    <w:p w:rsidR="007C6596" w:rsidRDefault="007C6596" w:rsidP="00C348B8">
      <w:pPr>
        <w:pStyle w:val="ListParagraph"/>
        <w:numPr>
          <w:ilvl w:val="0"/>
          <w:numId w:val="13"/>
        </w:numPr>
        <w:tabs>
          <w:tab w:val="clear" w:pos="360"/>
          <w:tab w:val="clear" w:pos="9360"/>
        </w:tabs>
        <w:spacing w:after="200" w:line="480" w:lineRule="auto"/>
        <w:jc w:val="both"/>
      </w:pPr>
      <w:r>
        <w:t>Verse 4-28-8 - cloud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4-28-10 - cloud, deer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4-28-11 – sky</w:t>
      </w:r>
    </w:p>
    <w:p w:rsidR="007C6596" w:rsidRDefault="007C6596" w:rsidP="00C348B8">
      <w:pPr>
        <w:pStyle w:val="ListParagraph"/>
        <w:numPr>
          <w:ilvl w:val="0"/>
          <w:numId w:val="13"/>
        </w:numPr>
        <w:tabs>
          <w:tab w:val="clear" w:pos="360"/>
          <w:tab w:val="clear" w:pos="9360"/>
        </w:tabs>
        <w:spacing w:after="200" w:line="480" w:lineRule="auto"/>
        <w:jc w:val="both"/>
      </w:pPr>
      <w:r>
        <w:t>Verses 4-28-12 and 13 - cloud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4-28-14 - vapor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4-28-15 - dust and breeze</w:t>
      </w:r>
    </w:p>
    <w:p w:rsidR="007C6596" w:rsidRDefault="007C6596" w:rsidP="00C348B8">
      <w:pPr>
        <w:pStyle w:val="ListParagraph"/>
        <w:numPr>
          <w:ilvl w:val="0"/>
          <w:numId w:val="13"/>
        </w:numPr>
        <w:tabs>
          <w:tab w:val="clear" w:pos="360"/>
          <w:tab w:val="clear" w:pos="9360"/>
        </w:tabs>
        <w:spacing w:after="200" w:line="480" w:lineRule="auto"/>
        <w:jc w:val="both"/>
      </w:pPr>
      <w:r>
        <w:t>Verse 4-28-16 – birds</w:t>
      </w:r>
    </w:p>
    <w:p w:rsidR="007C6596" w:rsidRDefault="007C6596" w:rsidP="00C348B8">
      <w:pPr>
        <w:pStyle w:val="ListParagraph"/>
        <w:numPr>
          <w:ilvl w:val="0"/>
          <w:numId w:val="13"/>
        </w:numPr>
        <w:tabs>
          <w:tab w:val="clear" w:pos="360"/>
          <w:tab w:val="clear" w:pos="9360"/>
        </w:tabs>
        <w:spacing w:after="200" w:line="480" w:lineRule="auto"/>
        <w:jc w:val="both"/>
      </w:pPr>
      <w:r>
        <w:t>Verse 4-28-17 – clouds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4-28-19 – wind</w:t>
      </w:r>
    </w:p>
    <w:p w:rsidR="007C6596" w:rsidRDefault="007C6596" w:rsidP="00C348B8">
      <w:pPr>
        <w:pStyle w:val="ListParagraph"/>
        <w:numPr>
          <w:ilvl w:val="0"/>
          <w:numId w:val="13"/>
        </w:numPr>
        <w:tabs>
          <w:tab w:val="clear" w:pos="360"/>
          <w:tab w:val="clear" w:pos="9360"/>
        </w:tabs>
        <w:spacing w:after="200" w:line="480" w:lineRule="auto"/>
        <w:jc w:val="both"/>
      </w:pPr>
      <w:r>
        <w:t>Verse 4-28-20 – cloud</w:t>
      </w:r>
    </w:p>
    <w:p w:rsidR="007C6596" w:rsidRDefault="007C6596" w:rsidP="00C348B8">
      <w:pPr>
        <w:pStyle w:val="ListParagraph"/>
        <w:numPr>
          <w:ilvl w:val="0"/>
          <w:numId w:val="13"/>
        </w:numPr>
        <w:tabs>
          <w:tab w:val="clear" w:pos="360"/>
          <w:tab w:val="clear" w:pos="9360"/>
        </w:tabs>
        <w:spacing w:after="200" w:line="480" w:lineRule="auto"/>
        <w:jc w:val="both"/>
      </w:pPr>
      <w:r>
        <w:t>Verse 4-28-23 - clouds, birds, lotuses, wind, and sky</w:t>
      </w:r>
    </w:p>
    <w:p w:rsidR="007C6596" w:rsidRDefault="007C6596" w:rsidP="00C348B8">
      <w:pPr>
        <w:pStyle w:val="ListParagraph"/>
        <w:numPr>
          <w:ilvl w:val="0"/>
          <w:numId w:val="13"/>
        </w:numPr>
        <w:tabs>
          <w:tab w:val="clear" w:pos="360"/>
          <w:tab w:val="clear" w:pos="9360"/>
        </w:tabs>
        <w:spacing w:after="200" w:line="480" w:lineRule="auto"/>
        <w:jc w:val="both"/>
      </w:pPr>
      <w:r>
        <w:t>Verse 4-28-24 - birds, clouds and emotions</w:t>
      </w:r>
    </w:p>
    <w:p w:rsidR="007C6596" w:rsidRDefault="007C6596" w:rsidP="00C348B8">
      <w:pPr>
        <w:pStyle w:val="ListParagraph"/>
        <w:numPr>
          <w:ilvl w:val="0"/>
          <w:numId w:val="13"/>
        </w:numPr>
        <w:tabs>
          <w:tab w:val="clear" w:pos="360"/>
          <w:tab w:val="clear" w:pos="9360"/>
        </w:tabs>
        <w:spacing w:after="200" w:line="480" w:lineRule="auto"/>
        <w:jc w:val="both"/>
      </w:pPr>
      <w:r>
        <w:t>Verse 4-28-27 - clouds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4-28-31 – clouds</w:t>
      </w:r>
    </w:p>
    <w:p w:rsidR="007C6596" w:rsidRDefault="007C6596" w:rsidP="00C348B8">
      <w:pPr>
        <w:pStyle w:val="ListParagraph"/>
        <w:numPr>
          <w:ilvl w:val="0"/>
          <w:numId w:val="13"/>
        </w:numPr>
        <w:tabs>
          <w:tab w:val="clear" w:pos="360"/>
          <w:tab w:val="clear" w:pos="9360"/>
        </w:tabs>
        <w:spacing w:after="200" w:line="480" w:lineRule="auto"/>
        <w:jc w:val="both"/>
      </w:pPr>
      <w:r>
        <w:t>Verse 4-28-32 – clouds</w:t>
      </w:r>
    </w:p>
    <w:p w:rsidR="007C6596" w:rsidRDefault="007C6596" w:rsidP="00C348B8">
      <w:pPr>
        <w:pStyle w:val="ListParagraph"/>
        <w:numPr>
          <w:ilvl w:val="0"/>
          <w:numId w:val="13"/>
        </w:numPr>
        <w:tabs>
          <w:tab w:val="clear" w:pos="360"/>
          <w:tab w:val="clear" w:pos="9360"/>
        </w:tabs>
        <w:spacing w:after="200" w:line="480" w:lineRule="auto"/>
        <w:jc w:val="both"/>
      </w:pPr>
      <w:r>
        <w:t>Verse 4-28-33 – peacock, a beautiful bird</w:t>
      </w:r>
    </w:p>
    <w:p w:rsidR="007C6596" w:rsidRDefault="007C6596" w:rsidP="00C348B8">
      <w:pPr>
        <w:pStyle w:val="ListParagraph"/>
        <w:numPr>
          <w:ilvl w:val="0"/>
          <w:numId w:val="13"/>
        </w:numPr>
        <w:tabs>
          <w:tab w:val="clear" w:pos="360"/>
          <w:tab w:val="clear" w:pos="9360"/>
        </w:tabs>
        <w:spacing w:after="200" w:line="480" w:lineRule="auto"/>
        <w:jc w:val="both"/>
      </w:pPr>
      <w:r>
        <w:t>Verse 4-28-35 – birds</w:t>
      </w:r>
    </w:p>
    <w:p w:rsidR="007C6596" w:rsidRDefault="007C6596" w:rsidP="00C348B8">
      <w:pPr>
        <w:pStyle w:val="ListParagraph"/>
        <w:numPr>
          <w:ilvl w:val="0"/>
          <w:numId w:val="13"/>
        </w:numPr>
        <w:tabs>
          <w:tab w:val="clear" w:pos="360"/>
          <w:tab w:val="clear" w:pos="9360"/>
        </w:tabs>
        <w:spacing w:after="200" w:line="480" w:lineRule="auto"/>
        <w:jc w:val="both"/>
      </w:pPr>
      <w:r>
        <w:t>Verse 4-28-36 – clouds</w:t>
      </w:r>
    </w:p>
    <w:p w:rsidR="007C6596" w:rsidRDefault="007C6596" w:rsidP="00C348B8">
      <w:pPr>
        <w:pStyle w:val="ListParagraph"/>
        <w:numPr>
          <w:ilvl w:val="0"/>
          <w:numId w:val="13"/>
        </w:numPr>
        <w:tabs>
          <w:tab w:val="clear" w:pos="360"/>
          <w:tab w:val="clear" w:pos="9360"/>
        </w:tabs>
        <w:spacing w:after="200" w:line="480" w:lineRule="auto"/>
        <w:jc w:val="both"/>
      </w:pPr>
      <w:r>
        <w:t>Verse 4-28-37 – peacock</w:t>
      </w:r>
    </w:p>
    <w:p w:rsidR="007C6596" w:rsidRDefault="007C6596" w:rsidP="00C348B8">
      <w:pPr>
        <w:pStyle w:val="ListParagraph"/>
        <w:numPr>
          <w:ilvl w:val="0"/>
          <w:numId w:val="13"/>
        </w:numPr>
        <w:tabs>
          <w:tab w:val="clear" w:pos="360"/>
          <w:tab w:val="clear" w:pos="9360"/>
        </w:tabs>
        <w:spacing w:after="200" w:line="480" w:lineRule="auto"/>
        <w:jc w:val="both"/>
      </w:pPr>
      <w:r>
        <w:t>Verses 4-28-38 and 40 – clouds</w:t>
      </w:r>
    </w:p>
    <w:p w:rsidR="007C6596" w:rsidRDefault="007C6596" w:rsidP="00C348B8">
      <w:pPr>
        <w:pStyle w:val="ListParagraph"/>
        <w:numPr>
          <w:ilvl w:val="0"/>
          <w:numId w:val="13"/>
        </w:numPr>
        <w:tabs>
          <w:tab w:val="clear" w:pos="360"/>
          <w:tab w:val="clear" w:pos="9360"/>
        </w:tabs>
        <w:spacing w:after="200" w:line="480" w:lineRule="auto"/>
        <w:jc w:val="both"/>
      </w:pPr>
      <w:r>
        <w:t>Verse 4-28-41 – peacock</w:t>
      </w:r>
    </w:p>
    <w:p w:rsidR="007C6596" w:rsidRDefault="007C6596" w:rsidP="00C348B8">
      <w:pPr>
        <w:pStyle w:val="ListParagraph"/>
        <w:numPr>
          <w:ilvl w:val="0"/>
          <w:numId w:val="13"/>
        </w:numPr>
        <w:tabs>
          <w:tab w:val="clear" w:pos="360"/>
          <w:tab w:val="clear" w:pos="9360"/>
        </w:tabs>
        <w:spacing w:after="200" w:line="480" w:lineRule="auto"/>
        <w:jc w:val="both"/>
      </w:pPr>
      <w:r>
        <w:t>Verse 4-28-42 – lotus</w:t>
      </w:r>
    </w:p>
    <w:p w:rsidR="007C6596" w:rsidRDefault="007C6596" w:rsidP="00C348B8">
      <w:pPr>
        <w:pStyle w:val="ListParagraph"/>
        <w:numPr>
          <w:ilvl w:val="0"/>
          <w:numId w:val="13"/>
        </w:numPr>
        <w:tabs>
          <w:tab w:val="clear" w:pos="360"/>
          <w:tab w:val="clear" w:pos="9360"/>
        </w:tabs>
        <w:spacing w:after="200" w:line="480" w:lineRule="auto"/>
        <w:jc w:val="both"/>
      </w:pPr>
      <w:r>
        <w:t>Verses 4-28-43, 44 and 47 – clouds</w:t>
      </w:r>
    </w:p>
    <w:p w:rsidR="007C6596" w:rsidRDefault="007C6596" w:rsidP="00C348B8">
      <w:pPr>
        <w:pStyle w:val="ListParagraph"/>
        <w:numPr>
          <w:ilvl w:val="0"/>
          <w:numId w:val="13"/>
        </w:numPr>
        <w:tabs>
          <w:tab w:val="clear" w:pos="360"/>
          <w:tab w:val="clear" w:pos="9360"/>
        </w:tabs>
        <w:spacing w:after="200" w:line="480" w:lineRule="auto"/>
        <w:jc w:val="both"/>
      </w:pPr>
      <w:r>
        <w:t>Verse 4-28-49 – peacock</w:t>
      </w:r>
    </w:p>
    <w:p w:rsidR="007C6596" w:rsidRDefault="007C6596" w:rsidP="00C348B8">
      <w:pPr>
        <w:pStyle w:val="ListParagraph"/>
        <w:numPr>
          <w:ilvl w:val="0"/>
          <w:numId w:val="13"/>
        </w:numPr>
        <w:tabs>
          <w:tab w:val="clear" w:pos="360"/>
          <w:tab w:val="clear" w:pos="9360"/>
        </w:tabs>
        <w:spacing w:after="200" w:line="480" w:lineRule="auto"/>
        <w:jc w:val="both"/>
      </w:pPr>
      <w:r>
        <w:t>Verse 4-28-52 - birds and lotuses</w:t>
      </w:r>
    </w:p>
    <w:p w:rsidR="007C6596" w:rsidRDefault="007C6596" w:rsidP="00C348B8">
      <w:pPr>
        <w:pStyle w:val="ListParagraph"/>
        <w:numPr>
          <w:ilvl w:val="0"/>
          <w:numId w:val="13"/>
        </w:numPr>
        <w:tabs>
          <w:tab w:val="clear" w:pos="360"/>
          <w:tab w:val="clear" w:pos="9360"/>
        </w:tabs>
        <w:spacing w:after="200" w:line="480" w:lineRule="auto"/>
        <w:jc w:val="both"/>
      </w:pPr>
      <w:r>
        <w:t>Verses 4-28-58 and 59 – emotions</w:t>
      </w:r>
    </w:p>
    <w:p w:rsidR="007C6596" w:rsidRDefault="007C6596" w:rsidP="00C348B8">
      <w:pPr>
        <w:pStyle w:val="ListParagraph"/>
        <w:numPr>
          <w:ilvl w:val="0"/>
          <w:numId w:val="13"/>
        </w:numPr>
        <w:tabs>
          <w:tab w:val="clear" w:pos="360"/>
          <w:tab w:val="clear" w:pos="9360"/>
        </w:tabs>
        <w:spacing w:after="200" w:line="480" w:lineRule="auto"/>
        <w:jc w:val="both"/>
      </w:pPr>
      <w:r>
        <w:t>Verse 4-30-5 - sky and birds</w:t>
      </w:r>
    </w:p>
    <w:p w:rsidR="007C6596" w:rsidRDefault="007C6596" w:rsidP="00C348B8">
      <w:pPr>
        <w:pStyle w:val="ListParagraph"/>
        <w:numPr>
          <w:ilvl w:val="0"/>
          <w:numId w:val="13"/>
        </w:numPr>
        <w:tabs>
          <w:tab w:val="clear" w:pos="360"/>
          <w:tab w:val="clear" w:pos="9360"/>
        </w:tabs>
        <w:spacing w:after="200" w:line="480" w:lineRule="auto"/>
        <w:jc w:val="both"/>
      </w:pPr>
      <w:r>
        <w:t>Verse 4-30-7 - birds and emotions</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4-30-8, 9 – emotions </w:t>
      </w:r>
    </w:p>
    <w:p w:rsidR="007C6596" w:rsidRDefault="007C6596" w:rsidP="00C348B8">
      <w:pPr>
        <w:pStyle w:val="ListParagraph"/>
        <w:numPr>
          <w:ilvl w:val="0"/>
          <w:numId w:val="13"/>
        </w:numPr>
        <w:tabs>
          <w:tab w:val="clear" w:pos="360"/>
          <w:tab w:val="clear" w:pos="9360"/>
        </w:tabs>
        <w:spacing w:after="200" w:line="480" w:lineRule="auto"/>
        <w:jc w:val="both"/>
      </w:pPr>
      <w:r>
        <w:t>Verse 4-30-10 - birds, lotus and emotions</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Verse 4-30-11 – emotions</w:t>
      </w:r>
    </w:p>
    <w:p w:rsidR="007C6596" w:rsidRDefault="007C6596" w:rsidP="00C348B8">
      <w:pPr>
        <w:pStyle w:val="ListParagraph"/>
        <w:numPr>
          <w:ilvl w:val="0"/>
          <w:numId w:val="13"/>
        </w:numPr>
        <w:tabs>
          <w:tab w:val="clear" w:pos="360"/>
          <w:tab w:val="clear" w:pos="9360"/>
        </w:tabs>
        <w:spacing w:after="200" w:line="480" w:lineRule="auto"/>
        <w:jc w:val="both"/>
      </w:pPr>
      <w:r>
        <w:t>Verse 4-30-12 – emotions, with a reference to the love god</w:t>
      </w:r>
    </w:p>
    <w:p w:rsidR="007C6596" w:rsidRDefault="007C6596" w:rsidP="00C348B8">
      <w:pPr>
        <w:pStyle w:val="ListParagraph"/>
        <w:numPr>
          <w:ilvl w:val="0"/>
          <w:numId w:val="13"/>
        </w:numPr>
        <w:tabs>
          <w:tab w:val="clear" w:pos="360"/>
          <w:tab w:val="clear" w:pos="9360"/>
        </w:tabs>
        <w:spacing w:after="200" w:line="480" w:lineRule="auto"/>
        <w:jc w:val="both"/>
      </w:pPr>
      <w:r>
        <w:t>Verse 4-30-23 – clouds</w:t>
      </w:r>
    </w:p>
    <w:p w:rsidR="007C6596" w:rsidRDefault="007C6596" w:rsidP="00C348B8">
      <w:pPr>
        <w:pStyle w:val="ListParagraph"/>
        <w:numPr>
          <w:ilvl w:val="0"/>
          <w:numId w:val="13"/>
        </w:numPr>
        <w:tabs>
          <w:tab w:val="clear" w:pos="360"/>
          <w:tab w:val="clear" w:pos="9360"/>
        </w:tabs>
        <w:spacing w:after="200" w:line="480" w:lineRule="auto"/>
        <w:jc w:val="both"/>
      </w:pPr>
      <w:r>
        <w:t>Verse 4-30-24 - clouds, lotus, and elephant</w:t>
      </w:r>
    </w:p>
    <w:p w:rsidR="007C6596" w:rsidRDefault="007C6596" w:rsidP="00C348B8">
      <w:pPr>
        <w:pStyle w:val="ListParagraph"/>
        <w:numPr>
          <w:ilvl w:val="0"/>
          <w:numId w:val="13"/>
        </w:numPr>
        <w:tabs>
          <w:tab w:val="clear" w:pos="360"/>
          <w:tab w:val="clear" w:pos="9360"/>
        </w:tabs>
        <w:spacing w:after="200" w:line="480" w:lineRule="auto"/>
        <w:jc w:val="both"/>
      </w:pPr>
      <w:r>
        <w:t>Verse 4-30-25 – wind</w:t>
      </w:r>
    </w:p>
    <w:p w:rsidR="007C6596" w:rsidRDefault="007C6596" w:rsidP="00C348B8">
      <w:pPr>
        <w:pStyle w:val="ListParagraph"/>
        <w:numPr>
          <w:ilvl w:val="0"/>
          <w:numId w:val="13"/>
        </w:numPr>
        <w:tabs>
          <w:tab w:val="clear" w:pos="360"/>
          <w:tab w:val="clear" w:pos="9360"/>
        </w:tabs>
        <w:spacing w:after="200" w:line="480" w:lineRule="auto"/>
        <w:jc w:val="both"/>
      </w:pPr>
      <w:r>
        <w:t>Verse 4-30-26 - clouds, elephant, and peacock</w:t>
      </w:r>
    </w:p>
    <w:p w:rsidR="007C6596" w:rsidRDefault="007C6596" w:rsidP="00C348B8">
      <w:pPr>
        <w:pStyle w:val="ListParagraph"/>
        <w:numPr>
          <w:ilvl w:val="0"/>
          <w:numId w:val="13"/>
        </w:numPr>
        <w:tabs>
          <w:tab w:val="clear" w:pos="360"/>
          <w:tab w:val="clear" w:pos="9360"/>
        </w:tabs>
        <w:spacing w:after="200" w:line="480" w:lineRule="auto"/>
        <w:jc w:val="both"/>
      </w:pPr>
      <w:r>
        <w:t>Verse 4-30-27 – cloud</w:t>
      </w:r>
    </w:p>
    <w:p w:rsidR="007C6596" w:rsidRDefault="007C6596" w:rsidP="00C348B8">
      <w:pPr>
        <w:pStyle w:val="ListParagraph"/>
        <w:numPr>
          <w:ilvl w:val="0"/>
          <w:numId w:val="13"/>
        </w:numPr>
        <w:tabs>
          <w:tab w:val="clear" w:pos="360"/>
          <w:tab w:val="clear" w:pos="9360"/>
        </w:tabs>
        <w:spacing w:after="200" w:line="480" w:lineRule="auto"/>
        <w:jc w:val="both"/>
      </w:pPr>
      <w:r>
        <w:t>Verse 4-30-29 – lotus</w:t>
      </w:r>
    </w:p>
    <w:p w:rsidR="007C6596" w:rsidRDefault="007C6596" w:rsidP="00C348B8">
      <w:pPr>
        <w:pStyle w:val="ListParagraph"/>
        <w:numPr>
          <w:ilvl w:val="0"/>
          <w:numId w:val="13"/>
        </w:numPr>
        <w:tabs>
          <w:tab w:val="clear" w:pos="360"/>
          <w:tab w:val="clear" w:pos="9360"/>
        </w:tabs>
        <w:spacing w:after="200" w:line="480" w:lineRule="auto"/>
        <w:jc w:val="both"/>
      </w:pPr>
      <w:r>
        <w:t>Verse 4-30-30 – breeze</w:t>
      </w:r>
    </w:p>
    <w:p w:rsidR="007C6596" w:rsidRDefault="007C6596" w:rsidP="00C348B8">
      <w:pPr>
        <w:pStyle w:val="ListParagraph"/>
        <w:numPr>
          <w:ilvl w:val="0"/>
          <w:numId w:val="13"/>
        </w:numPr>
        <w:tabs>
          <w:tab w:val="clear" w:pos="360"/>
          <w:tab w:val="clear" w:pos="9360"/>
        </w:tabs>
        <w:spacing w:after="200" w:line="480" w:lineRule="auto"/>
        <w:jc w:val="both"/>
      </w:pPr>
      <w:r>
        <w:t>Verse 4-30-31 -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4-30-33 - sky, clouds, peacock, and emotions</w:t>
      </w:r>
    </w:p>
    <w:p w:rsidR="007C6596" w:rsidRDefault="007C6596" w:rsidP="00C348B8">
      <w:pPr>
        <w:pStyle w:val="ListParagraph"/>
        <w:numPr>
          <w:ilvl w:val="0"/>
          <w:numId w:val="13"/>
        </w:numPr>
        <w:tabs>
          <w:tab w:val="clear" w:pos="360"/>
          <w:tab w:val="clear" w:pos="9360"/>
        </w:tabs>
        <w:spacing w:after="200" w:line="480" w:lineRule="auto"/>
        <w:jc w:val="both"/>
      </w:pPr>
      <w:r>
        <w:t>Verse 4-30-35 - fragrance and lotus; verse 4-30-36 - sky and breeze</w:t>
      </w:r>
    </w:p>
    <w:p w:rsidR="007C6596" w:rsidRDefault="007C6596" w:rsidP="00C348B8">
      <w:pPr>
        <w:pStyle w:val="ListParagraph"/>
        <w:numPr>
          <w:ilvl w:val="0"/>
          <w:numId w:val="13"/>
        </w:numPr>
        <w:tabs>
          <w:tab w:val="clear" w:pos="360"/>
          <w:tab w:val="clear" w:pos="9360"/>
        </w:tabs>
        <w:spacing w:after="200" w:line="480" w:lineRule="auto"/>
        <w:jc w:val="both"/>
      </w:pPr>
      <w:r>
        <w:t>Verse 4-30-37, 38 - dust in the air</w:t>
      </w:r>
    </w:p>
    <w:p w:rsidR="007C6596" w:rsidRDefault="007C6596" w:rsidP="00C348B8">
      <w:pPr>
        <w:pStyle w:val="ListParagraph"/>
        <w:numPr>
          <w:ilvl w:val="0"/>
          <w:numId w:val="13"/>
        </w:numPr>
        <w:tabs>
          <w:tab w:val="clear" w:pos="360"/>
          <w:tab w:val="clear" w:pos="9360"/>
        </w:tabs>
        <w:spacing w:after="200" w:line="480" w:lineRule="auto"/>
        <w:jc w:val="both"/>
      </w:pPr>
      <w:r>
        <w:t>Verse 4-30-39 – passion</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4-30-40 – birds </w:t>
      </w:r>
    </w:p>
    <w:p w:rsidR="007C6596" w:rsidRDefault="007C6596" w:rsidP="00C348B8">
      <w:pPr>
        <w:pStyle w:val="ListParagraph"/>
        <w:numPr>
          <w:ilvl w:val="0"/>
          <w:numId w:val="13"/>
        </w:numPr>
        <w:tabs>
          <w:tab w:val="clear" w:pos="360"/>
          <w:tab w:val="clear" w:pos="9360"/>
        </w:tabs>
        <w:spacing w:after="200" w:line="480" w:lineRule="auto"/>
        <w:jc w:val="both"/>
      </w:pPr>
      <w:r>
        <w:t>Verse 4-30-42 - birds and lotus</w:t>
      </w:r>
    </w:p>
    <w:p w:rsidR="007C6596" w:rsidRDefault="007C6596" w:rsidP="00C348B8">
      <w:pPr>
        <w:pStyle w:val="ListParagraph"/>
        <w:numPr>
          <w:ilvl w:val="0"/>
          <w:numId w:val="13"/>
        </w:numPr>
        <w:tabs>
          <w:tab w:val="clear" w:pos="360"/>
          <w:tab w:val="clear" w:pos="9360"/>
        </w:tabs>
        <w:spacing w:after="200" w:line="480" w:lineRule="auto"/>
        <w:jc w:val="both"/>
      </w:pPr>
      <w:r>
        <w:t>Verse 4-30-42 – birds</w:t>
      </w:r>
    </w:p>
    <w:p w:rsidR="007C6596" w:rsidRDefault="007C6596" w:rsidP="00C348B8">
      <w:pPr>
        <w:pStyle w:val="ListParagraph"/>
        <w:numPr>
          <w:ilvl w:val="0"/>
          <w:numId w:val="13"/>
        </w:numPr>
        <w:tabs>
          <w:tab w:val="clear" w:pos="360"/>
          <w:tab w:val="clear" w:pos="9360"/>
        </w:tabs>
        <w:spacing w:after="200" w:line="480" w:lineRule="auto"/>
        <w:jc w:val="both"/>
      </w:pPr>
      <w:r>
        <w:t>Verse 4-30-43 - cloud and wind</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4-30-44 – cloud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4-30-47 - birds, sky and wind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4-30-48 - birds, lotus, sky, and clouds </w:t>
      </w:r>
    </w:p>
    <w:p w:rsidR="007C6596" w:rsidRDefault="007C6596" w:rsidP="00C348B8">
      <w:pPr>
        <w:pStyle w:val="ListParagraph"/>
        <w:numPr>
          <w:ilvl w:val="0"/>
          <w:numId w:val="13"/>
        </w:numPr>
        <w:tabs>
          <w:tab w:val="clear" w:pos="360"/>
          <w:tab w:val="clear" w:pos="9360"/>
        </w:tabs>
        <w:spacing w:after="200" w:line="480" w:lineRule="auto"/>
        <w:jc w:val="both"/>
      </w:pPr>
      <w:r>
        <w:t xml:space="preserve">Verse 4-30-49 - birds and lotus </w:t>
      </w:r>
    </w:p>
    <w:p w:rsidR="007C6596" w:rsidRDefault="007C6596" w:rsidP="00C348B8">
      <w:pPr>
        <w:pStyle w:val="ListParagraph"/>
        <w:numPr>
          <w:ilvl w:val="0"/>
          <w:numId w:val="13"/>
        </w:numPr>
        <w:tabs>
          <w:tab w:val="clear" w:pos="360"/>
          <w:tab w:val="clear" w:pos="9360"/>
        </w:tabs>
        <w:spacing w:after="200" w:line="480" w:lineRule="auto"/>
        <w:jc w:val="both"/>
      </w:pPr>
      <w:r>
        <w:lastRenderedPageBreak/>
        <w:t xml:space="preserve">Verse 4-30-50, 51 - breeze; </w:t>
      </w:r>
    </w:p>
    <w:p w:rsidR="007C6596" w:rsidRDefault="007C6596" w:rsidP="00C348B8">
      <w:pPr>
        <w:pStyle w:val="ListParagraph"/>
        <w:numPr>
          <w:ilvl w:val="0"/>
          <w:numId w:val="13"/>
        </w:numPr>
        <w:tabs>
          <w:tab w:val="clear" w:pos="360"/>
          <w:tab w:val="clear" w:pos="9360"/>
        </w:tabs>
        <w:spacing w:after="200" w:line="480" w:lineRule="auto"/>
        <w:jc w:val="both"/>
      </w:pPr>
      <w:r>
        <w:t>Verse 4-30-52 - lotus, breeze, and love</w:t>
      </w:r>
    </w:p>
    <w:p w:rsidR="007C6596" w:rsidRDefault="007C6596" w:rsidP="00C348B8">
      <w:pPr>
        <w:pStyle w:val="ListParagraph"/>
        <w:numPr>
          <w:ilvl w:val="0"/>
          <w:numId w:val="13"/>
        </w:numPr>
        <w:tabs>
          <w:tab w:val="clear" w:pos="360"/>
          <w:tab w:val="clear" w:pos="9360"/>
        </w:tabs>
        <w:spacing w:after="200" w:line="480" w:lineRule="auto"/>
        <w:jc w:val="both"/>
      </w:pPr>
      <w:r>
        <w:t>Verse 4-30-53 - breeze and birds</w:t>
      </w:r>
    </w:p>
    <w:p w:rsidR="007C6596" w:rsidRDefault="007C6596" w:rsidP="00C348B8">
      <w:pPr>
        <w:pStyle w:val="ListParagraph"/>
        <w:numPr>
          <w:ilvl w:val="0"/>
          <w:numId w:val="13"/>
        </w:numPr>
        <w:tabs>
          <w:tab w:val="clear" w:pos="360"/>
          <w:tab w:val="clear" w:pos="9360"/>
        </w:tabs>
        <w:spacing w:after="200" w:line="480" w:lineRule="auto"/>
        <w:jc w:val="both"/>
      </w:pPr>
      <w:r>
        <w:t>Verse 4-30-54 – love; verse 4-30-55 birds</w:t>
      </w:r>
    </w:p>
    <w:p w:rsidR="007C6596" w:rsidRDefault="007C6596" w:rsidP="00C348B8">
      <w:pPr>
        <w:pStyle w:val="ListParagraph"/>
        <w:numPr>
          <w:ilvl w:val="0"/>
          <w:numId w:val="13"/>
        </w:numPr>
        <w:tabs>
          <w:tab w:val="clear" w:pos="360"/>
          <w:tab w:val="clear" w:pos="9360"/>
        </w:tabs>
        <w:spacing w:after="200" w:line="480" w:lineRule="auto"/>
        <w:jc w:val="both"/>
      </w:pPr>
      <w:r>
        <w:t>Verse 4-30-56 - love-god</w:t>
      </w:r>
    </w:p>
    <w:p w:rsidR="007C6596" w:rsidRDefault="007C6596" w:rsidP="00C348B8">
      <w:pPr>
        <w:pStyle w:val="ListParagraph"/>
        <w:numPr>
          <w:ilvl w:val="0"/>
          <w:numId w:val="13"/>
        </w:numPr>
        <w:tabs>
          <w:tab w:val="clear" w:pos="360"/>
          <w:tab w:val="clear" w:pos="9360"/>
        </w:tabs>
        <w:spacing w:after="200" w:line="480" w:lineRule="auto"/>
        <w:jc w:val="both"/>
      </w:pPr>
      <w:r>
        <w:t>Verse 4-30-57 - cloud and sky</w:t>
      </w:r>
    </w:p>
    <w:p w:rsidR="007C6596" w:rsidRDefault="007C6596" w:rsidP="00C348B8">
      <w:pPr>
        <w:pStyle w:val="ListParagraph"/>
        <w:numPr>
          <w:ilvl w:val="0"/>
          <w:numId w:val="13"/>
        </w:numPr>
        <w:tabs>
          <w:tab w:val="clear" w:pos="360"/>
          <w:tab w:val="clear" w:pos="9360"/>
        </w:tabs>
        <w:spacing w:after="200" w:line="480" w:lineRule="auto"/>
        <w:jc w:val="both"/>
      </w:pPr>
      <w:r>
        <w:t>Verse 4-30-59 – birds</w:t>
      </w:r>
    </w:p>
    <w:p w:rsidR="007C6596" w:rsidRDefault="007C6596" w:rsidP="00C348B8">
      <w:pPr>
        <w:pStyle w:val="ListParagraph"/>
        <w:numPr>
          <w:ilvl w:val="0"/>
          <w:numId w:val="13"/>
        </w:numPr>
        <w:tabs>
          <w:tab w:val="clear" w:pos="360"/>
          <w:tab w:val="clear" w:pos="9360"/>
        </w:tabs>
        <w:spacing w:after="200" w:line="480" w:lineRule="auto"/>
        <w:jc w:val="both"/>
      </w:pPr>
      <w:r>
        <w:t>Verse 4-30-63 – birds</w:t>
      </w:r>
    </w:p>
    <w:p w:rsidR="007C6596" w:rsidRDefault="007C6596" w:rsidP="00C348B8">
      <w:pPr>
        <w:pStyle w:val="ListParagraph"/>
        <w:numPr>
          <w:ilvl w:val="0"/>
          <w:numId w:val="13"/>
        </w:numPr>
        <w:tabs>
          <w:tab w:val="clear" w:pos="360"/>
          <w:tab w:val="clear" w:pos="9360"/>
        </w:tabs>
        <w:spacing w:after="200" w:line="480" w:lineRule="auto"/>
        <w:jc w:val="both"/>
      </w:pPr>
      <w:r>
        <w:t>Verse 4-30-64 – grief</w:t>
      </w:r>
    </w:p>
    <w:p w:rsidR="007C6596" w:rsidRDefault="007C6596" w:rsidP="00C348B8">
      <w:pPr>
        <w:pStyle w:val="ListParagraph"/>
        <w:numPr>
          <w:ilvl w:val="0"/>
          <w:numId w:val="13"/>
        </w:numPr>
        <w:tabs>
          <w:tab w:val="clear" w:pos="360"/>
          <w:tab w:val="clear" w:pos="9360"/>
        </w:tabs>
        <w:spacing w:after="200" w:line="480" w:lineRule="auto"/>
        <w:jc w:val="both"/>
      </w:pPr>
      <w:r>
        <w:t>Verse 4-30-65 - birds and grief</w:t>
      </w:r>
    </w:p>
    <w:p w:rsidR="007C6596" w:rsidRDefault="007C6596" w:rsidP="003448CF">
      <w:pPr>
        <w:spacing w:line="480" w:lineRule="auto"/>
        <w:ind w:firstLine="720"/>
        <w:jc w:val="both"/>
      </w:pPr>
      <w:r>
        <w:t xml:space="preserve">We can see that there are hundreds of references to the heart and the Heart Center. </w:t>
      </w:r>
      <w:r w:rsidR="003448CF">
        <w:t xml:space="preserve">We have seen the characters of Vali and Sugriva. Shri Ram replaces Vali with Sugriva. We saw these event as untamable heart being replaced by tamable heart. </w:t>
      </w:r>
      <w:r w:rsidR="003448CF" w:rsidRPr="003448CF">
        <w:rPr>
          <w:b/>
          <w:bCs/>
        </w:rPr>
        <w:t>This change happens in spiritual people, when higher consciousness enters into their heart. This is a major sign or indication of spiritual progress given to us by Sage Valmiki.</w:t>
      </w:r>
      <w:r>
        <w:br w:type="page"/>
      </w:r>
    </w:p>
    <w:p w:rsidR="00931D45" w:rsidRDefault="00D2746A" w:rsidP="00574F80">
      <w:pPr>
        <w:pStyle w:val="Heading3"/>
        <w:jc w:val="left"/>
      </w:pPr>
      <w:bookmarkStart w:id="91" w:name="_Toc518708773"/>
      <w:bookmarkEnd w:id="88"/>
      <w:r w:rsidRPr="00D2746A">
        <w:lastRenderedPageBreak/>
        <w:t xml:space="preserve">References </w:t>
      </w:r>
      <w:r w:rsidR="00FB69B6" w:rsidRPr="00FB69B6">
        <w:t xml:space="preserve">to </w:t>
      </w:r>
      <w:r w:rsidR="001D1238">
        <w:t>T</w:t>
      </w:r>
      <w:r w:rsidR="00D25171">
        <w:t>hird Eye Center</w:t>
      </w:r>
      <w:bookmarkEnd w:id="91"/>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t xml:space="preserve">King Janak, father of Sita, had set a very difficult condition for giving Sita’s hand in marriage. Being a sage himself, he surely the real nature of Sita (as energy). According to the condition, Sita will marry a man strong enough to put the bowstring on the bow of Lord Shiva. </w:t>
      </w:r>
      <w:r w:rsidR="0018233F">
        <w:t>Shri Ram not only lifts and string the great bow, but while doing it, the bow breaks in middle.</w:t>
      </w:r>
    </w:p>
    <w:p w:rsidR="00931D45" w:rsidRPr="002C178C" w:rsidRDefault="002A3E71" w:rsidP="00931D45">
      <w:pPr>
        <w:spacing w:line="480" w:lineRule="auto"/>
        <w:ind w:firstLine="720"/>
        <w:jc w:val="both"/>
        <w:rPr>
          <w:b/>
          <w:bCs/>
        </w:rPr>
      </w:pPr>
      <w:r w:rsidRPr="009A0B75">
        <w:rPr>
          <w:b/>
          <w:bCs/>
        </w:rPr>
        <w:t>Events in terms of Chakra:</w:t>
      </w:r>
      <w:r>
        <w:rPr>
          <w:b/>
          <w:bCs/>
        </w:rPr>
        <w:t xml:space="preserve"> </w:t>
      </w:r>
      <w:r w:rsidR="00931D45">
        <w:t xml:space="preserve">In the </w:t>
      </w:r>
      <w:r w:rsidR="00D25171">
        <w:t>Ganga</w:t>
      </w:r>
      <w:r w:rsidR="00931D45">
        <w:t xml:space="preserve"> chapter, we saw that there are three knots on the Sushumna Nadi, of which the Shiv</w:t>
      </w:r>
      <w:r w:rsidR="00D25171">
        <w:t>a</w:t>
      </w:r>
      <w:r w:rsidR="00931D45">
        <w:t xml:space="preserve"> Knot is in our head region. From the point of view of energy going upwards</w:t>
      </w:r>
      <w:r w:rsidR="00D25171">
        <w:t xml:space="preserve"> to the top of head</w:t>
      </w:r>
      <w:r w:rsidR="00931D45">
        <w:t>, this is the last knot</w:t>
      </w:r>
      <w:r w:rsidR="002C178C">
        <w:t>. O</w:t>
      </w:r>
      <w:r w:rsidR="00931D45">
        <w:t xml:space="preserve">nce it is open, the energy’s path to merge into the consciousness is clear. </w:t>
      </w:r>
      <w:r w:rsidR="00931D45" w:rsidRPr="002C178C">
        <w:rPr>
          <w:b/>
          <w:bCs/>
        </w:rPr>
        <w:t xml:space="preserve">From the point of view of the consciousness descending from the crown of the head toward the base of the spine, this knot becomes the first hurdle. Unless this knot opens up, the energy and the higher consciousness cannot meet, and we cannot see the higher level of consciousness. </w:t>
      </w:r>
    </w:p>
    <w:p w:rsidR="00931D45" w:rsidRDefault="00931D45" w:rsidP="00931D45">
      <w:pPr>
        <w:spacing w:line="480" w:lineRule="auto"/>
        <w:ind w:firstLine="720"/>
        <w:jc w:val="both"/>
      </w:pPr>
      <w:r>
        <w:t>Opening of the Shiv</w:t>
      </w:r>
      <w:r w:rsidR="00D25171">
        <w:t>a</w:t>
      </w:r>
      <w:r>
        <w:t xml:space="preserve"> Knot, which allows the energy and the consciousness to meet, </w:t>
      </w:r>
      <w:r w:rsidR="002A3E71">
        <w:t>represents</w:t>
      </w:r>
      <w:r>
        <w:t xml:space="preserve"> the condition of king Janak for giving Sita’s hand in marriage to Shri Ram. According to the condition, Sita will marry a man strong enough to put the bowstring on the bow of Lord Shiv. It is not a surprise that Shri Ram manages to do it with ease, and he even breaks the bow.</w:t>
      </w:r>
    </w:p>
    <w:p w:rsidR="00931D45" w:rsidRDefault="00931D45" w:rsidP="00931D45">
      <w:pPr>
        <w:spacing w:line="480" w:lineRule="auto"/>
        <w:ind w:firstLine="720"/>
        <w:jc w:val="both"/>
      </w:pPr>
      <w:r>
        <w:t>To understand the breaking of the bow by Shri Ram, we need to know how the Shiv</w:t>
      </w:r>
      <w:r w:rsidR="00087D0C">
        <w:t>a</w:t>
      </w:r>
      <w:r>
        <w:t xml:space="preserve"> Knot feels before, during, and after it is open. </w:t>
      </w:r>
      <w:r w:rsidR="00CA0676">
        <w:t>Before opening, t</w:t>
      </w:r>
      <w:r w:rsidR="00087D0C">
        <w:t>his knot blocks the path of energy</w:t>
      </w:r>
      <w:r w:rsidR="00CA0676">
        <w:t xml:space="preserve"> going upwards, which creates a</w:t>
      </w:r>
      <w:r>
        <w:t xml:space="preserve"> strong localized pain inside a hollow head. </w:t>
      </w:r>
      <w:r w:rsidRPr="00087D0C">
        <w:rPr>
          <w:b/>
          <w:bCs/>
        </w:rPr>
        <w:t xml:space="preserve">When the knot opens up, there is a feeling of the energy </w:t>
      </w:r>
      <w:r w:rsidR="00CA0676">
        <w:rPr>
          <w:b/>
          <w:bCs/>
        </w:rPr>
        <w:t>rushing</w:t>
      </w:r>
      <w:r w:rsidRPr="00087D0C">
        <w:rPr>
          <w:b/>
          <w:bCs/>
        </w:rPr>
        <w:t xml:space="preserve"> from that spot toward the crown. This opening of the knot and the release of the energy is like an explosion.</w:t>
      </w:r>
      <w:r>
        <w:t xml:space="preserve"> Sage Valmiki clearly describes the level of sounds, lights, and waves </w:t>
      </w:r>
      <w:r>
        <w:lastRenderedPageBreak/>
        <w:t>associated with it. In verse 1-67-18, he describes them as “an explosion like down plunging thunder” and “shockwaves from an exploding mountain.” The thunderous sound, the explosive lightening, and the waves or vibrations are indication of the movement of a large amount of energy. Many Yoga books describe these extraordinary sensations associated with the opening of the Shiv</w:t>
      </w:r>
      <w:r w:rsidR="00CA0676">
        <w:t>a</w:t>
      </w:r>
      <w:r>
        <w:t xml:space="preserve"> Knot.</w:t>
      </w:r>
    </w:p>
    <w:p w:rsidR="001D426A" w:rsidRPr="00D2746A" w:rsidRDefault="00931D45" w:rsidP="001D426A">
      <w:pPr>
        <w:spacing w:line="480" w:lineRule="auto"/>
        <w:ind w:firstLine="720"/>
        <w:jc w:val="both"/>
      </w:pPr>
      <w:r>
        <w:t xml:space="preserve">In ancient India, the bows used to be 6 to 8 feet long shafts, vertically mounted, with a bowstring tied to them just before use. </w:t>
      </w:r>
      <w:r w:rsidRPr="00CA0676">
        <w:rPr>
          <w:b/>
          <w:bCs/>
        </w:rPr>
        <w:t>If you imagine a large bow vertically mounted, with the bowstring stretched, you will get a picture of a close to vertical eye, the Third Eye.</w:t>
      </w:r>
      <w:r>
        <w:t xml:space="preserve"> The Third Eye</w:t>
      </w:r>
      <w:r w:rsidR="001D426A">
        <w:t xml:space="preserve"> Center</w:t>
      </w:r>
      <w:r>
        <w:t xml:space="preserve"> is named after Shiv</w:t>
      </w:r>
      <w:r w:rsidR="00CA0676">
        <w:t>a</w:t>
      </w:r>
      <w:r>
        <w:t>, and is called “Shiv</w:t>
      </w:r>
      <w:r w:rsidR="00CA0676">
        <w:t>a</w:t>
      </w:r>
      <w:r>
        <w:t>-netr</w:t>
      </w:r>
      <w:r w:rsidR="00CA0676">
        <w:t>a</w:t>
      </w:r>
      <w:r>
        <w:t>.” It seems that sage Valmiki superimposes two different body parts – the Shiv</w:t>
      </w:r>
      <w:r w:rsidR="00CA0676">
        <w:t>a</w:t>
      </w:r>
      <w:r>
        <w:t xml:space="preserve"> Knot and the Shiv</w:t>
      </w:r>
      <w:r w:rsidR="001D426A">
        <w:t>a</w:t>
      </w:r>
      <w:r>
        <w:t>-netr</w:t>
      </w:r>
      <w:r w:rsidR="001D426A">
        <w:t>a</w:t>
      </w:r>
      <w:r>
        <w:t xml:space="preserve"> – on the breaking of </w:t>
      </w:r>
      <w:r w:rsidR="001D426A">
        <w:t>S</w:t>
      </w:r>
      <w:r>
        <w:t>hiv</w:t>
      </w:r>
      <w:r w:rsidR="001D426A">
        <w:t>a</w:t>
      </w:r>
      <w:r>
        <w:t>’s bow. The superimposition might be because of the proximity of the physical location of the opening of the Shiv</w:t>
      </w:r>
      <w:r w:rsidR="001D426A">
        <w:t>a</w:t>
      </w:r>
      <w:r>
        <w:t xml:space="preserve"> Knot and the Third Eye Center. </w:t>
      </w:r>
      <w:bookmarkStart w:id="92" w:name="_Toc412487843"/>
      <w:bookmarkStart w:id="93" w:name="_Toc423152572"/>
      <w:bookmarkStart w:id="94" w:name="_Toc423154195"/>
    </w:p>
    <w:p w:rsidR="008E0020" w:rsidRDefault="008E0020">
      <w:pPr>
        <w:tabs>
          <w:tab w:val="clear" w:pos="360"/>
          <w:tab w:val="clear" w:pos="9360"/>
        </w:tabs>
      </w:pPr>
      <w:r>
        <w:br w:type="page"/>
      </w:r>
    </w:p>
    <w:p w:rsidR="007C6596" w:rsidRDefault="00D2746A" w:rsidP="00574F80">
      <w:pPr>
        <w:pStyle w:val="Heading3"/>
        <w:jc w:val="left"/>
      </w:pPr>
      <w:bookmarkStart w:id="95" w:name="_Toc518708774"/>
      <w:r w:rsidRPr="00D2746A">
        <w:lastRenderedPageBreak/>
        <w:t xml:space="preserve">References </w:t>
      </w:r>
      <w:r w:rsidR="007C6596">
        <w:t xml:space="preserve">to the </w:t>
      </w:r>
      <w:r w:rsidR="00FB69B6">
        <w:t>Sahasrara</w:t>
      </w:r>
      <w:bookmarkEnd w:id="92"/>
      <w:bookmarkEnd w:id="93"/>
      <w:bookmarkEnd w:id="94"/>
      <w:bookmarkEnd w:id="95"/>
    </w:p>
    <w:p w:rsidR="002A3E71" w:rsidRPr="009A0B75" w:rsidRDefault="002A3E71" w:rsidP="002A3E71">
      <w:pPr>
        <w:spacing w:line="480" w:lineRule="auto"/>
        <w:ind w:firstLine="720"/>
        <w:jc w:val="both"/>
      </w:pPr>
      <w:r w:rsidRPr="00EC7303">
        <w:rPr>
          <w:b/>
          <w:bCs/>
        </w:rPr>
        <w:t>Events that happened before</w:t>
      </w:r>
      <w:r>
        <w:rPr>
          <w:b/>
          <w:bCs/>
        </w:rPr>
        <w:t xml:space="preserve"> in the story</w:t>
      </w:r>
      <w:r w:rsidRPr="00EC7303">
        <w:rPr>
          <w:b/>
          <w:bCs/>
        </w:rPr>
        <w:t>:</w:t>
      </w:r>
      <w:r>
        <w:rPr>
          <w:b/>
          <w:bCs/>
        </w:rPr>
        <w:t xml:space="preserve"> </w:t>
      </w:r>
      <w:r w:rsidR="00561555">
        <w:t>Ramayana has three remarkable journeys. We have already seen Hanuman’s critical journey to find Sita in Lanka, and Shri Ram’s journey to Lanka. After Shri Ram’s victory over Ravan and after Sita and Shri Ram realizing their true nature, it is time for the third journey. Sage Valmiki dedicates the complete chapter of 6-123 to Sita’s journey with Shri Ram to Ayodhya from Lanka in Pushpak airplane. At this point in the story, Sita and Shri Ram are together, and they are approaching the city of Ayodhya in the Pushpak airplane.</w:t>
      </w:r>
    </w:p>
    <w:p w:rsidR="00B26813" w:rsidRDefault="002A3E71" w:rsidP="00B26813">
      <w:pPr>
        <w:spacing w:line="480" w:lineRule="auto"/>
        <w:ind w:firstLine="720"/>
        <w:jc w:val="both"/>
      </w:pPr>
      <w:r w:rsidRPr="009A0B75">
        <w:rPr>
          <w:b/>
          <w:bCs/>
        </w:rPr>
        <w:t>Events in terms of Chakra:</w:t>
      </w:r>
      <w:r>
        <w:rPr>
          <w:b/>
          <w:bCs/>
        </w:rPr>
        <w:t xml:space="preserve"> </w:t>
      </w:r>
      <w:r w:rsidR="00B26813">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Sugreev’s wife. Thus, we see that sage Valmiki is clearly indicating to readers that, for Pushpak, these three locations are in a straight line.</w:t>
      </w:r>
    </w:p>
    <w:p w:rsidR="00B26813" w:rsidRDefault="00B26813" w:rsidP="00B26813">
      <w:pPr>
        <w:spacing w:line="480" w:lineRule="auto"/>
        <w:ind w:firstLine="720"/>
        <w:jc w:val="both"/>
      </w:pPr>
      <w:r>
        <w:t xml:space="preserve">The path followed by Pushpak is the path of the Sushumna Nadi in the spine. Therefore, we see Pushpak going from the Root Center to the top of the head. On its way, it has to go through all the chakras, and thus, in chapter 6-123, we see that sage Valmiki describes all the previous places again. </w:t>
      </w:r>
    </w:p>
    <w:p w:rsidR="00B26813" w:rsidRDefault="00B26813" w:rsidP="00B26813">
      <w:pPr>
        <w:spacing w:line="480" w:lineRule="auto"/>
        <w:ind w:firstLine="720"/>
        <w:jc w:val="both"/>
      </w:pPr>
      <w:r>
        <w:t xml:space="preserve">The word Sushumna means “a gracious way of extinguishing the fire.” The energy takes this path, when it is entirely free from the Root Center and never returns to the Root Center. This journey is the final ascent of the energy toward the </w:t>
      </w:r>
      <w:r w:rsidR="001C04BF">
        <w:t>Sahasrara</w:t>
      </w:r>
      <w:r>
        <w:t>; there is no coming back to the Root Center after this. It is the most documented, coveted and celebrated journey, and yogis call it Kundalini’s ascent to the Sahasrara.</w:t>
      </w:r>
    </w:p>
    <w:p w:rsidR="007C6596" w:rsidRDefault="00F50F4B" w:rsidP="00F50F4B">
      <w:pPr>
        <w:spacing w:line="480" w:lineRule="auto"/>
        <w:jc w:val="both"/>
      </w:pPr>
      <w:r>
        <w:lastRenderedPageBreak/>
        <w:tab/>
        <w:t>Now we will see the</w:t>
      </w:r>
      <w:r w:rsidR="007C6596">
        <w:t xml:space="preserve"> references to the </w:t>
      </w:r>
      <w:r w:rsidR="00FB69B6">
        <w:t>Sahasrara</w:t>
      </w:r>
      <w:r w:rsidR="007C6596">
        <w:t xml:space="preserve">. </w:t>
      </w:r>
      <w:r w:rsidR="007C6596" w:rsidRPr="00F50F4B">
        <w:rPr>
          <w:b/>
          <w:bCs/>
        </w:rPr>
        <w:t xml:space="preserve">In verse 6-127-51, we read that Shri Ram sees thousands of citizens, appearing like lotus flowers in bloom. It is a classic description of the </w:t>
      </w:r>
      <w:r w:rsidR="00FB69B6" w:rsidRPr="00F50F4B">
        <w:rPr>
          <w:b/>
          <w:bCs/>
        </w:rPr>
        <w:t>Sahasrara</w:t>
      </w:r>
      <w:r w:rsidR="007C6596" w:rsidRPr="00F50F4B">
        <w:rPr>
          <w:b/>
          <w:bCs/>
        </w:rPr>
        <w:t>.</w:t>
      </w:r>
      <w:r w:rsidR="007C6596">
        <w:t xml:space="preserve"> </w:t>
      </w:r>
    </w:p>
    <w:p w:rsidR="00F50F4B" w:rsidRDefault="00F50F4B" w:rsidP="00F50F4B">
      <w:pPr>
        <w:spacing w:line="480" w:lineRule="auto"/>
        <w:jc w:val="both"/>
      </w:pPr>
      <w:r>
        <w:tab/>
        <w:t>Verse 6-128-4 is a relatively strange verse in which Bharat says to Shri Ram that to control the kingdom is as difficult as controlling a broken dam. It is about time in this story, where all controls on the energy are removed, and that a massive flood of the energy merges with the consciousness at Sahasrara.</w:t>
      </w:r>
    </w:p>
    <w:p w:rsidR="007C6596" w:rsidRDefault="007C6596" w:rsidP="007C6596">
      <w:pPr>
        <w:spacing w:line="480" w:lineRule="auto"/>
        <w:ind w:firstLine="720"/>
        <w:jc w:val="both"/>
      </w:pPr>
      <w:r>
        <w:t xml:space="preserve">In verse 6-128-12, Bharat relinquishes the control of the kingdom of Ayodhya to Shri Ram, and Shri Ram accepts it by saying: so be it. </w:t>
      </w:r>
      <w:r w:rsidRPr="00F50F4B">
        <w:rPr>
          <w:b/>
          <w:bCs/>
        </w:rPr>
        <w:t>The importance of this verse is that, from this point onwards, sage Valmiki changes the description of the events from the present tense to the past tense.</w:t>
      </w:r>
      <w:r>
        <w:t xml:space="preserve"> From this point onwards, there is only a blissful state, in which, there is no concept of time. Hence, sage Valmiki describes it in the past tense. The rest of the verses describing the joyous occasion of the coronation of Sita and Shri Ram are also explicitly mentioned in the past tense.</w:t>
      </w:r>
    </w:p>
    <w:p w:rsidR="007C6596" w:rsidRPr="00F50F4B" w:rsidRDefault="007C6596" w:rsidP="007C6596">
      <w:pPr>
        <w:spacing w:line="480" w:lineRule="auto"/>
        <w:ind w:firstLine="720"/>
        <w:jc w:val="both"/>
        <w:rPr>
          <w:b/>
          <w:bCs/>
        </w:rPr>
      </w:pPr>
      <w:r w:rsidRPr="00F50F4B">
        <w:rPr>
          <w:b/>
          <w:bCs/>
        </w:rPr>
        <w:t>In verse 6-128-33, sage Valmiki says that Shri Ram proceeded to Ayodhya accompanied by the sound of conches and kettledrums buzzing in the ears.</w:t>
      </w:r>
      <w:r>
        <w:t xml:space="preserve"> </w:t>
      </w:r>
      <w:r w:rsidRPr="00F50F4B">
        <w:rPr>
          <w:b/>
          <w:bCs/>
        </w:rPr>
        <w:t xml:space="preserve">Both these sounds buzzing in the ears are documented types of the </w:t>
      </w:r>
      <w:r w:rsidR="00574F80" w:rsidRPr="00F50F4B">
        <w:rPr>
          <w:b/>
          <w:bCs/>
        </w:rPr>
        <w:t xml:space="preserve">Anahata </w:t>
      </w:r>
      <w:r w:rsidRPr="00F50F4B">
        <w:rPr>
          <w:b/>
          <w:bCs/>
        </w:rPr>
        <w:t>sound, and this is indicative of a massive movement of the energy in the temporal region.</w:t>
      </w:r>
    </w:p>
    <w:p w:rsidR="007C6596" w:rsidRDefault="007C6596" w:rsidP="007C6596">
      <w:pPr>
        <w:spacing w:line="480" w:lineRule="auto"/>
        <w:ind w:firstLine="720"/>
        <w:jc w:val="both"/>
      </w:pPr>
      <w:r>
        <w:t xml:space="preserve">Verse 6-128-52 tells us that </w:t>
      </w:r>
      <w:r w:rsidR="00F50F4B">
        <w:t>Jambavan</w:t>
      </w:r>
      <w:r>
        <w:t xml:space="preserve"> and </w:t>
      </w:r>
      <w:r w:rsidR="009B4148">
        <w:t>Hanuman</w:t>
      </w:r>
      <w:r>
        <w:t xml:space="preserve"> got water from 500 rivers. Please note that </w:t>
      </w:r>
      <w:r w:rsidR="00F50F4B">
        <w:t>Jambavan</w:t>
      </w:r>
      <w:r>
        <w:t xml:space="preserve">’s name comes first as he is a </w:t>
      </w:r>
      <w:r w:rsidR="00F50F4B">
        <w:t>guru, and he is related to the P</w:t>
      </w:r>
      <w:r>
        <w:t>ran</w:t>
      </w:r>
      <w:r w:rsidR="00F50F4B">
        <w:t>a</w:t>
      </w:r>
      <w:r>
        <w:t xml:space="preserve">. </w:t>
      </w:r>
      <w:r w:rsidRPr="00C93E1D">
        <w:rPr>
          <w:b/>
          <w:bCs/>
        </w:rPr>
        <w:t>This event indicates activities</w:t>
      </w:r>
      <w:r w:rsidR="00F50F4B" w:rsidRPr="00C93E1D">
        <w:rPr>
          <w:b/>
          <w:bCs/>
        </w:rPr>
        <w:t xml:space="preserve"> of Prana</w:t>
      </w:r>
      <w:r w:rsidRPr="00C93E1D">
        <w:rPr>
          <w:b/>
          <w:bCs/>
        </w:rPr>
        <w:t xml:space="preserve"> all over the body through various nadis.</w:t>
      </w:r>
      <w:r>
        <w:t xml:space="preserve"> All this </w:t>
      </w:r>
      <w:r w:rsidR="00F50F4B">
        <w:t>activities of Prana</w:t>
      </w:r>
      <w:r>
        <w:t xml:space="preserve"> is directed toward the top of the head as the </w:t>
      </w:r>
      <w:r w:rsidR="00F50F4B">
        <w:t xml:space="preserve">Prana </w:t>
      </w:r>
      <w:r>
        <w:t xml:space="preserve">gets absorbed at </w:t>
      </w:r>
      <w:r w:rsidR="00FB69B6">
        <w:t>Sahasrara</w:t>
      </w:r>
      <w:r>
        <w:t>.</w:t>
      </w:r>
    </w:p>
    <w:p w:rsidR="007C6596" w:rsidRPr="00C93E1D" w:rsidRDefault="007C6596" w:rsidP="007C6596">
      <w:pPr>
        <w:spacing w:line="480" w:lineRule="auto"/>
        <w:ind w:firstLine="720"/>
        <w:jc w:val="both"/>
        <w:rPr>
          <w:b/>
          <w:bCs/>
        </w:rPr>
      </w:pPr>
      <w:r>
        <w:lastRenderedPageBreak/>
        <w:t>In verse 6-128-59, sage Valmiki tells us that Vashisth</w:t>
      </w:r>
      <w:r w:rsidR="00C93E1D">
        <w:t>a</w:t>
      </w:r>
      <w:r>
        <w:t xml:space="preserve"> led Shri Ram, duly accompanied by Sita, to the royal throne. </w:t>
      </w:r>
      <w:r w:rsidRPr="00C93E1D">
        <w:rPr>
          <w:b/>
          <w:bCs/>
        </w:rPr>
        <w:t>Thus, we learn that the royal throne is not for the king alone, but for the king and the queen together.</w:t>
      </w:r>
    </w:p>
    <w:p w:rsidR="007C6596" w:rsidRDefault="007C6596" w:rsidP="007C6596">
      <w:pPr>
        <w:spacing w:line="480" w:lineRule="auto"/>
        <w:ind w:firstLine="720"/>
        <w:jc w:val="both"/>
      </w:pPr>
      <w:r>
        <w:t>Verse 6-128-69 mentions Shatrughn</w:t>
      </w:r>
      <w:r w:rsidR="00C93E1D">
        <w:t>a</w:t>
      </w:r>
      <w:r>
        <w:t xml:space="preserve"> holding a white parasol, Sugreev</w:t>
      </w:r>
      <w:r w:rsidR="00C93E1D">
        <w:t>a</w:t>
      </w:r>
      <w:r>
        <w:t xml:space="preserve"> and Vibhishan</w:t>
      </w:r>
      <w:r w:rsidR="00C93E1D">
        <w:t>a</w:t>
      </w:r>
      <w:r>
        <w:t xml:space="preserve"> holding a white whisk over Shri Ram. </w:t>
      </w:r>
      <w:r w:rsidRPr="00C93E1D">
        <w:rPr>
          <w:b/>
          <w:bCs/>
        </w:rPr>
        <w:t xml:space="preserve">We can see that almost everything around Shri Ram is white in color; this indicates the </w:t>
      </w:r>
      <w:r w:rsidR="00FB69B6" w:rsidRPr="00C93E1D">
        <w:rPr>
          <w:b/>
          <w:bCs/>
        </w:rPr>
        <w:t>Sahasrara</w:t>
      </w:r>
      <w:r w:rsidRPr="00C93E1D">
        <w:rPr>
          <w:b/>
          <w:bCs/>
        </w:rPr>
        <w:t>. Verses 6-128-70 and 71 tell us that encouraged by Indr</w:t>
      </w:r>
      <w:r w:rsidR="00C93E1D" w:rsidRPr="00C93E1D">
        <w:rPr>
          <w:b/>
          <w:bCs/>
        </w:rPr>
        <w:t>a</w:t>
      </w:r>
      <w:r w:rsidRPr="00C93E1D">
        <w:rPr>
          <w:b/>
          <w:bCs/>
        </w:rPr>
        <w:t>, the air god provided hundreds of lotuses and diamonds to Shri Ram.</w:t>
      </w:r>
      <w:r>
        <w:t xml:space="preserve"> Indr</w:t>
      </w:r>
      <w:r w:rsidR="00C93E1D">
        <w:t xml:space="preserve">a </w:t>
      </w:r>
      <w:r>
        <w:t xml:space="preserve">stands for the sense organs. We see that the sense organs are now cooperating with the higher consciousness and giving it presents. An old enemy is now a friend. </w:t>
      </w:r>
    </w:p>
    <w:p w:rsidR="007C6596" w:rsidRDefault="007C6596" w:rsidP="007C6596">
      <w:pPr>
        <w:spacing w:line="480" w:lineRule="auto"/>
        <w:ind w:firstLine="720"/>
        <w:jc w:val="both"/>
      </w:pPr>
      <w:r>
        <w:t>This occasion does not come without multiple benefits that come as a side effect of the highest state of the human consciousness. Thus, we read in one particular story that Shri Ram gave away a lot of gifts to almost everyone present during his coronation.</w:t>
      </w:r>
    </w:p>
    <w:p w:rsidR="007C6596" w:rsidRDefault="007C6596" w:rsidP="007C6596">
      <w:pPr>
        <w:spacing w:line="480" w:lineRule="auto"/>
        <w:ind w:firstLine="720"/>
        <w:jc w:val="both"/>
      </w:pPr>
      <w:r>
        <w:t>In verse 6-128-94, Shri Ram repeatedly asked Laxman</w:t>
      </w:r>
      <w:r w:rsidR="00C93E1D">
        <w:t>a</w:t>
      </w:r>
      <w:r>
        <w:t xml:space="preserve"> to take up the position of the prince, but Laxman</w:t>
      </w:r>
      <w:r w:rsidR="00C93E1D">
        <w:t>a</w:t>
      </w:r>
      <w:r>
        <w:t xml:space="preserve"> refused it. When the energy, and the higher consciousness are together in a blissful state, what role is there for the devoted mind?</w:t>
      </w:r>
    </w:p>
    <w:p w:rsidR="007C6596" w:rsidRPr="004F2AEE" w:rsidRDefault="007C6596" w:rsidP="007C6596">
      <w:pPr>
        <w:spacing w:line="480" w:lineRule="auto"/>
        <w:ind w:firstLine="720"/>
        <w:jc w:val="both"/>
        <w:rPr>
          <w:b/>
          <w:bCs/>
        </w:rPr>
      </w:pPr>
      <w:r w:rsidRPr="004F2AEE">
        <w:rPr>
          <w:b/>
          <w:bCs/>
        </w:rPr>
        <w:t xml:space="preserve">Verse 6-128-96 mentions Shri Ram performed hundreds of horse sacrifices over ten thousand years. </w:t>
      </w:r>
      <w:r w:rsidR="004F2AEE" w:rsidRPr="004F2AEE">
        <w:rPr>
          <w:b/>
          <w:bCs/>
        </w:rPr>
        <w:t>T</w:t>
      </w:r>
      <w:r w:rsidRPr="004F2AEE">
        <w:rPr>
          <w:b/>
          <w:bCs/>
        </w:rPr>
        <w:t>he time of ten thousand years definitely indicate</w:t>
      </w:r>
      <w:r w:rsidR="004F2AEE">
        <w:rPr>
          <w:b/>
          <w:bCs/>
        </w:rPr>
        <w:t>s a long and undefined time</w:t>
      </w:r>
      <w:r w:rsidRPr="004F2AEE">
        <w:rPr>
          <w:b/>
          <w:bCs/>
        </w:rPr>
        <w:t>.</w:t>
      </w:r>
      <w:r>
        <w:t xml:space="preserve"> We read that during this time, no one died, there was no danger of wild animals, no diseases, no thieves, and no one felt worthless. Everybody was happy; everybody followed a life of virtue, and people lived for thousand years, with thousands of kids with no sickness or grief. Trees had regular flowers and fruits, and there were no pests, nor any insects. A cloud rained in time, and the wind was delightful. Everyone was </w:t>
      </w:r>
      <w:r>
        <w:lastRenderedPageBreak/>
        <w:t xml:space="preserve">satisfied with his or her work, and no one was greedy. It is the description of Ram-Rajya, the rule of Shri Ram. </w:t>
      </w:r>
      <w:r w:rsidRPr="004F2AEE">
        <w:rPr>
          <w:b/>
          <w:bCs/>
        </w:rPr>
        <w:t>It is also the description of the blissful state of the higher consciousness</w:t>
      </w:r>
      <w:r w:rsidR="004F2AEE">
        <w:rPr>
          <w:b/>
          <w:bCs/>
        </w:rPr>
        <w:t xml:space="preserve"> over undefined time</w:t>
      </w:r>
      <w:r w:rsidRPr="004F2AEE">
        <w:rPr>
          <w:b/>
          <w:bCs/>
        </w:rPr>
        <w:t>.</w:t>
      </w:r>
    </w:p>
    <w:p w:rsidR="009F6E3B" w:rsidRDefault="007C6596" w:rsidP="009F6E3B">
      <w:pPr>
        <w:spacing w:line="480" w:lineRule="auto"/>
        <w:ind w:firstLine="720"/>
        <w:jc w:val="both"/>
      </w:pPr>
      <w:r>
        <w:t>Valmiki</w:t>
      </w:r>
      <w:r w:rsidR="00574F80">
        <w:t xml:space="preserve"> Ramayana </w:t>
      </w:r>
      <w:r>
        <w:t xml:space="preserve">ends with this description, but the story does not end here. </w:t>
      </w:r>
      <w:r w:rsidRPr="004F2AEE">
        <w:rPr>
          <w:b/>
          <w:bCs/>
        </w:rPr>
        <w:t>To see the actual ending of Valmiki</w:t>
      </w:r>
      <w:r w:rsidR="00574F80" w:rsidRPr="004F2AEE">
        <w:rPr>
          <w:b/>
          <w:bCs/>
        </w:rPr>
        <w:t xml:space="preserve"> Ramayana,</w:t>
      </w:r>
      <w:r w:rsidRPr="004F2AEE">
        <w:rPr>
          <w:b/>
          <w:bCs/>
        </w:rPr>
        <w:t xml:space="preserve"> we have to go to the end of the first chapter, not the last one.</w:t>
      </w:r>
      <w:r>
        <w:t xml:space="preserve"> Verse 1-1-97 mentions that after doing hundreds of horse sacrifices and ruling for thousands of years, Shri Ram went to Lord Brahma’s abode. Thus, sage Valmiki leads us back to the first chapter, where the cycle of</w:t>
      </w:r>
      <w:r w:rsidR="00574F80">
        <w:t xml:space="preserve"> Ramayana </w:t>
      </w:r>
      <w:r>
        <w:t>starts again, only to highlight even finer points and possibly, take us to even higher level of consciousness.</w:t>
      </w:r>
    </w:p>
    <w:p w:rsidR="009F6E3B" w:rsidRDefault="009F6E3B" w:rsidP="009F6E3B">
      <w:r>
        <w:br w:type="page"/>
      </w:r>
    </w:p>
    <w:p w:rsidR="0036437E" w:rsidRPr="007B5221" w:rsidRDefault="00D40F23" w:rsidP="007B5221">
      <w:pPr>
        <w:pStyle w:val="Heading1"/>
      </w:pPr>
      <w:bookmarkStart w:id="96" w:name="_Toc518708775"/>
      <w:r w:rsidRPr="007B5221">
        <w:lastRenderedPageBreak/>
        <w:t>Shri Ram Defeats Ravana</w:t>
      </w:r>
      <w:r w:rsidR="00EF7446" w:rsidRPr="007B5221">
        <w:t>:</w:t>
      </w:r>
      <w:r w:rsidR="00541AFB" w:rsidRPr="007B5221">
        <w:t xml:space="preserve"> Story and Its Meaning In Terms of Yoga</w:t>
      </w:r>
      <w:bookmarkEnd w:id="96"/>
      <w:r w:rsidR="00EF7446" w:rsidRPr="007B5221">
        <w:t xml:space="preserve">  </w:t>
      </w:r>
    </w:p>
    <w:p w:rsidR="007B5221" w:rsidRDefault="00EF7446" w:rsidP="003757E9">
      <w:pPr>
        <w:tabs>
          <w:tab w:val="clear" w:pos="360"/>
          <w:tab w:val="clear" w:pos="9360"/>
        </w:tabs>
        <w:spacing w:after="200" w:line="480" w:lineRule="auto"/>
        <w:ind w:firstLine="360"/>
        <w:jc w:val="both"/>
        <w:rPr>
          <w:b/>
          <w:bCs/>
        </w:rPr>
      </w:pPr>
      <w:r>
        <w:tab/>
        <w:t xml:space="preserve">Until now, we saw Valmiki Ramayana from different angles. </w:t>
      </w:r>
      <w:r w:rsidR="003757E9">
        <w:rPr>
          <w:b/>
          <w:bCs/>
        </w:rPr>
        <w:t>Now,</w:t>
      </w:r>
      <w:r w:rsidR="003757E9" w:rsidRPr="00B10375">
        <w:rPr>
          <w:b/>
          <w:bCs/>
        </w:rPr>
        <w:t xml:space="preserve"> we will focus on the story and its meaning in terms of Yoga.</w:t>
      </w:r>
    </w:p>
    <w:p w:rsidR="003757E9" w:rsidRPr="00B10375" w:rsidRDefault="003757E9" w:rsidP="003757E9">
      <w:pPr>
        <w:tabs>
          <w:tab w:val="clear" w:pos="360"/>
          <w:tab w:val="clear" w:pos="9360"/>
        </w:tabs>
        <w:spacing w:after="200" w:line="480" w:lineRule="auto"/>
        <w:ind w:firstLine="360"/>
        <w:jc w:val="both"/>
        <w:rPr>
          <w:b/>
          <w:bCs/>
        </w:rPr>
      </w:pPr>
      <w:r w:rsidRPr="00B10375">
        <w:rPr>
          <w:b/>
          <w:bCs/>
        </w:rPr>
        <w:t xml:space="preserve">  </w:t>
      </w:r>
    </w:p>
    <w:p w:rsidR="0036437E" w:rsidRDefault="00FF4BC9" w:rsidP="00541AFB">
      <w:pPr>
        <w:pStyle w:val="Heading2"/>
        <w:jc w:val="left"/>
      </w:pPr>
      <w:bookmarkStart w:id="97" w:name="_Toc518708776"/>
      <w:r>
        <w:t>Sugreev’s Brash Reaction</w:t>
      </w:r>
      <w:bookmarkEnd w:id="97"/>
    </w:p>
    <w:p w:rsidR="007B5221" w:rsidRDefault="007B5221" w:rsidP="0036437E">
      <w:pPr>
        <w:spacing w:line="480" w:lineRule="auto"/>
        <w:ind w:firstLine="720"/>
        <w:jc w:val="both"/>
      </w:pPr>
    </w:p>
    <w:p w:rsidR="0036437E" w:rsidRDefault="0036437E" w:rsidP="0036437E">
      <w:pPr>
        <w:spacing w:line="480" w:lineRule="auto"/>
        <w:ind w:firstLine="720"/>
        <w:jc w:val="both"/>
      </w:pPr>
      <w:r>
        <w:t>In verse 6-40-1, Shri Ram, Sugreev</w:t>
      </w:r>
      <w:r w:rsidR="00C3029C">
        <w:t xml:space="preserve">a, and others ascend Mount Suvela </w:t>
      </w:r>
      <w:r>
        <w:t>to get a good view of Lanka. Before war, any general of an army would like to survey the battlefield from the highest possible viewpoint. Verse 6-40-2 tells us that Lanka is a beautiful city, with excellent layout and beautiful groves. Shri Ram looks at the town as if he is a tourist and there is no information about Lanka that could be useful for the upcoming battle.</w:t>
      </w:r>
    </w:p>
    <w:p w:rsidR="0036437E" w:rsidRDefault="0036437E" w:rsidP="0036437E">
      <w:pPr>
        <w:spacing w:line="480" w:lineRule="auto"/>
        <w:ind w:firstLine="720"/>
        <w:jc w:val="both"/>
      </w:pPr>
      <w:r>
        <w:t>From the top of Mt. Suvel</w:t>
      </w:r>
      <w:r w:rsidR="00C3029C">
        <w:t>a</w:t>
      </w:r>
      <w:r>
        <w:t>, Shri Ram, Sugreev</w:t>
      </w:r>
      <w:r w:rsidR="00C3029C">
        <w:t>a</w:t>
      </w:r>
      <w:r>
        <w:t>, and others see Ravan</w:t>
      </w:r>
      <w:r w:rsidR="00C3029C">
        <w:t>a</w:t>
      </w:r>
      <w:r>
        <w:t xml:space="preserve"> standing outside of his palace, probably, looking at Shri Ram’s army. Verses 6-40-3 to 6-40-6 give a description of Ravan</w:t>
      </w:r>
      <w:r w:rsidR="00C3029C">
        <w:t>a</w:t>
      </w:r>
      <w:r>
        <w:t>. What we get is a description of him that we are already familiar with. Ravan</w:t>
      </w:r>
      <w:r w:rsidR="00C3029C">
        <w:t>a</w:t>
      </w:r>
      <w:r>
        <w:t xml:space="preserve"> is wearing a red cloak, and he had smeared red sandalwood paste all over his body. He is adorned with golden ornaments. He proudly displays scars on his body, which are marks of big battles he has won. We know that Ravan</w:t>
      </w:r>
      <w:r w:rsidR="00C3029C">
        <w:t>a</w:t>
      </w:r>
      <w:r>
        <w:t xml:space="preserve"> stands for ego</w:t>
      </w:r>
      <w:r w:rsidR="00C3029C">
        <w:t>/Ahamkar</w:t>
      </w:r>
      <w:r>
        <w:t>, and his red color comes from the color of the Root Center. In addition to red, the Root Center also has a golden color in it; so, we see that Ravan</w:t>
      </w:r>
      <w:r w:rsidR="00C3029C">
        <w:t>a</w:t>
      </w:r>
      <w:r>
        <w:t xml:space="preserve"> is wearing golden ornaments.</w:t>
      </w:r>
    </w:p>
    <w:p w:rsidR="0036437E" w:rsidRDefault="0036437E" w:rsidP="0036437E">
      <w:pPr>
        <w:spacing w:line="480" w:lineRule="auto"/>
        <w:ind w:firstLine="720"/>
        <w:jc w:val="both"/>
      </w:pPr>
      <w:r>
        <w:t>According to verse 6-40-8, when Sugreev</w:t>
      </w:r>
      <w:r w:rsidR="00C3029C">
        <w:t>a</w:t>
      </w:r>
      <w:r>
        <w:t xml:space="preserve"> sees Ravan</w:t>
      </w:r>
      <w:r w:rsidR="00C3029C">
        <w:t>a</w:t>
      </w:r>
      <w:r>
        <w:t xml:space="preserve"> from the top of Mt. Suvel</w:t>
      </w:r>
      <w:r w:rsidR="00C3029C">
        <w:t>a</w:t>
      </w:r>
      <w:r>
        <w:t>, he becomes angry and in an impulsive reaction, jumps toward Ravan</w:t>
      </w:r>
      <w:r w:rsidR="00C3029C">
        <w:t>a</w:t>
      </w:r>
      <w:r>
        <w:t>. Verse 6-40-9 tells us that Sugreev</w:t>
      </w:r>
      <w:r w:rsidR="00C3029C">
        <w:t>a</w:t>
      </w:r>
      <w:r>
        <w:t xml:space="preserve"> completely underestimates Ravan</w:t>
      </w:r>
      <w:r w:rsidR="00C3029C">
        <w:t>a</w:t>
      </w:r>
      <w:r>
        <w:t xml:space="preserve"> and considers him a mere straw.</w:t>
      </w:r>
    </w:p>
    <w:p w:rsidR="0036437E" w:rsidRDefault="0036437E" w:rsidP="0036437E">
      <w:pPr>
        <w:spacing w:line="480" w:lineRule="auto"/>
        <w:ind w:firstLine="720"/>
        <w:jc w:val="both"/>
      </w:pPr>
      <w:r>
        <w:lastRenderedPageBreak/>
        <w:t>From verses 6-40-10 to 6-40-27, we get the description of a fierce battle between Sugreev</w:t>
      </w:r>
      <w:r w:rsidR="00C3029C">
        <w:t>a</w:t>
      </w:r>
      <w:r>
        <w:t xml:space="preserve"> and Ravan</w:t>
      </w:r>
      <w:r w:rsidR="00C3029C">
        <w:t>a</w:t>
      </w:r>
      <w:r>
        <w:t>. There is no mention of either of them winning; thus, it seems that they were both equal in power. In verse 6-40-28, we read that Ravan</w:t>
      </w:r>
      <w:r w:rsidR="00C3029C">
        <w:t>a</w:t>
      </w:r>
      <w:r>
        <w:t xml:space="preserve"> starts to use his magical powers to fight against Sugreev</w:t>
      </w:r>
      <w:r w:rsidR="00C3029C">
        <w:t>a</w:t>
      </w:r>
      <w:r>
        <w:t>. Sugreev</w:t>
      </w:r>
      <w:r w:rsidR="00C3029C">
        <w:t>a</w:t>
      </w:r>
      <w:r>
        <w:t xml:space="preserve"> recognizes his limitation against Ravan</w:t>
      </w:r>
      <w:r w:rsidR="00C3029C">
        <w:t>a</w:t>
      </w:r>
      <w:r>
        <w:t>’s powerful magic and backs off. Verse 6-40-29 tells us that Sugreev</w:t>
      </w:r>
      <w:r w:rsidR="00C3029C">
        <w:t>a</w:t>
      </w:r>
      <w:r>
        <w:t xml:space="preserve"> jumps back from Ravan</w:t>
      </w:r>
      <w:r w:rsidR="00C3029C">
        <w:t>a</w:t>
      </w:r>
      <w:r>
        <w:t>’s palace and returns to Mt. Suvel</w:t>
      </w:r>
      <w:r w:rsidR="00C3029C">
        <w:t>a,</w:t>
      </w:r>
      <w:r>
        <w:t xml:space="preserve"> where Shri Ram is. </w:t>
      </w:r>
    </w:p>
    <w:p w:rsidR="0036437E" w:rsidRDefault="0036437E" w:rsidP="0036437E">
      <w:pPr>
        <w:spacing w:line="480" w:lineRule="auto"/>
        <w:ind w:firstLine="720"/>
        <w:jc w:val="both"/>
      </w:pPr>
      <w:r>
        <w:t>As expected, Shri Ram clearly does not approve of this misadventure. He tells Sugreev</w:t>
      </w:r>
      <w:r w:rsidR="00C3029C">
        <w:t>a</w:t>
      </w:r>
      <w:r>
        <w:t xml:space="preserve"> that it was a wrong and reckless action, not fit for a king. Sugreev</w:t>
      </w:r>
      <w:r w:rsidR="00C3029C">
        <w:t>a</w:t>
      </w:r>
      <w:r>
        <w:t>’s impulsive attack and the act of backing-off do not make sense to anyone and confuses Ravan</w:t>
      </w:r>
      <w:r w:rsidR="00C3029C">
        <w:t>a</w:t>
      </w:r>
      <w:r>
        <w:t xml:space="preserve"> as well.</w:t>
      </w:r>
    </w:p>
    <w:p w:rsidR="0036437E" w:rsidRDefault="0036437E" w:rsidP="0036437E">
      <w:pPr>
        <w:spacing w:line="480" w:lineRule="auto"/>
        <w:ind w:firstLine="720"/>
        <w:jc w:val="both"/>
      </w:pPr>
      <w:r>
        <w:t>On the contrary, in terms of military strategy to win the war, Shri Ram, and others who stayed with him, missed an excellent opportunity for a quick victory. Ravan</w:t>
      </w:r>
      <w:r w:rsidR="00C3029C">
        <w:t>a</w:t>
      </w:r>
      <w:r>
        <w:t xml:space="preserve"> was a high-value target for Shri Ram’s army, and they saw him without any guards accompanying him. Therefore, killing Ravan</w:t>
      </w:r>
      <w:r w:rsidR="00C3029C">
        <w:t>a</w:t>
      </w:r>
      <w:r>
        <w:t xml:space="preserve"> was the correct military strategy. It would have saved them from bloodsheds and would have ensured a quick victory for them. </w:t>
      </w:r>
    </w:p>
    <w:p w:rsidR="00C3029C" w:rsidRDefault="0036437E" w:rsidP="0036437E">
      <w:pPr>
        <w:spacing w:line="480" w:lineRule="auto"/>
        <w:ind w:firstLine="720"/>
        <w:jc w:val="both"/>
      </w:pPr>
      <w:r>
        <w:t>In fact, Sugreev</w:t>
      </w:r>
      <w:r w:rsidR="00C3029C">
        <w:t>a</w:t>
      </w:r>
      <w:r>
        <w:t>’s impulsive decision to attack Ravan</w:t>
      </w:r>
      <w:r w:rsidR="00C3029C">
        <w:t>a</w:t>
      </w:r>
      <w:r>
        <w:t xml:space="preserve"> in this situation is very logical. Ideally, Shri Ram and others should have followed his lead. If we think in terms of military strategy, where winning the war with minimum losses to your side is the objective, then Shri Ram is wrong. </w:t>
      </w:r>
    </w:p>
    <w:p w:rsidR="00D039BE" w:rsidRDefault="0036437E" w:rsidP="00D039BE">
      <w:pPr>
        <w:spacing w:line="480" w:lineRule="auto"/>
        <w:ind w:firstLine="720"/>
        <w:jc w:val="both"/>
      </w:pPr>
      <w:r>
        <w:t>The only justification for Shri Ram to be correct, in this situation, is if Shri Ram and his army were not ready to start the war yet for some strat</w:t>
      </w:r>
      <w:r w:rsidR="00C3029C">
        <w:t>egic reason. In that case, Sugree</w:t>
      </w:r>
      <w:r>
        <w:t>v</w:t>
      </w:r>
      <w:r w:rsidR="00C3029C">
        <w:t>a</w:t>
      </w:r>
      <w:r>
        <w:t xml:space="preserve"> would have been responsible for provoking a war when his side, for whatever reason, was not yet ready, or when it does not suit his side to go to battle at the given instance. However, this is not the case for Shri Ram’s army because, immediately after scolding Sugreev</w:t>
      </w:r>
      <w:r w:rsidR="00C3029C">
        <w:t>a</w:t>
      </w:r>
      <w:r>
        <w:t xml:space="preserve"> in verse 6-41-26, Shri Ram marches toward the city of Lanka. Nothing happens in between these two events, which means that there is no reason for Sugreev</w:t>
      </w:r>
      <w:r w:rsidR="00D039BE">
        <w:t>a</w:t>
      </w:r>
      <w:r>
        <w:t xml:space="preserve"> or anyone </w:t>
      </w:r>
      <w:r>
        <w:lastRenderedPageBreak/>
        <w:t>to hold back. Therefore, Sugreev</w:t>
      </w:r>
      <w:r w:rsidR="00D039BE">
        <w:t>a</w:t>
      </w:r>
      <w:r>
        <w:t xml:space="preserve"> was correct in attacking Ravan</w:t>
      </w:r>
      <w:r w:rsidR="00D039BE">
        <w:t>a</w:t>
      </w:r>
      <w:r>
        <w:t xml:space="preserve"> at this instance</w:t>
      </w:r>
      <w:r w:rsidR="00D039BE">
        <w:t xml:space="preserve">, </w:t>
      </w:r>
      <w:r>
        <w:t>while Shri Ram is wrong in not following Sugreev</w:t>
      </w:r>
      <w:r w:rsidR="00D039BE">
        <w:t>a</w:t>
      </w:r>
      <w:r>
        <w:t xml:space="preserve">’s lead and incorrect in scolding him. </w:t>
      </w:r>
    </w:p>
    <w:p w:rsidR="0036437E" w:rsidRDefault="0036437E" w:rsidP="00D039BE">
      <w:pPr>
        <w:spacing w:line="480" w:lineRule="auto"/>
        <w:ind w:firstLine="720"/>
        <w:jc w:val="both"/>
      </w:pPr>
      <w:r w:rsidRPr="00A96A1A">
        <w:rPr>
          <w:b/>
          <w:bCs/>
        </w:rPr>
        <w:t>Whenever we see Shri Ram is not following our normally unde</w:t>
      </w:r>
      <w:r w:rsidR="00D039BE" w:rsidRPr="00A96A1A">
        <w:rPr>
          <w:b/>
          <w:bCs/>
        </w:rPr>
        <w:t xml:space="preserve">rstood conventions or logic, </w:t>
      </w:r>
      <w:r w:rsidRPr="00A96A1A">
        <w:rPr>
          <w:b/>
          <w:bCs/>
        </w:rPr>
        <w:t>we are looking at a puzzle.</w:t>
      </w:r>
      <w:r>
        <w:t xml:space="preserve"> Like all other puzzles we see in Ramayan</w:t>
      </w:r>
      <w:r w:rsidR="00D039BE">
        <w:t>a</w:t>
      </w:r>
      <w:r>
        <w:t>, this one puzzle too resolves itself, if we consider this event to be happening within ourselves. When we consider Shri Ram as the consciousness, then the whole thing reveals itself as an obvious fact. Sage Valmiki explains it very clearly.</w:t>
      </w:r>
    </w:p>
    <w:p w:rsidR="0036437E" w:rsidRDefault="0036437E" w:rsidP="0036437E">
      <w:pPr>
        <w:spacing w:line="480" w:lineRule="auto"/>
        <w:ind w:firstLine="720"/>
        <w:jc w:val="both"/>
      </w:pPr>
      <w:r>
        <w:t>What does it mean when we say that a soft heart (Sugreev</w:t>
      </w:r>
      <w:r w:rsidR="00D039BE">
        <w:t>a</w:t>
      </w:r>
      <w:r>
        <w:t>) attacked the ego (Ravan</w:t>
      </w:r>
      <w:r w:rsidR="00D039BE">
        <w:t>a</w:t>
      </w:r>
      <w:r>
        <w:t>), and the consciousness (Shri Ram) stood by?</w:t>
      </w:r>
    </w:p>
    <w:p w:rsidR="0036437E" w:rsidRDefault="0036437E" w:rsidP="0036437E">
      <w:pPr>
        <w:spacing w:line="480" w:lineRule="auto"/>
        <w:ind w:firstLine="720"/>
        <w:jc w:val="both"/>
      </w:pPr>
      <w:r>
        <w:t>This event represents yet another warning sign by sage Valmiki. He warns us not to fight the ego /ahamkar with a soft heart (with the emotions) because it is not possible to defeat the ego/ahamkar emotionally. Although the heart, filled with lots of emotions, seems to be a worthy competitor for the ego/ahamkar, the ego/ahamkar has something more that the heart cannot beat. The ego/ahamkar has a vast array of tricks, and the emotions of the heart have no solutions to those tricks.</w:t>
      </w:r>
    </w:p>
    <w:p w:rsidR="0036437E" w:rsidRDefault="0036437E" w:rsidP="0036437E">
      <w:pPr>
        <w:spacing w:line="480" w:lineRule="auto"/>
        <w:ind w:firstLine="720"/>
        <w:jc w:val="both"/>
      </w:pPr>
      <w:r w:rsidRPr="00D039BE">
        <w:rPr>
          <w:b/>
          <w:bCs/>
        </w:rPr>
        <w:t>The central message of this story is that an attempt to go to the higher levels of the consciousness should not be an emotional response. Spirituality should not be a knee-jerk action, without any thought in it, for that would allow the ego/ahamkar to win the war quite easily.</w:t>
      </w:r>
      <w:r>
        <w:t xml:space="preserve"> If we understand this warning sign, we can understand the reasons behind Shri Ram’s inactions in this event – he is not ready for the final war with the ego/ahamkar. The existence of an emotional response itself means that the stage is not yet set for the final war with the ego/ahamkar. Therefore, the consciousness has to wait for the right moment.</w:t>
      </w:r>
    </w:p>
    <w:p w:rsidR="0036437E" w:rsidRDefault="0036437E" w:rsidP="0036437E">
      <w:pPr>
        <w:spacing w:line="480" w:lineRule="auto"/>
        <w:ind w:firstLine="720"/>
        <w:jc w:val="both"/>
      </w:pPr>
      <w:r>
        <w:t>In verse 6-41-25, we read that Shri Ram knows the right time, to act against Ravan</w:t>
      </w:r>
      <w:r w:rsidR="00D039BE">
        <w:t>a</w:t>
      </w:r>
      <w:r>
        <w:t xml:space="preserve"> is, and knows that this time is not the right one. Therefore, instead of killing Ravan</w:t>
      </w:r>
      <w:r w:rsidR="00D039BE">
        <w:t>a</w:t>
      </w:r>
      <w:r>
        <w:t xml:space="preserve"> swiftly in a commando style of </w:t>
      </w:r>
      <w:r>
        <w:lastRenderedPageBreak/>
        <w:t>action, Shri Ram advances the entire army toward Lanka. To certify that Shri Ram knew the best time to act, we get many omens, and those signs have nothing to do with the real story. Signs like a harsh wind blowing in verse 6-41-13, and many others until verse 6-41-20, are in the same category – a cover for Shri Ram’s inaction, because he has to wait for the right moment.</w:t>
      </w:r>
    </w:p>
    <w:p w:rsidR="0036437E" w:rsidRDefault="0036437E" w:rsidP="007B5221">
      <w:pPr>
        <w:jc w:val="both"/>
      </w:pPr>
      <w:r>
        <w:br w:type="page"/>
      </w:r>
      <w:bookmarkStart w:id="98" w:name="_Toc412487824"/>
      <w:bookmarkStart w:id="99" w:name="_Toc423152553"/>
      <w:bookmarkStart w:id="100" w:name="_Toc423154176"/>
      <w:r>
        <w:lastRenderedPageBreak/>
        <w:t>Shri Ram’s Strange Message to Ravan</w:t>
      </w:r>
      <w:bookmarkEnd w:id="98"/>
      <w:bookmarkEnd w:id="99"/>
      <w:bookmarkEnd w:id="100"/>
    </w:p>
    <w:p w:rsidR="0036437E" w:rsidRPr="00372AC3" w:rsidRDefault="0036437E" w:rsidP="0036437E">
      <w:pPr>
        <w:jc w:val="both"/>
      </w:pPr>
    </w:p>
    <w:p w:rsidR="0036437E" w:rsidRDefault="0036437E" w:rsidP="0036437E">
      <w:pPr>
        <w:spacing w:line="480" w:lineRule="auto"/>
        <w:ind w:firstLine="720"/>
        <w:jc w:val="both"/>
      </w:pPr>
      <w:r>
        <w:t>In chapter 6-41, we read that Shri Ram calls Angad to deliver his final message to Ravan. In verses 6-41-61 to 6-41-73, Shri Ram sends a long and stern message to Ravan and gives him a last chance. Even in this ultimatum, sage Valmiki does not forget to tell us that Shri Ram stands for the higher consciousness and is not a typical army general. In verse 6-41-66, we read a message that no general of an army gave to his adversary in the entire human history. The message Shri Ram sends to Ravan is: When Shri Ram kills Ravan, Ravan will attain the heaven. We would have liked to imagine that Shri Ram told Ravan that Ravan would go to hell for eternity, but we do not see any hate in Shri Ram’s words.</w:t>
      </w:r>
    </w:p>
    <w:p w:rsidR="0036437E" w:rsidRDefault="0036437E" w:rsidP="0036437E">
      <w:pPr>
        <w:spacing w:line="480" w:lineRule="auto"/>
        <w:jc w:val="both"/>
      </w:pPr>
      <w:r w:rsidRPr="00883477">
        <w:rPr>
          <w:noProof/>
          <w:lang w:bidi="sa-IN"/>
        </w:rPr>
        <w:drawing>
          <wp:inline distT="0" distB="0" distL="0" distR="0" wp14:anchorId="361E88A9" wp14:editId="4C6D8A7B">
            <wp:extent cx="5943600" cy="3340828"/>
            <wp:effectExtent l="0" t="0" r="0" b="0"/>
            <wp:docPr id="262" name="Picture 262" descr="C:\Users\Parag\Documents\Untitle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arag\Documents\Untitled.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340828"/>
                    </a:xfrm>
                    <a:prstGeom prst="rect">
                      <a:avLst/>
                    </a:prstGeom>
                    <a:noFill/>
                    <a:ln>
                      <a:noFill/>
                    </a:ln>
                  </pic:spPr>
                </pic:pic>
              </a:graphicData>
            </a:graphic>
          </wp:inline>
        </w:drawing>
      </w:r>
    </w:p>
    <w:p w:rsidR="0036437E" w:rsidRPr="00883477" w:rsidRDefault="0036437E" w:rsidP="0036437E">
      <w:pPr>
        <w:spacing w:line="480" w:lineRule="auto"/>
        <w:jc w:val="both"/>
      </w:pPr>
      <w:r>
        <w:t xml:space="preserve">URL: </w:t>
      </w:r>
      <w:hyperlink r:id="rId32" w:history="1">
        <w:r w:rsidRPr="009F1E13">
          <w:rPr>
            <w:rStyle w:val="Hyperlink"/>
            <w:rFonts w:eastAsiaTheme="majorEastAsia"/>
          </w:rPr>
          <w:t>http://valmikiramayan.net/utf8/yuddha/sarga41/yuddha_41_frame.htm</w:t>
        </w:r>
      </w:hyperlink>
      <w:r>
        <w:t xml:space="preserve"> </w:t>
      </w:r>
    </w:p>
    <w:p w:rsidR="0036437E" w:rsidRDefault="0036437E" w:rsidP="0036437E">
      <w:pPr>
        <w:spacing w:line="480" w:lineRule="auto"/>
        <w:ind w:firstLine="720"/>
        <w:jc w:val="both"/>
      </w:pPr>
      <w:r>
        <w:t>Why does Shri Ram say that Ravan will go to the heaven? In general, going to the heaven is a reward, not a punishment for sure. When we consider this verse in relation to our body-mind-energy-</w:t>
      </w:r>
      <w:r>
        <w:lastRenderedPageBreak/>
        <w:t>consciousness processes, we can interpret it. In this odd-looking verse, sage Valmiki makes three hidden points.</w:t>
      </w:r>
    </w:p>
    <w:p w:rsidR="0036437E" w:rsidRDefault="0036437E" w:rsidP="0036437E">
      <w:pPr>
        <w:pStyle w:val="ListParagraph"/>
        <w:numPr>
          <w:ilvl w:val="0"/>
          <w:numId w:val="19"/>
        </w:numPr>
        <w:tabs>
          <w:tab w:val="clear" w:pos="360"/>
          <w:tab w:val="clear" w:pos="9360"/>
        </w:tabs>
        <w:spacing w:after="200" w:line="480" w:lineRule="auto"/>
        <w:jc w:val="both"/>
      </w:pPr>
      <w:r>
        <w:t>When the consciousness terminates the ego, it absorbs or dissolves the ego into itself. Thus, the ego/Ravan will dissolve into the consciousness/Shri Ram. At this point in the story, sage Valmiki cannot say that Shri Ram will absorb Ravan. Note that in some versions of Ramayana, when Shri Ram kills Ravan, Ravan’s soul merges into Shri Ram.</w:t>
      </w:r>
    </w:p>
    <w:p w:rsidR="0036437E" w:rsidRDefault="0036437E" w:rsidP="0036437E">
      <w:pPr>
        <w:pStyle w:val="ListParagraph"/>
        <w:numPr>
          <w:ilvl w:val="0"/>
          <w:numId w:val="19"/>
        </w:numPr>
        <w:tabs>
          <w:tab w:val="clear" w:pos="360"/>
          <w:tab w:val="clear" w:pos="9360"/>
        </w:tabs>
        <w:spacing w:after="200" w:line="480" w:lineRule="auto"/>
        <w:jc w:val="both"/>
      </w:pPr>
      <w:r>
        <w:t>As sage Valmiki has indicated earlier, Shri Ram is beginning to resemble Lord Vishnu/the universal consciousness. Now, we can think of Shri Ram as the universal consciousness. There are many verses indicate indirectly how Shri Ram looks and behaves like Lord Vishnu. Although Shri Ram realizing that he is Lord Vishnu happens in verse 6-117-13, he begins to appear and sound like Lord Vishnu earlier than that. We also need to keep in mind the thumb rule that says that everything, which is applicable to the body, is also applicable universally. Thus, when we see Shri Ram as the higher consciousness, we can also see him as a universal consciousness as they are the one and the same.</w:t>
      </w:r>
    </w:p>
    <w:p w:rsidR="0036437E" w:rsidRDefault="0036437E" w:rsidP="0036437E">
      <w:pPr>
        <w:pStyle w:val="ListParagraph"/>
        <w:numPr>
          <w:ilvl w:val="0"/>
          <w:numId w:val="19"/>
        </w:numPr>
        <w:tabs>
          <w:tab w:val="clear" w:pos="360"/>
          <w:tab w:val="clear" w:pos="9360"/>
        </w:tabs>
        <w:spacing w:after="200" w:line="480" w:lineRule="auto"/>
        <w:jc w:val="both"/>
      </w:pPr>
      <w:r>
        <w:t xml:space="preserve">We can see that Shri Ram or the higher consciousness is equidistant from both love and hate. Thus, those, who love Shri Ram, will go toward him, but even those, who hate him, will also go toward him. It is a bewildering statement from sage Valmiki as it beats all our logical assertions. We do understand love, but we fail to see that intense hate also brings the same results. We know that love connects people, but so does the hatred; either way there is a string of connection binding the two ends. The nature of the higher consciousness is such that it pulls you toward itself; it does not matter whether you love it or hate it. We see that just as Sugreev connects to Shri Ram by </w:t>
      </w:r>
      <w:r>
        <w:lastRenderedPageBreak/>
        <w:t>love, Ravan connects to Shri Ram because of his hatred for him. Hence, they are both eligible for a pull toward Shri Ram. For that reason, we do not see any hate in Shri Ram’s message to Ravan.</w:t>
      </w:r>
    </w:p>
    <w:p w:rsidR="0036437E" w:rsidRDefault="0036437E" w:rsidP="0036437E">
      <w:pPr>
        <w:spacing w:line="480" w:lineRule="auto"/>
        <w:ind w:firstLine="720"/>
        <w:jc w:val="both"/>
      </w:pPr>
      <w:r>
        <w:t>In verse 6-41-77, Angad delivers Shri Ram’s message to Ravan verbatim. Nevertheless, Angad does omit verse 6-41-66 or anything that mentions that Ravan will go to the heaven. Thus, even those, who fight for Shri Ram, do not know him.</w:t>
      </w:r>
    </w:p>
    <w:p w:rsidR="0036437E" w:rsidRDefault="0036437E" w:rsidP="0036437E">
      <w:pPr>
        <w:jc w:val="both"/>
      </w:pPr>
      <w:r>
        <w:br w:type="page"/>
      </w:r>
    </w:p>
    <w:p w:rsidR="0036437E" w:rsidRDefault="0036437E" w:rsidP="007B5221">
      <w:pPr>
        <w:pStyle w:val="Heading2"/>
        <w:jc w:val="left"/>
      </w:pPr>
      <w:bookmarkStart w:id="101" w:name="_Toc412487825"/>
      <w:bookmarkStart w:id="102" w:name="_Toc423152554"/>
      <w:bookmarkStart w:id="103" w:name="_Toc423154177"/>
      <w:bookmarkStart w:id="104" w:name="_Toc518708777"/>
      <w:r>
        <w:lastRenderedPageBreak/>
        <w:t>Indrajit – A Mighty and an Invisible Warrior</w:t>
      </w:r>
      <w:bookmarkEnd w:id="101"/>
      <w:bookmarkEnd w:id="102"/>
      <w:bookmarkEnd w:id="103"/>
      <w:bookmarkEnd w:id="104"/>
    </w:p>
    <w:p w:rsidR="00694758" w:rsidRDefault="0036437E" w:rsidP="0036437E">
      <w:pPr>
        <w:spacing w:line="480" w:lineRule="auto"/>
        <w:ind w:firstLine="720"/>
        <w:jc w:val="both"/>
      </w:pPr>
      <w:r>
        <w:t>When Ravan</w:t>
      </w:r>
      <w:r w:rsidR="007B5221">
        <w:t>a</w:t>
      </w:r>
      <w:r>
        <w:t xml:space="preserve"> does not pay heed to Shri Ram’s ultimatum, Shri Ram orders Sugreev</w:t>
      </w:r>
      <w:r w:rsidR="007B5221">
        <w:t>a</w:t>
      </w:r>
      <w:r>
        <w:t xml:space="preserve"> to launch an attack on Lanka. Shri Ram’s strategy is to attack all four gates of Lanka at the same time. </w:t>
      </w:r>
    </w:p>
    <w:p w:rsidR="0036437E" w:rsidRDefault="0036437E" w:rsidP="00694758">
      <w:pPr>
        <w:spacing w:line="480" w:lineRule="auto"/>
        <w:ind w:firstLine="720"/>
        <w:jc w:val="both"/>
      </w:pPr>
      <w:r>
        <w:t>In verse 6-43-27, Shri Ram confronts four demons – Agniketu, Rashmiketu, Suptoghn</w:t>
      </w:r>
      <w:r w:rsidR="00694758">
        <w:t>a</w:t>
      </w:r>
      <w:r>
        <w:t>, and Yadnyakop</w:t>
      </w:r>
      <w:r w:rsidR="00694758">
        <w:t>a</w:t>
      </w:r>
      <w:r>
        <w:t>, but he does not kill any of them.</w:t>
      </w:r>
      <w:r w:rsidR="00694758">
        <w:t xml:space="preserve"> </w:t>
      </w:r>
      <w:r>
        <w:t>Verses 6-44-20 and 21 tell us that six named demons attack Shri Ram. Shri Ram merely wounds them, allowing them to live to fight another day.</w:t>
      </w:r>
    </w:p>
    <w:p w:rsidR="0036437E" w:rsidRDefault="0036437E" w:rsidP="0036437E">
      <w:pPr>
        <w:spacing w:line="480" w:lineRule="auto"/>
        <w:ind w:firstLine="720"/>
        <w:jc w:val="both"/>
      </w:pPr>
      <w:r>
        <w:t>In verse 6-44-30, Angad strikes Indrajit, but instead of fighting with Angad, Indrajit vanishes magically from the battlefield. However, Angad’s victory over Indrajit is short-lived as Indrajit starts using his supernatural powers. He becomes invisible and takes the battle directly to Shri Ram.</w:t>
      </w:r>
    </w:p>
    <w:p w:rsidR="0036437E" w:rsidRDefault="0036437E" w:rsidP="0036437E">
      <w:pPr>
        <w:spacing w:line="480" w:lineRule="auto"/>
        <w:ind w:firstLine="720"/>
        <w:jc w:val="both"/>
      </w:pPr>
      <w:r>
        <w:t>Verse 6-45-8 mentions that Indrajit severely wounds both Shri Ram and Laxman</w:t>
      </w:r>
      <w:r w:rsidR="00694758">
        <w:t>a</w:t>
      </w:r>
      <w:r>
        <w:t>, so much so that according to verse 6-45-16, they are unable to look even up. In verse 6-45-22, Shri Ram falls down to the ground. In verse 6-45-25, Laxman</w:t>
      </w:r>
      <w:r w:rsidR="00694758">
        <w:t>a</w:t>
      </w:r>
      <w:r>
        <w:t xml:space="preserve"> loses hope for his life and falls down too. Luckily, Hanuman, with the help of the other monkeys, surrounds Shri Ram and Laxman</w:t>
      </w:r>
      <w:r w:rsidR="00694758">
        <w:t>a</w:t>
      </w:r>
      <w:r>
        <w:t xml:space="preserve"> from the invisible Indrajit and rescues them.</w:t>
      </w:r>
    </w:p>
    <w:p w:rsidR="0036437E" w:rsidRDefault="0036437E" w:rsidP="0036437E">
      <w:pPr>
        <w:spacing w:line="480" w:lineRule="auto"/>
        <w:ind w:firstLine="720"/>
        <w:jc w:val="both"/>
      </w:pPr>
      <w:r>
        <w:t>Verse 6-46-2 tells us that Indrajit finishes his work and retires the way Indr</w:t>
      </w:r>
      <w:r w:rsidR="00694758">
        <w:t>a</w:t>
      </w:r>
      <w:r>
        <w:t xml:space="preserve"> would retire after finishing his work. </w:t>
      </w:r>
      <w:r w:rsidR="00694758">
        <w:t>There are</w:t>
      </w:r>
      <w:r>
        <w:t xml:space="preserve"> many </w:t>
      </w:r>
      <w:r w:rsidR="00694758">
        <w:t xml:space="preserve">that </w:t>
      </w:r>
      <w:r>
        <w:t>verses relate Indrajit to Indr</w:t>
      </w:r>
      <w:r w:rsidR="00694758">
        <w:t>a. The name Indrajit means</w:t>
      </w:r>
      <w:r>
        <w:t xml:space="preserve"> “one who defeated Indr</w:t>
      </w:r>
      <w:r w:rsidR="00694758">
        <w:t>a</w:t>
      </w:r>
      <w:r>
        <w:t>.”</w:t>
      </w:r>
    </w:p>
    <w:p w:rsidR="0036437E" w:rsidRDefault="0036437E" w:rsidP="0036437E">
      <w:pPr>
        <w:spacing w:line="480" w:lineRule="auto"/>
        <w:ind w:firstLine="720"/>
        <w:jc w:val="both"/>
      </w:pPr>
      <w:r>
        <w:t xml:space="preserve"> In verse 6-46-10, only Vibhishan</w:t>
      </w:r>
      <w:r w:rsidR="00694758">
        <w:t>a</w:t>
      </w:r>
      <w:r>
        <w:t>, who stands for the satva guna, can see the invisible Indrajit, but that does not help much either. Indrajit continues to inflict significant damage on Shri Ram’s side and brings down almost half of the leadership with his sharp arrows. However, he makes the mistake of believing that Shri Ram and Laxman</w:t>
      </w:r>
      <w:r w:rsidR="00694758">
        <w:t>a</w:t>
      </w:r>
      <w:r>
        <w:t xml:space="preserve"> are dead, and therefore, he stops his shower of arrows. From verses 6-46-29 to 6-46-44, we read about Sugreev</w:t>
      </w:r>
      <w:r w:rsidR="00694758">
        <w:t>a</w:t>
      </w:r>
      <w:r>
        <w:t xml:space="preserve"> (soft heart) crying, and Vibhishan</w:t>
      </w:r>
      <w:r w:rsidR="00694758">
        <w:t>a</w:t>
      </w:r>
      <w:r>
        <w:t xml:space="preserve"> trying to console him. </w:t>
      </w:r>
    </w:p>
    <w:p w:rsidR="0036437E" w:rsidRDefault="0036437E" w:rsidP="0036437E">
      <w:pPr>
        <w:spacing w:line="480" w:lineRule="auto"/>
        <w:ind w:firstLine="720"/>
        <w:jc w:val="both"/>
      </w:pPr>
      <w:r>
        <w:lastRenderedPageBreak/>
        <w:t>Indrajit comes back in the battlefield and corrects his earlier mistake. This time, Indrajit binds Shri Ram and Laxman</w:t>
      </w:r>
      <w:r w:rsidR="00694758">
        <w:t>a</w:t>
      </w:r>
      <w:r>
        <w:t xml:space="preserve"> with his network of magical arrows</w:t>
      </w:r>
      <w:r w:rsidR="00694758">
        <w:t>.</w:t>
      </w:r>
      <w:r>
        <w:t xml:space="preserve"> </w:t>
      </w:r>
      <w:r w:rsidR="00694758">
        <w:t>B</w:t>
      </w:r>
      <w:r>
        <w:t xml:space="preserve">oth of them are alive and conscious, but unable to move. </w:t>
      </w:r>
    </w:p>
    <w:p w:rsidR="00694758" w:rsidRDefault="0036437E" w:rsidP="0036437E">
      <w:pPr>
        <w:spacing w:line="480" w:lineRule="auto"/>
        <w:ind w:firstLine="720"/>
        <w:jc w:val="both"/>
      </w:pPr>
      <w:r>
        <w:t>In his cruel way, Ravan</w:t>
      </w:r>
      <w:r w:rsidR="00694758">
        <w:t>a</w:t>
      </w:r>
      <w:r>
        <w:t xml:space="preserve"> sends Sita in his Pushpak</w:t>
      </w:r>
      <w:r w:rsidR="00694758">
        <w:t>a</w:t>
      </w:r>
      <w:r>
        <w:t xml:space="preserve"> airplane to see the dead Shri Ram and Laxman</w:t>
      </w:r>
      <w:r w:rsidR="00694758">
        <w:t>a. S</w:t>
      </w:r>
      <w:r>
        <w:t>he does fall for this ugly trick. Coincidentally, she is accompanied by a female demon Trijata, who points out that Shri Ram and Laxman</w:t>
      </w:r>
      <w:r w:rsidR="00694758">
        <w:t>a</w:t>
      </w:r>
      <w:r>
        <w:t xml:space="preserve"> are alive. In verse 6-48-25, Trijata tells mother Sita that Pushpak</w:t>
      </w:r>
      <w:r w:rsidR="00694758">
        <w:t>a</w:t>
      </w:r>
      <w:r>
        <w:t xml:space="preserve"> airplane could not have come near Shri Ram, had Shri Ram been actually dead. The meaning of this verse is that if Shri Ram were dead (when the consciousness has left the body), Pushpak</w:t>
      </w:r>
      <w:r w:rsidR="00694758">
        <w:t>a could not</w:t>
      </w:r>
      <w:r>
        <w:t xml:space="preserve"> fly. </w:t>
      </w:r>
    </w:p>
    <w:p w:rsidR="0036437E" w:rsidRDefault="00694758" w:rsidP="0036437E">
      <w:pPr>
        <w:spacing w:line="480" w:lineRule="auto"/>
        <w:ind w:firstLine="720"/>
        <w:jc w:val="both"/>
      </w:pPr>
      <w:r>
        <w:t>W</w:t>
      </w:r>
      <w:r w:rsidR="0036437E">
        <w:t>hen Sita /the energy comes close to Shri Ram/the consciousness, Shri Ram gets his strength back. Thus, Ravan</w:t>
      </w:r>
      <w:r>
        <w:t>a</w:t>
      </w:r>
      <w:r w:rsidR="0036437E">
        <w:t xml:space="preserve">’s trick backfires on him as it only helps Shri Ram recover his strength. </w:t>
      </w:r>
    </w:p>
    <w:p w:rsidR="0036437E" w:rsidRPr="00086572" w:rsidRDefault="0036437E" w:rsidP="0036437E">
      <w:pPr>
        <w:spacing w:line="480" w:lineRule="auto"/>
        <w:ind w:firstLine="720"/>
        <w:jc w:val="both"/>
        <w:rPr>
          <w:b/>
          <w:bCs/>
        </w:rPr>
      </w:pPr>
      <w:r>
        <w:t>Now, we know the logic behind these strange events – if there is no consciousness, there is no energy, and thus, there is no Pushpak</w:t>
      </w:r>
      <w:r w:rsidR="00694758">
        <w:t>a</w:t>
      </w:r>
      <w:r>
        <w:t xml:space="preserve"> either. </w:t>
      </w:r>
      <w:r w:rsidRPr="00086572">
        <w:rPr>
          <w:b/>
          <w:bCs/>
        </w:rPr>
        <w:t>When the ego releases its control over the energy and allows it go near the consciousness, the ego indirectly helps the consciousness and re-energizes it.</w:t>
      </w:r>
    </w:p>
    <w:p w:rsidR="00086572" w:rsidRDefault="0036437E" w:rsidP="0036437E">
      <w:pPr>
        <w:spacing w:line="480" w:lineRule="auto"/>
        <w:ind w:firstLine="720"/>
        <w:jc w:val="both"/>
      </w:pPr>
      <w:r>
        <w:t>When Shri Ram gets his strength back, he sees Laxman</w:t>
      </w:r>
      <w:r w:rsidR="00694758">
        <w:t>a</w:t>
      </w:r>
      <w:r>
        <w:t xml:space="preserve"> in the network of magical arrows and assumes him to be dead. In verse 6-49-17, Shri Ram decides to give up his life and follow Laxman</w:t>
      </w:r>
      <w:r w:rsidR="00694758">
        <w:t>a</w:t>
      </w:r>
      <w:r>
        <w:t xml:space="preserve"> to the region of death. In verse 6-49-24, he orders Sugreev</w:t>
      </w:r>
      <w:r w:rsidR="00694758">
        <w:t>a</w:t>
      </w:r>
      <w:r>
        <w:t xml:space="preserve"> to go back to Kishkindha. Luckily, in verse 6-50-37, the divine eagle Garud</w:t>
      </w:r>
      <w:r w:rsidR="00694758">
        <w:t>a</w:t>
      </w:r>
      <w:r>
        <w:t xml:space="preserve"> comes to the rescue of Shri Ram and Laxman</w:t>
      </w:r>
      <w:r w:rsidR="00694758">
        <w:t>a</w:t>
      </w:r>
      <w:r>
        <w:t>. He tells Shri Ram about the real nature of Indrajit’s arrows. In verse 6-50-49, Garud</w:t>
      </w:r>
      <w:r w:rsidR="00694758">
        <w:t>a</w:t>
      </w:r>
      <w:r>
        <w:t xml:space="preserve"> reveals that the arrows are poisonous snakes. We can interpret poisonous snakes to mean wrong desires of our mind, which bind and sting an extremely advanced yogi. </w:t>
      </w:r>
    </w:p>
    <w:p w:rsidR="0036437E" w:rsidRDefault="0036437E" w:rsidP="0036437E">
      <w:pPr>
        <w:spacing w:line="480" w:lineRule="auto"/>
        <w:ind w:firstLine="720"/>
        <w:jc w:val="both"/>
      </w:pPr>
      <w:r>
        <w:lastRenderedPageBreak/>
        <w:t>So far, we know that Indrajit, son of Ravan</w:t>
      </w:r>
      <w:r w:rsidR="00086572">
        <w:t>a</w:t>
      </w:r>
      <w:r>
        <w:t>, is a mighty and fierce warrior. He can become invisible, and he has already defeated Indr</w:t>
      </w:r>
      <w:r w:rsidR="00086572">
        <w:t>a</w:t>
      </w:r>
      <w:r>
        <w:t xml:space="preserve">, the king of gods. Therefore, Indrajit represents “the invisible power of the ego/ahamkar, which can bind the consciousness and the devoted mind, with the help of untamed desires.” </w:t>
      </w:r>
      <w:r w:rsidRPr="00D00744">
        <w:rPr>
          <w:b/>
          <w:bCs/>
        </w:rPr>
        <w:t>This statement is a warning sign given by sage Valmiki telling us that, at this crucial juncture, a network of untamed desires can overpower the higher consciousness.</w:t>
      </w:r>
      <w:r>
        <w:t xml:space="preserve"> Something similar happened when Gautam</w:t>
      </w:r>
      <w:r w:rsidR="00D00744">
        <w:t>a</w:t>
      </w:r>
      <w:r>
        <w:t xml:space="preserve"> Buddh</w:t>
      </w:r>
      <w:r w:rsidR="00D00744">
        <w:t>a</w:t>
      </w:r>
      <w:r>
        <w:t xml:space="preserve"> was about to achieve enlightenment. Mar, a representation of the ego/ahamkar, tried to entice Gautam</w:t>
      </w:r>
      <w:r w:rsidR="00D00744">
        <w:t>a</w:t>
      </w:r>
      <w:r>
        <w:t xml:space="preserve"> Buddh</w:t>
      </w:r>
      <w:r w:rsidR="00D00744">
        <w:t>a</w:t>
      </w:r>
      <w:r>
        <w:t xml:space="preserve"> by various desires, albeit with no luck.</w:t>
      </w:r>
    </w:p>
    <w:p w:rsidR="0036437E" w:rsidRDefault="0036437E" w:rsidP="0036437E">
      <w:pPr>
        <w:spacing w:line="480" w:lineRule="auto"/>
        <w:ind w:firstLine="720"/>
        <w:jc w:val="both"/>
      </w:pPr>
      <w:r>
        <w:t>In Verse 6-50-37, merely by the arrival of Garud</w:t>
      </w:r>
      <w:r w:rsidR="00D00744">
        <w:t>a</w:t>
      </w:r>
      <w:r>
        <w:t xml:space="preserve"> near Shri Ram and Laxman</w:t>
      </w:r>
      <w:r w:rsidR="00D00744">
        <w:t>a</w:t>
      </w:r>
      <w:r>
        <w:t>, the snakes give up their magical form of arrows and go away. In verse 6-50-43, Shri Ram tells that, in the presence of Garud</w:t>
      </w:r>
      <w:r w:rsidR="00D00744">
        <w:t>a</w:t>
      </w:r>
      <w:r>
        <w:t xml:space="preserve">, he feels like he is with his father and paternal grandfather, who are in the heaven. </w:t>
      </w:r>
    </w:p>
    <w:p w:rsidR="0036437E" w:rsidRDefault="0036437E" w:rsidP="0036437E">
      <w:pPr>
        <w:spacing w:line="480" w:lineRule="auto"/>
        <w:ind w:firstLine="720"/>
        <w:jc w:val="both"/>
      </w:pPr>
      <w:r>
        <w:t>In the context of our body-mind-energy-consciousness processes, Garud</w:t>
      </w:r>
      <w:r w:rsidR="00D00744">
        <w:t>a</w:t>
      </w:r>
      <w:r>
        <w:t xml:space="preserve"> does not represent any process within us. It is some external intervention to rescue the consciousness from the network of untamed desires. In verse 6-50-46, to respond to Shri Ram in a truthful but indirect manner, Garud</w:t>
      </w:r>
      <w:r w:rsidR="0077790D">
        <w:t>a</w:t>
      </w:r>
      <w:r>
        <w:t xml:space="preserve"> tells Shri Ram that he is a dear friend, as dear as his breath. At this point of time in the war, Shri Ram does not know that he is Vishnu. Garud</w:t>
      </w:r>
      <w:r w:rsidR="0077790D">
        <w:t>a</w:t>
      </w:r>
      <w:r>
        <w:t xml:space="preserve"> cannot disclose this secret to him nor tell him about his relation to Shri Ram. Hence, in verse 6-50-57, he says, “You will know me after you win the battle.” It is interesting to see that sage Valmiki writes with great conviction that Shri Ram will surely win the war and come to know his real nature. He omits legalese like: You will know me, if and when you win the battle, and you are in a condition to know me.”</w:t>
      </w:r>
    </w:p>
    <w:p w:rsidR="0036437E" w:rsidRDefault="0036437E" w:rsidP="0036437E">
      <w:pPr>
        <w:spacing w:line="480" w:lineRule="auto"/>
        <w:ind w:firstLine="720"/>
        <w:jc w:val="both"/>
      </w:pPr>
      <w:r>
        <w:t>The critical point to note here is that it not easy for Shri Ram to cut through Indrajit’s network of poisonous snakes. It means that even the higher consciousness finds it difficult to rise above the untamed desires created by the invisible ego/ahamkar. Sage Valmiki, however, gives us the solution. In verse 6-</w:t>
      </w:r>
      <w:r>
        <w:lastRenderedPageBreak/>
        <w:t>50-53, he tells Shri Ram the pure-mindedness is Shri Ram’s strength but the demons are deceitful by nature, so, he must be vigilant. This statement works only when we consider it in a spiritual context. In a regular warfare, pure-mindedness against a deceitful enemy is a recipe for defeat and death.</w:t>
      </w:r>
    </w:p>
    <w:p w:rsidR="0036437E" w:rsidRDefault="0036437E" w:rsidP="0036437E">
      <w:pPr>
        <w:spacing w:line="480" w:lineRule="auto"/>
        <w:ind w:firstLine="720"/>
        <w:jc w:val="both"/>
      </w:pPr>
      <w:r>
        <w:t>In verse 6-50-60, after healing Shri Ram and Laxman, Garud</w:t>
      </w:r>
      <w:r w:rsidR="0077790D">
        <w:t>a</w:t>
      </w:r>
      <w:r>
        <w:t xml:space="preserve"> flies away to the heaven. When the monkeys see that Shri Ram and Laxman</w:t>
      </w:r>
      <w:r w:rsidR="0077790D">
        <w:t>a</w:t>
      </w:r>
      <w:r>
        <w:t xml:space="preserve"> have recovered, they start fighting the demons again.</w:t>
      </w:r>
    </w:p>
    <w:p w:rsidR="0036437E" w:rsidRDefault="0036437E" w:rsidP="0077790D">
      <w:pPr>
        <w:pStyle w:val="Heading2"/>
        <w:jc w:val="left"/>
      </w:pPr>
      <w:r>
        <w:br w:type="page"/>
      </w:r>
      <w:bookmarkStart w:id="105" w:name="_Toc412487826"/>
      <w:bookmarkStart w:id="106" w:name="_Toc423152555"/>
      <w:bookmarkStart w:id="107" w:name="_Toc423154178"/>
      <w:bookmarkStart w:id="108" w:name="_Toc518708778"/>
      <w:r>
        <w:lastRenderedPageBreak/>
        <w:t>War Continues, but Shri Ram Does Not Kill</w:t>
      </w:r>
      <w:bookmarkEnd w:id="105"/>
      <w:bookmarkEnd w:id="106"/>
      <w:bookmarkEnd w:id="107"/>
      <w:bookmarkEnd w:id="108"/>
    </w:p>
    <w:p w:rsidR="0036437E" w:rsidRDefault="0036437E" w:rsidP="0036437E">
      <w:pPr>
        <w:spacing w:line="480" w:lineRule="auto"/>
        <w:ind w:firstLine="720"/>
        <w:jc w:val="both"/>
      </w:pPr>
      <w:r>
        <w:t>In verse 6-52-37, Hanuman kills demon Dhrumraksh</w:t>
      </w:r>
      <w:r w:rsidR="00135E90">
        <w:t>a</w:t>
      </w:r>
      <w:r>
        <w:t>, whose name means “Smokey-eyed,” and opens his account of killing named demons. In verse 6-54-35, Angad kills Vajradamshtr</w:t>
      </w:r>
      <w:r w:rsidR="00135E90">
        <w:t>a</w:t>
      </w:r>
      <w:r>
        <w:t xml:space="preserve">, whose name means “Iron rust or bite,” and with this, Angad, the youngest monkey on the battlefield, also opens his account. </w:t>
      </w:r>
    </w:p>
    <w:p w:rsidR="0036437E" w:rsidRDefault="0036437E" w:rsidP="0036437E">
      <w:pPr>
        <w:spacing w:line="480" w:lineRule="auto"/>
        <w:ind w:firstLine="720"/>
        <w:jc w:val="both"/>
      </w:pPr>
      <w:r>
        <w:t>In chapter 6-57, Ravan</w:t>
      </w:r>
      <w:r w:rsidR="00135E90">
        <w:t>a</w:t>
      </w:r>
      <w:r>
        <w:t xml:space="preserve"> sends Akampan</w:t>
      </w:r>
      <w:r w:rsidR="00135E90">
        <w:t>a</w:t>
      </w:r>
      <w:r>
        <w:t>, who is like a dark cloud, to fight Shri Ram’s army. Earlier, Akampan</w:t>
      </w:r>
      <w:r w:rsidR="00135E90">
        <w:t>a</w:t>
      </w:r>
      <w:r>
        <w:t xml:space="preserve"> had escaped the battle of Janasthan</w:t>
      </w:r>
      <w:r w:rsidR="00135E90">
        <w:t>a</w:t>
      </w:r>
      <w:r>
        <w:t xml:space="preserve"> and had given Ravan</w:t>
      </w:r>
      <w:r w:rsidR="00135E90">
        <w:t>a</w:t>
      </w:r>
      <w:r>
        <w:t xml:space="preserve"> the ide</w:t>
      </w:r>
      <w:r w:rsidR="00135E90">
        <w:t xml:space="preserve">a of abducting </w:t>
      </w:r>
      <w:r>
        <w:t>Sita. With this history, Shri Ram needs to fight and kill Akampan</w:t>
      </w:r>
      <w:r w:rsidR="00135E90">
        <w:t>a</w:t>
      </w:r>
      <w:r>
        <w:t>, but he does not do so. Instead, in verse 6-56-30, Hanuman</w:t>
      </w:r>
      <w:r w:rsidR="00135E90">
        <w:t>a</w:t>
      </w:r>
      <w:r>
        <w:t xml:space="preserve"> kills Akampan</w:t>
      </w:r>
      <w:r w:rsidR="00A277F2">
        <w:t>a</w:t>
      </w:r>
      <w:r>
        <w:t>, taking his count of killing named demons to two.</w:t>
      </w:r>
    </w:p>
    <w:p w:rsidR="00A277F2" w:rsidRDefault="0036437E" w:rsidP="0036437E">
      <w:pPr>
        <w:spacing w:line="480" w:lineRule="auto"/>
        <w:ind w:firstLine="720"/>
        <w:jc w:val="both"/>
      </w:pPr>
      <w:r>
        <w:t>In verse 6-58-2, Shri Ram enquires about Prahast</w:t>
      </w:r>
      <w:r w:rsidR="00A277F2">
        <w:t>a</w:t>
      </w:r>
      <w:r>
        <w:t>, but does not pick up any weapon against him. After a long and fierce battle, in verse 6-58-54, Neel</w:t>
      </w:r>
      <w:r w:rsidR="00A277F2">
        <w:t>a</w:t>
      </w:r>
      <w:r>
        <w:t xml:space="preserve"> kills Prahast</w:t>
      </w:r>
      <w:r w:rsidR="00A277F2">
        <w:t>a</w:t>
      </w:r>
      <w:r>
        <w:t xml:space="preserve"> and opens his account of killing named demons. </w:t>
      </w:r>
    </w:p>
    <w:p w:rsidR="0036437E" w:rsidRDefault="0036437E" w:rsidP="0036437E">
      <w:pPr>
        <w:spacing w:line="480" w:lineRule="auto"/>
        <w:ind w:firstLine="720"/>
        <w:jc w:val="both"/>
      </w:pPr>
      <w:r>
        <w:t>In chapter 6-59, Ravan</w:t>
      </w:r>
      <w:r w:rsidR="00A277F2">
        <w:t>a</w:t>
      </w:r>
      <w:r>
        <w:t xml:space="preserve"> ups the ante and enters the war himself, along with almost every other major demon warrior. Sugreev</w:t>
      </w:r>
      <w:r w:rsidR="00A277F2">
        <w:t>a</w:t>
      </w:r>
      <w:r>
        <w:t xml:space="preserve"> attacks Ravan</w:t>
      </w:r>
      <w:r w:rsidR="00A277F2">
        <w:t>a</w:t>
      </w:r>
      <w:r>
        <w:t xml:space="preserve"> right away, but falls down quickly. In verse 6-59-32, Shri Ram enters into battle, but he does not fight against Ravan</w:t>
      </w:r>
      <w:r w:rsidR="00A277F2">
        <w:t>a</w:t>
      </w:r>
      <w:r>
        <w:t>. On the contrary, in verse 6-59-47, Laxman</w:t>
      </w:r>
      <w:r w:rsidR="00A277F2">
        <w:t>a</w:t>
      </w:r>
      <w:r>
        <w:t xml:space="preserve"> asks Shri Ram’s permission to fight Ravan</w:t>
      </w:r>
      <w:r w:rsidR="00A277F2">
        <w:t>a</w:t>
      </w:r>
      <w:r>
        <w:t>, which Shri Ram is quick to give. Hanuman</w:t>
      </w:r>
      <w:r w:rsidR="00A277F2">
        <w:t>,</w:t>
      </w:r>
      <w:r>
        <w:t xml:space="preserve"> too fights Ravan</w:t>
      </w:r>
      <w:r w:rsidR="00A277F2">
        <w:t>a</w:t>
      </w:r>
      <w:r>
        <w:t>, and he loses the fight. However, according to verse 6-59-70, Ravan</w:t>
      </w:r>
      <w:r w:rsidR="00A277F2">
        <w:t>a does not kill</w:t>
      </w:r>
      <w:r>
        <w:t xml:space="preserve"> Hanuman and allows him to take a rest.</w:t>
      </w:r>
    </w:p>
    <w:p w:rsidR="00BC3B40" w:rsidRDefault="0036437E" w:rsidP="0036437E">
      <w:pPr>
        <w:spacing w:line="480" w:lineRule="auto"/>
        <w:ind w:firstLine="720"/>
        <w:jc w:val="both"/>
      </w:pPr>
      <w:r>
        <w:t>In verse 6-59-90, Ravan defeats Neel. Neel falls on the ground, but gets back up to fight again. After defeating Sugreev</w:t>
      </w:r>
      <w:r w:rsidR="00A17AEF">
        <w:t>a</w:t>
      </w:r>
      <w:r>
        <w:t>, Hanuman, and Neel</w:t>
      </w:r>
      <w:r w:rsidR="00A17AEF">
        <w:t>a</w:t>
      </w:r>
      <w:r>
        <w:t>, Ravan battles Laxman</w:t>
      </w:r>
      <w:r w:rsidR="00A17AEF">
        <w:t>a</w:t>
      </w:r>
      <w:r>
        <w:t>, and, in verse 6-59-109, he brings down Laxman</w:t>
      </w:r>
      <w:r w:rsidR="00A17AEF">
        <w:t>a</w:t>
      </w:r>
      <w:r>
        <w:t xml:space="preserve"> too. </w:t>
      </w:r>
    </w:p>
    <w:p w:rsidR="0036437E" w:rsidRDefault="0036437E" w:rsidP="0036437E">
      <w:pPr>
        <w:spacing w:line="480" w:lineRule="auto"/>
        <w:ind w:firstLine="720"/>
        <w:jc w:val="both"/>
      </w:pPr>
      <w:r w:rsidRPr="00BC3B40">
        <w:rPr>
          <w:b/>
          <w:bCs/>
        </w:rPr>
        <w:lastRenderedPageBreak/>
        <w:t>Until this point in the war, the reader feels like he is reading the description of a fierce but typical battle. After this point, there is a sudden turn of events that depict spiritual processes, which is why we see many actions that are hard to explain.</w:t>
      </w:r>
    </w:p>
    <w:p w:rsidR="0036437E" w:rsidRDefault="0036437E" w:rsidP="0036437E">
      <w:pPr>
        <w:spacing w:line="480" w:lineRule="auto"/>
        <w:ind w:firstLine="720"/>
        <w:jc w:val="both"/>
      </w:pPr>
      <w:r>
        <w:t>Ravan</w:t>
      </w:r>
      <w:r w:rsidR="00A17AEF">
        <w:t>a</w:t>
      </w:r>
      <w:r>
        <w:t xml:space="preserve"> has in his arsenal a powerful spear gifted to him by Lord Brahma</w:t>
      </w:r>
      <w:r w:rsidR="00A17AEF">
        <w:t>. H</w:t>
      </w:r>
      <w:r>
        <w:t xml:space="preserve"> shoots that spear into Laxman</w:t>
      </w:r>
      <w:r w:rsidR="00A17AEF">
        <w:t>a</w:t>
      </w:r>
      <w:r>
        <w:t>’s heart. He does not stop there; he rushes to the severely wounded Laxman</w:t>
      </w:r>
      <w:r w:rsidR="00A17AEF">
        <w:t xml:space="preserve">a. Ravana </w:t>
      </w:r>
      <w:r>
        <w:t>takes him by the hand, and tries to pick him up. In verse 6-59-111, sage Valmiki mentions that even though Ravan</w:t>
      </w:r>
      <w:r w:rsidR="00A17AEF">
        <w:t>a</w:t>
      </w:r>
      <w:r>
        <w:t xml:space="preserve"> had lifted huge mountains earlier, he could not lift Laxman</w:t>
      </w:r>
      <w:r w:rsidR="00A17AEF">
        <w:t>a</w:t>
      </w:r>
      <w:r>
        <w:t>. Conscious and almost on the verge of death, Laxman</w:t>
      </w:r>
      <w:r w:rsidR="00A17AEF">
        <w:t>a</w:t>
      </w:r>
      <w:r>
        <w:t xml:space="preserve"> remembers, in verse 6-59-112, that he is a fraction of </w:t>
      </w:r>
      <w:r w:rsidR="00225C32">
        <w:t xml:space="preserve">Lord </w:t>
      </w:r>
      <w:r>
        <w:t>Vishnu.</w:t>
      </w:r>
    </w:p>
    <w:p w:rsidR="0036437E" w:rsidRDefault="0036437E" w:rsidP="0036437E">
      <w:pPr>
        <w:spacing w:line="480" w:lineRule="auto"/>
        <w:ind w:firstLine="720"/>
        <w:jc w:val="both"/>
      </w:pPr>
      <w:r>
        <w:t>Meanwhile, Hanuman gets his strength back and in verse 6-59-114, he strikes Ravan</w:t>
      </w:r>
      <w:r w:rsidR="00A17AEF">
        <w:t>a</w:t>
      </w:r>
      <w:r>
        <w:t xml:space="preserve"> and stops him from killing Laxman</w:t>
      </w:r>
      <w:r w:rsidR="00A17AEF">
        <w:t>a</w:t>
      </w:r>
      <w:r>
        <w:t>. In verse 6-59-119, Laxman</w:t>
      </w:r>
      <w:r w:rsidR="00225C32">
        <w:t>a</w:t>
      </w:r>
      <w:r>
        <w:t xml:space="preserve"> becomes light in weight, to allow Hanuman to pick him up and take him to Shri Ram. The moment Hanuman brings Laxman</w:t>
      </w:r>
      <w:r w:rsidR="00225C32">
        <w:t>a</w:t>
      </w:r>
      <w:r>
        <w:t xml:space="preserve"> near Shri Ram, the spear comes out of Laxman</w:t>
      </w:r>
      <w:r w:rsidR="00225C32">
        <w:t>a</w:t>
      </w:r>
      <w:r>
        <w:t xml:space="preserve">’s heart and returns to Ravan. In verse 6-59-122, Laxman is cured of the wound and becomes fit to fight again. </w:t>
      </w:r>
    </w:p>
    <w:p w:rsidR="0036437E" w:rsidRDefault="0036437E" w:rsidP="0036437E">
      <w:pPr>
        <w:spacing w:line="480" w:lineRule="auto"/>
        <w:ind w:firstLine="720"/>
        <w:jc w:val="both"/>
      </w:pPr>
      <w:r>
        <w:t>Sage Valmiki does not give any details about the spear, except that Lord Brahma had given it to Ravan</w:t>
      </w:r>
      <w:r w:rsidR="00225C32">
        <w:t>a</w:t>
      </w:r>
      <w:r>
        <w:t xml:space="preserve">. Hence, we have to assume that the ego/ahamkar has some inbuilt capacity to make the devoted mind dysfunctional for a short period. According to sage Valmiki, we can employ two remedies in this type of situation. </w:t>
      </w:r>
    </w:p>
    <w:p w:rsidR="0036437E" w:rsidRDefault="0036437E" w:rsidP="0036437E">
      <w:pPr>
        <w:pStyle w:val="ListParagraph"/>
        <w:numPr>
          <w:ilvl w:val="0"/>
          <w:numId w:val="20"/>
        </w:numPr>
        <w:tabs>
          <w:tab w:val="clear" w:pos="360"/>
          <w:tab w:val="clear" w:pos="9360"/>
        </w:tabs>
        <w:spacing w:after="200" w:line="480" w:lineRule="auto"/>
        <w:jc w:val="both"/>
      </w:pPr>
      <w:r>
        <w:t xml:space="preserve">First, take the help of the </w:t>
      </w:r>
      <w:r w:rsidR="00225C32">
        <w:t>P</w:t>
      </w:r>
      <w:r>
        <w:t>ran</w:t>
      </w:r>
      <w:r w:rsidR="00225C32">
        <w:t>a</w:t>
      </w:r>
      <w:r>
        <w:t xml:space="preserve"> by doing </w:t>
      </w:r>
      <w:r w:rsidR="00225C32">
        <w:t>P</w:t>
      </w:r>
      <w:r>
        <w:t>ranayam</w:t>
      </w:r>
      <w:r w:rsidR="00225C32">
        <w:t>a</w:t>
      </w:r>
      <w:r>
        <w:t xml:space="preserve">. Doing </w:t>
      </w:r>
      <w:r w:rsidR="00225C32">
        <w:t>P</w:t>
      </w:r>
      <w:r>
        <w:t>ranayam</w:t>
      </w:r>
      <w:r w:rsidR="00225C32">
        <w:t>a</w:t>
      </w:r>
      <w:r>
        <w:t xml:space="preserve"> will bring the dysfunctional devoted mind in contact with the higher consciousness, revitalizing the devoted mind. Note that Ravan</w:t>
      </w:r>
      <w:r w:rsidR="00225C32">
        <w:t>a</w:t>
      </w:r>
      <w:r>
        <w:t xml:space="preserve"> tried to lift the injured Laxman</w:t>
      </w:r>
      <w:r w:rsidR="00225C32">
        <w:t>a,</w:t>
      </w:r>
      <w:r>
        <w:t xml:space="preserve"> so he could kill him, but he was not able to do so. This event has been set up to emphasize that even though the ego/ahamkar can make the devoted mind dysfunctional, it cannot possibly kill it.</w:t>
      </w:r>
    </w:p>
    <w:p w:rsidR="0036437E" w:rsidRDefault="0036437E" w:rsidP="0036437E">
      <w:pPr>
        <w:pStyle w:val="ListParagraph"/>
        <w:numPr>
          <w:ilvl w:val="0"/>
          <w:numId w:val="20"/>
        </w:numPr>
        <w:tabs>
          <w:tab w:val="clear" w:pos="360"/>
          <w:tab w:val="clear" w:pos="9360"/>
        </w:tabs>
        <w:spacing w:after="200" w:line="480" w:lineRule="auto"/>
        <w:jc w:val="both"/>
      </w:pPr>
      <w:r>
        <w:lastRenderedPageBreak/>
        <w:t>Second, the suggestion to a distressed devoted mind is to remember that it is a part of a higher consciousness, and it will survive. Laxman</w:t>
      </w:r>
      <w:r w:rsidR="00225C32">
        <w:t>a</w:t>
      </w:r>
      <w:r>
        <w:t xml:space="preserve"> knew that Ravan</w:t>
      </w:r>
      <w:r w:rsidR="00225C32">
        <w:t>a</w:t>
      </w:r>
      <w:r>
        <w:t xml:space="preserve"> was trying to kill him and thought he could die soon. Just then, Laxman</w:t>
      </w:r>
      <w:r w:rsidR="00225C32">
        <w:t>a</w:t>
      </w:r>
      <w:r>
        <w:t xml:space="preserve"> recollected that he was a fraction of Lord Vishnu. Following the law of duplication, Laxman</w:t>
      </w:r>
      <w:r w:rsidR="00225C32">
        <w:t>a</w:t>
      </w:r>
      <w:r>
        <w:t xml:space="preserve"> once again remembers that he is a fraction of Lord Vishnu in verse 6-59-122. </w:t>
      </w:r>
    </w:p>
    <w:p w:rsidR="0036437E" w:rsidRDefault="0036437E" w:rsidP="0036437E">
      <w:pPr>
        <w:spacing w:line="480" w:lineRule="auto"/>
        <w:ind w:firstLine="720"/>
        <w:jc w:val="both"/>
      </w:pPr>
      <w:r>
        <w:t>Just as the devoted mind is a part of a higher consciousness, the ego/ahamkar is also a part and function of the higher consciousness, but it does not feel that way. Note that Ravan</w:t>
      </w:r>
      <w:r w:rsidR="00225C32">
        <w:t>a</w:t>
      </w:r>
      <w:r>
        <w:t xml:space="preserve"> is the direct grandson of Lord Brahma; so, he is also a part of the same family, but he separates himself and wants to rule over others.</w:t>
      </w:r>
    </w:p>
    <w:p w:rsidR="0000595A" w:rsidRDefault="0036437E" w:rsidP="0036437E">
      <w:pPr>
        <w:spacing w:line="480" w:lineRule="auto"/>
        <w:ind w:firstLine="720"/>
        <w:jc w:val="both"/>
      </w:pPr>
      <w:r>
        <w:t>In verse 6-59-123, upon seeing that his army has been devastated by Ravan</w:t>
      </w:r>
      <w:r w:rsidR="00225C32">
        <w:t>a</w:t>
      </w:r>
      <w:r>
        <w:t>, Shri Ram enters the war to confront Ravan</w:t>
      </w:r>
      <w:r w:rsidR="00225C32">
        <w:t>a</w:t>
      </w:r>
      <w:r>
        <w:t>. Hanuman sees that Ravan</w:t>
      </w:r>
      <w:r w:rsidR="00225C32">
        <w:t>a</w:t>
      </w:r>
      <w:r>
        <w:t xml:space="preserve"> is in a chariot, whereas Shri Ram is on foot. Thus, Ravan</w:t>
      </w:r>
      <w:r w:rsidR="00225C32">
        <w:t>a</w:t>
      </w:r>
      <w:r>
        <w:t xml:space="preserve"> has a clear strategic military advantage over Shri Ram. To compensate for Ravan</w:t>
      </w:r>
      <w:r w:rsidR="00225C32">
        <w:t>a</w:t>
      </w:r>
      <w:r>
        <w:t xml:space="preserve">’s strategic advantage, Hanuman requests Shri Ram, in verse 6-59-125, to mount on his back. </w:t>
      </w:r>
    </w:p>
    <w:p w:rsidR="0036437E" w:rsidRDefault="0036437E" w:rsidP="0036437E">
      <w:pPr>
        <w:spacing w:line="480" w:lineRule="auto"/>
        <w:ind w:firstLine="720"/>
        <w:jc w:val="both"/>
      </w:pPr>
      <w:r>
        <w:t>Mounting on Lord Hanuman’s back, Shri Ram enters into battle against Ravan</w:t>
      </w:r>
      <w:r w:rsidR="0000595A">
        <w:t>a</w:t>
      </w:r>
      <w:r>
        <w:t>. Interestingly, the first arrows Ravan</w:t>
      </w:r>
      <w:r w:rsidR="0000595A">
        <w:t>a</w:t>
      </w:r>
      <w:r>
        <w:t xml:space="preserve"> shoots are not aimed at Shri Ram, but at Hanuman. Shri Ram destroys Ravan</w:t>
      </w:r>
      <w:r w:rsidR="0000595A">
        <w:t>a</w:t>
      </w:r>
      <w:r>
        <w:t>’s chariot, and finally, in verse 6-59-138, he shoots an arrow into Ravan</w:t>
      </w:r>
      <w:r w:rsidR="0000595A">
        <w:t>a</w:t>
      </w:r>
      <w:r>
        <w:t>’s chest that brings him down. However, in verse 6-59-143, Shri Ram allows Ravan</w:t>
      </w:r>
      <w:r w:rsidR="0000595A">
        <w:t>a</w:t>
      </w:r>
      <w:r>
        <w:t xml:space="preserve"> to walk away, because Ravan</w:t>
      </w:r>
      <w:r w:rsidR="0000595A">
        <w:t>a</w:t>
      </w:r>
      <w:r>
        <w:t xml:space="preserve"> was tired, and as per the rules of war, Shri Ram could not kill him in that condition.</w:t>
      </w:r>
    </w:p>
    <w:p w:rsidR="0036437E" w:rsidRDefault="0036437E" w:rsidP="0036437E">
      <w:pPr>
        <w:spacing w:line="480" w:lineRule="auto"/>
        <w:ind w:firstLine="720"/>
        <w:jc w:val="both"/>
      </w:pPr>
      <w:r>
        <w:t>This kind of moralistic warfare, even from Ravan</w:t>
      </w:r>
      <w:r w:rsidR="0000595A">
        <w:t>a</w:t>
      </w:r>
      <w:r>
        <w:t>’s side, is unique to Ramayan</w:t>
      </w:r>
      <w:r w:rsidR="0000595A">
        <w:t>a</w:t>
      </w:r>
      <w:r>
        <w:t>, and it is not reported anywhere in the world. We can easily contrast it with Mahabharat</w:t>
      </w:r>
      <w:r w:rsidR="0000595A">
        <w:t>a</w:t>
      </w:r>
      <w:r>
        <w:t xml:space="preserve">, where six to seven warriors killed a young boy and </w:t>
      </w:r>
      <w:r w:rsidR="0000595A">
        <w:t xml:space="preserve">the war </w:t>
      </w:r>
      <w:r>
        <w:t xml:space="preserve">did not spare even fetuses. </w:t>
      </w:r>
    </w:p>
    <w:p w:rsidR="0036437E" w:rsidRDefault="0036437E" w:rsidP="0036437E">
      <w:pPr>
        <w:spacing w:line="480" w:lineRule="auto"/>
        <w:ind w:firstLine="720"/>
        <w:jc w:val="both"/>
      </w:pPr>
      <w:r>
        <w:lastRenderedPageBreak/>
        <w:t xml:space="preserve">We have seen that all these characters represent some body-mind-energy-consciousness processes within us. If one of them dies, it affects the person unfavorably. Killing Hanuman, who stands for the </w:t>
      </w:r>
      <w:r w:rsidR="0000595A">
        <w:t>P</w:t>
      </w:r>
      <w:r>
        <w:t>ran</w:t>
      </w:r>
      <w:r w:rsidR="0000595A">
        <w:t>a</w:t>
      </w:r>
      <w:r>
        <w:t xml:space="preserve"> in the body, means that the </w:t>
      </w:r>
      <w:r w:rsidR="0000595A">
        <w:t>P</w:t>
      </w:r>
      <w:r>
        <w:t>ran</w:t>
      </w:r>
      <w:r w:rsidR="0000595A">
        <w:t>a</w:t>
      </w:r>
      <w:r>
        <w:t xml:space="preserve"> leaves the body, and thus, the person dies. Killing Sugreev</w:t>
      </w:r>
      <w:r w:rsidR="0000595A">
        <w:t>a</w:t>
      </w:r>
      <w:r>
        <w:t xml:space="preserve">, who stands for a soft heart, means that the heart stops beating, the outcome of which is the </w:t>
      </w:r>
      <w:r w:rsidR="0000595A">
        <w:t xml:space="preserve">same as that of killing of </w:t>
      </w:r>
      <w:r>
        <w:t>Hanuman.</w:t>
      </w:r>
    </w:p>
    <w:p w:rsidR="0036437E" w:rsidRDefault="0036437E" w:rsidP="0036437E">
      <w:pPr>
        <w:spacing w:line="480" w:lineRule="auto"/>
        <w:ind w:firstLine="720"/>
        <w:jc w:val="both"/>
      </w:pPr>
      <w:r>
        <w:t>Of all these warriors, Ravan</w:t>
      </w:r>
      <w:r w:rsidR="0000595A">
        <w:t>a</w:t>
      </w:r>
      <w:r>
        <w:t>, the ego/ahamkar within us, actually dies, but the stage is not set for Ravan</w:t>
      </w:r>
      <w:r w:rsidR="0000595A">
        <w:t>a</w:t>
      </w:r>
      <w:r>
        <w:t xml:space="preserve"> to die yet. The higher consciousness has killed the ego/ahamkar in all previous incarnation stories or levels of the consciousness and yet, it has managed to survive. To defeat the ego/ahamkar for the good requires eradicating all associated desires and tendencies. Thus, we see that sage Valmiki writes several chapters on the war before Ravan</w:t>
      </w:r>
      <w:r w:rsidR="005C7C25">
        <w:t>a</w:t>
      </w:r>
      <w:r>
        <w:t>’s death.</w:t>
      </w:r>
    </w:p>
    <w:p w:rsidR="0036437E" w:rsidRDefault="005C7C25" w:rsidP="0036437E">
      <w:pPr>
        <w:spacing w:line="480" w:lineRule="auto"/>
        <w:ind w:firstLine="720"/>
        <w:jc w:val="both"/>
        <w:rPr>
          <w:b/>
          <w:bCs/>
        </w:rPr>
      </w:pPr>
      <w:r>
        <w:t>S</w:t>
      </w:r>
      <w:r w:rsidR="0036437E">
        <w:t>o far, Laxman</w:t>
      </w:r>
      <w:r>
        <w:t>a</w:t>
      </w:r>
      <w:r w:rsidR="0036437E">
        <w:t xml:space="preserve"> has killed two named demons, and he almost died two times. It indicates that he took more risk as compared to any another warrior on the battlefield. Hanuman also has killed two demons, and he got defeated once. </w:t>
      </w:r>
      <w:r w:rsidR="0036437E" w:rsidRPr="005C7C25">
        <w:rPr>
          <w:b/>
          <w:bCs/>
        </w:rPr>
        <w:t>However, Shri Ram has not killed any named demon yet, but it is about to change.</w:t>
      </w:r>
    </w:p>
    <w:p w:rsidR="005C7C25" w:rsidRPr="005C7C25" w:rsidRDefault="005C7C25" w:rsidP="0036437E">
      <w:pPr>
        <w:spacing w:line="480" w:lineRule="auto"/>
        <w:ind w:firstLine="720"/>
        <w:jc w:val="both"/>
        <w:rPr>
          <w:b/>
          <w:bCs/>
        </w:rPr>
      </w:pPr>
    </w:p>
    <w:p w:rsidR="0036437E" w:rsidRDefault="0036437E" w:rsidP="005C7C25">
      <w:pPr>
        <w:pStyle w:val="Heading2"/>
        <w:jc w:val="left"/>
      </w:pPr>
      <w:bookmarkStart w:id="109" w:name="_Toc412487827"/>
      <w:bookmarkStart w:id="110" w:name="_Toc423152556"/>
      <w:bookmarkStart w:id="111" w:name="_Toc423154179"/>
      <w:bookmarkStart w:id="112" w:name="_Toc518708779"/>
      <w:r>
        <w:t>Kumbhakarn</w:t>
      </w:r>
      <w:r w:rsidR="005C7C25">
        <w:t>a</w:t>
      </w:r>
      <w:r>
        <w:t xml:space="preserve"> – the Tamas Guna of Nature</w:t>
      </w:r>
      <w:bookmarkEnd w:id="109"/>
      <w:bookmarkEnd w:id="110"/>
      <w:bookmarkEnd w:id="111"/>
      <w:bookmarkEnd w:id="112"/>
    </w:p>
    <w:p w:rsidR="0036437E" w:rsidRDefault="0036437E" w:rsidP="0036437E">
      <w:pPr>
        <w:spacing w:line="480" w:lineRule="auto"/>
        <w:ind w:firstLine="720"/>
        <w:jc w:val="both"/>
      </w:pPr>
      <w:r>
        <w:t>Sage Valmiki dedicates a staggering eight chapters to Kumbhakarn</w:t>
      </w:r>
      <w:r w:rsidR="00A96A1A">
        <w:t>a</w:t>
      </w:r>
      <w:r>
        <w:t>, a brother of Ravan</w:t>
      </w:r>
      <w:r w:rsidR="00A96A1A">
        <w:t>a, to underscore his importance.</w:t>
      </w:r>
      <w:r>
        <w:t xml:space="preserve"> </w:t>
      </w:r>
      <w:r w:rsidR="00A96A1A">
        <w:t>H</w:t>
      </w:r>
      <w:r>
        <w:t xml:space="preserve">e depicts </w:t>
      </w:r>
      <w:r w:rsidR="00A96A1A">
        <w:t xml:space="preserve">Kumbhakarna </w:t>
      </w:r>
      <w:r>
        <w:t>as the most feared warrior on the demons’ side. In these chapters, we not only learn about Kumbhakarn</w:t>
      </w:r>
      <w:r w:rsidR="00A96A1A">
        <w:t>a</w:t>
      </w:r>
      <w:r>
        <w:t xml:space="preserve">, but also get to understand the nature of the </w:t>
      </w:r>
      <w:r w:rsidR="00A96A1A">
        <w:t>T</w:t>
      </w:r>
      <w:r>
        <w:t xml:space="preserve">amas </w:t>
      </w:r>
      <w:r w:rsidR="00A96A1A">
        <w:t>G</w:t>
      </w:r>
      <w:r>
        <w:t>una through his character.</w:t>
      </w:r>
    </w:p>
    <w:p w:rsidR="0036437E" w:rsidRPr="00A96A1A" w:rsidRDefault="0036437E" w:rsidP="0036437E">
      <w:pPr>
        <w:spacing w:line="480" w:lineRule="auto"/>
        <w:ind w:firstLine="720"/>
        <w:jc w:val="both"/>
        <w:rPr>
          <w:b/>
          <w:bCs/>
        </w:rPr>
      </w:pPr>
      <w:r>
        <w:t>After suffering a humiliating defeat at the hands of Shri Ram, in verse 6-60-13, Ravan</w:t>
      </w:r>
      <w:r w:rsidR="00A96A1A">
        <w:t>a</w:t>
      </w:r>
      <w:r>
        <w:t xml:space="preserve"> decides to wake up Kumbhakarn</w:t>
      </w:r>
      <w:r w:rsidR="00A96A1A">
        <w:t>a</w:t>
      </w:r>
      <w:r>
        <w:t xml:space="preserve">. </w:t>
      </w:r>
      <w:r w:rsidRPr="00A96A1A">
        <w:rPr>
          <w:b/>
          <w:bCs/>
        </w:rPr>
        <w:t xml:space="preserve">Sage Valmiki exaggerates the depiction of the </w:t>
      </w:r>
      <w:r w:rsidR="00A96A1A" w:rsidRPr="00A96A1A">
        <w:rPr>
          <w:b/>
          <w:bCs/>
        </w:rPr>
        <w:t>T</w:t>
      </w:r>
      <w:r w:rsidRPr="00A96A1A">
        <w:rPr>
          <w:b/>
          <w:bCs/>
        </w:rPr>
        <w:t xml:space="preserve">amas </w:t>
      </w:r>
      <w:r w:rsidR="00A96A1A" w:rsidRPr="00A96A1A">
        <w:rPr>
          <w:b/>
          <w:bCs/>
        </w:rPr>
        <w:t>G</w:t>
      </w:r>
      <w:r w:rsidRPr="00A96A1A">
        <w:rPr>
          <w:b/>
          <w:bCs/>
        </w:rPr>
        <w:t xml:space="preserve">una for storytelling. </w:t>
      </w:r>
      <w:r w:rsidRPr="00A96A1A">
        <w:rPr>
          <w:b/>
          <w:bCs/>
        </w:rPr>
        <w:lastRenderedPageBreak/>
        <w:t>Kumbhakarn</w:t>
      </w:r>
      <w:r w:rsidR="00A96A1A" w:rsidRPr="00A96A1A">
        <w:rPr>
          <w:b/>
          <w:bCs/>
        </w:rPr>
        <w:t>a</w:t>
      </w:r>
      <w:r w:rsidRPr="00A96A1A">
        <w:rPr>
          <w:b/>
          <w:bCs/>
        </w:rPr>
        <w:t xml:space="preserve"> perfectly represents all the flaws of the </w:t>
      </w:r>
      <w:r w:rsidR="00A96A1A" w:rsidRPr="00A96A1A">
        <w:rPr>
          <w:b/>
          <w:bCs/>
        </w:rPr>
        <w:t>T</w:t>
      </w:r>
      <w:r w:rsidRPr="00A96A1A">
        <w:rPr>
          <w:b/>
          <w:bCs/>
        </w:rPr>
        <w:t xml:space="preserve">amas </w:t>
      </w:r>
      <w:r w:rsidR="00A96A1A" w:rsidRPr="00A96A1A">
        <w:rPr>
          <w:b/>
          <w:bCs/>
        </w:rPr>
        <w:t>G</w:t>
      </w:r>
      <w:r w:rsidRPr="00A96A1A">
        <w:rPr>
          <w:b/>
          <w:bCs/>
        </w:rPr>
        <w:t>una in him. Thus, he is the best character in Ramayan</w:t>
      </w:r>
      <w:r w:rsidR="00A96A1A" w:rsidRPr="00A96A1A">
        <w:rPr>
          <w:b/>
          <w:bCs/>
        </w:rPr>
        <w:t>a</w:t>
      </w:r>
      <w:r w:rsidRPr="00A96A1A">
        <w:rPr>
          <w:b/>
          <w:bCs/>
        </w:rPr>
        <w:t>.</w:t>
      </w:r>
    </w:p>
    <w:p w:rsidR="0036437E" w:rsidRDefault="0036437E" w:rsidP="0036437E">
      <w:pPr>
        <w:spacing w:line="480" w:lineRule="auto"/>
        <w:ind w:firstLine="720"/>
        <w:jc w:val="both"/>
      </w:pPr>
      <w:r>
        <w:t>In verse 6-60-16, sage Valmiki mentions that Kumbhakarn</w:t>
      </w:r>
      <w:r w:rsidR="00A96A1A">
        <w:t>a</w:t>
      </w:r>
      <w:r>
        <w:t xml:space="preserve"> is sleeping happily, without any cares. His intelligence becomes dull because of lust and sleep; he sleeps for seven, eight, or even nine months at a stretch. Verse 6-60-19 tells us that Kumbhakarn</w:t>
      </w:r>
      <w:r w:rsidR="00A96A1A">
        <w:t>a</w:t>
      </w:r>
      <w:r>
        <w:t xml:space="preserve"> is foremost amongst the demons and that he is a great warrior. However, he is fond of simple pleasures in life and prefers to sleep for most of the time.</w:t>
      </w:r>
    </w:p>
    <w:p w:rsidR="0036437E" w:rsidRDefault="0036437E" w:rsidP="0036437E">
      <w:pPr>
        <w:spacing w:line="480" w:lineRule="auto"/>
        <w:ind w:firstLine="720"/>
        <w:jc w:val="both"/>
      </w:pPr>
      <w:r>
        <w:t>After receiving Ravan</w:t>
      </w:r>
      <w:r w:rsidR="00A96A1A">
        <w:t>a</w:t>
      </w:r>
      <w:r>
        <w:t>’s order to wake Kumbhakarn</w:t>
      </w:r>
      <w:r w:rsidR="00A96A1A">
        <w:t>a</w:t>
      </w:r>
      <w:r>
        <w:t xml:space="preserve"> up, a large group of demons goes to Kumbhakarn</w:t>
      </w:r>
      <w:r w:rsidR="00A96A1A">
        <w:t>a</w:t>
      </w:r>
      <w:r>
        <w:t>’s cave. From the verse 6-60-22 to verse 6-60-65, they try to wake him up. It highlights Kumbhakarn</w:t>
      </w:r>
      <w:r w:rsidR="00A96A1A">
        <w:t>a</w:t>
      </w:r>
      <w:r>
        <w:t>’s deep sleep and adds a touch of comedy. Kumbhakarn</w:t>
      </w:r>
      <w:r w:rsidR="00A96A1A">
        <w:t>a</w:t>
      </w:r>
      <w:r>
        <w:t xml:space="preserve"> also eats food and drinks wine in enormously large quantities. Verse 6-60-92 specifies that he drank 2000 pitchers of wine after waking up, but he felt a little high.</w:t>
      </w:r>
    </w:p>
    <w:p w:rsidR="0036437E" w:rsidRDefault="0036437E" w:rsidP="0036437E">
      <w:pPr>
        <w:spacing w:line="480" w:lineRule="auto"/>
        <w:ind w:firstLine="720"/>
        <w:jc w:val="both"/>
      </w:pPr>
      <w:r>
        <w:t>When Shri Ram questions Vibhishan</w:t>
      </w:r>
      <w:r w:rsidR="00A96A1A">
        <w:t>a</w:t>
      </w:r>
      <w:r>
        <w:t xml:space="preserve"> about Kumbhakarn</w:t>
      </w:r>
      <w:r w:rsidR="00A96A1A">
        <w:t>a</w:t>
      </w:r>
      <w:r>
        <w:t>, Vibhishan</w:t>
      </w:r>
      <w:r w:rsidR="00A96A1A">
        <w:t>a</w:t>
      </w:r>
      <w:r>
        <w:t xml:space="preserve"> tells him that Kumbhakarn</w:t>
      </w:r>
      <w:r w:rsidR="00A96A1A">
        <w:t>a</w:t>
      </w:r>
      <w:r>
        <w:t xml:space="preserve"> had won Indr</w:t>
      </w:r>
      <w:r w:rsidR="00A96A1A">
        <w:t>a</w:t>
      </w:r>
      <w:r>
        <w:t xml:space="preserve"> in battle. It is easy to understand as laziness can overpower all the sense organs or Indr</w:t>
      </w:r>
      <w:r w:rsidR="00A96A1A">
        <w:t>a</w:t>
      </w:r>
      <w:r>
        <w:t>, in other words.</w:t>
      </w:r>
    </w:p>
    <w:p w:rsidR="0036437E" w:rsidRDefault="0036437E" w:rsidP="0036437E">
      <w:pPr>
        <w:spacing w:line="480" w:lineRule="auto"/>
        <w:ind w:firstLine="720"/>
        <w:jc w:val="both"/>
      </w:pPr>
      <w:r>
        <w:t>Just as sage Valmiki compares Indrajit with Indr</w:t>
      </w:r>
      <w:r w:rsidR="00A96A1A">
        <w:t>a</w:t>
      </w:r>
      <w:r>
        <w:t>, he compares Kumbhakarn</w:t>
      </w:r>
      <w:r w:rsidR="00A96A1A">
        <w:t>a</w:t>
      </w:r>
      <w:r>
        <w:t xml:space="preserve"> with Yam</w:t>
      </w:r>
      <w:r w:rsidR="00A96A1A">
        <w:t>a</w:t>
      </w:r>
      <w:r>
        <w:t>, the god of death and mentions that Kumbhakarn</w:t>
      </w:r>
      <w:r w:rsidR="00A96A1A">
        <w:t>a</w:t>
      </w:r>
      <w:r>
        <w:t xml:space="preserve"> had defeated Yam</w:t>
      </w:r>
      <w:r w:rsidR="00A96A1A">
        <w:t>a as well</w:t>
      </w:r>
      <w:r>
        <w:t xml:space="preserve">. More than anything else, this comparison underscores the threat the </w:t>
      </w:r>
      <w:r w:rsidR="00A96A1A">
        <w:t>T</w:t>
      </w:r>
      <w:r>
        <w:t xml:space="preserve">amas </w:t>
      </w:r>
      <w:r w:rsidR="00A96A1A">
        <w:t>G</w:t>
      </w:r>
      <w:r>
        <w:t xml:space="preserve">una poses to the progress of a spiritual aspirant. </w:t>
      </w:r>
    </w:p>
    <w:p w:rsidR="00A96A1A" w:rsidRDefault="0036437E" w:rsidP="0036437E">
      <w:pPr>
        <w:spacing w:line="480" w:lineRule="auto"/>
        <w:ind w:firstLine="720"/>
        <w:jc w:val="both"/>
      </w:pPr>
      <w:r>
        <w:t>Verses 6-61-10 through 6-61-29 tell us how Lord Brahma cursed Kumbhakarn</w:t>
      </w:r>
      <w:r w:rsidR="00A96A1A">
        <w:t>a</w:t>
      </w:r>
      <w:r>
        <w:t xml:space="preserve"> that he would sleep for six months and wake up for only for a day. Wherever we get boons and curses in Ramayan</w:t>
      </w:r>
      <w:r w:rsidR="00A96A1A">
        <w:t>a</w:t>
      </w:r>
      <w:r>
        <w:t xml:space="preserve">, we know that we are looking at some aspect of reality hidden nicely behind the story. </w:t>
      </w:r>
    </w:p>
    <w:p w:rsidR="0036437E" w:rsidRDefault="0036437E" w:rsidP="0036437E">
      <w:pPr>
        <w:spacing w:line="480" w:lineRule="auto"/>
        <w:ind w:firstLine="720"/>
        <w:jc w:val="both"/>
      </w:pPr>
      <w:r>
        <w:t>Kumbhakarn</w:t>
      </w:r>
      <w:r w:rsidR="00A96A1A">
        <w:t>a</w:t>
      </w:r>
      <w:r>
        <w:t xml:space="preserve"> is a grandson of Lord Brahma. Right since his birth, he was very hungry; so, he started eating every living being. In contrast to the other demons, whose strength comes from various </w:t>
      </w:r>
      <w:r>
        <w:lastRenderedPageBreak/>
        <w:t>boons from gods, Kumbhakarn</w:t>
      </w:r>
      <w:r w:rsidR="00A96A1A">
        <w:t>a</w:t>
      </w:r>
      <w:r>
        <w:t>’s power comes from his very nature. Indr</w:t>
      </w:r>
      <w:r w:rsidR="00A96A1A">
        <w:t>a</w:t>
      </w:r>
      <w:r>
        <w:t xml:space="preserve"> tried to stop Kumbhakarn</w:t>
      </w:r>
      <w:r w:rsidR="00A96A1A">
        <w:t>a</w:t>
      </w:r>
      <w:r>
        <w:t>, but he was badly hurt and had to run to Lord Brahma for protection. Lord Brahma cursed Kumbhakarn</w:t>
      </w:r>
      <w:r w:rsidR="00A96A1A">
        <w:t>a</w:t>
      </w:r>
      <w:r>
        <w:t xml:space="preserve"> to fall asleep, as if he was dead, but Ravan</w:t>
      </w:r>
      <w:r w:rsidR="00A96A1A">
        <w:t>a</w:t>
      </w:r>
      <w:r>
        <w:t xml:space="preserve"> questioned Lord Brahma’s judgment. At Ravan</w:t>
      </w:r>
      <w:r w:rsidR="00A96A1A">
        <w:t>a</w:t>
      </w:r>
      <w:r>
        <w:t>’s request, Lord Brahma altered his curse a little, allowing Kumbhakarn</w:t>
      </w:r>
      <w:r w:rsidR="00A96A1A">
        <w:t>a</w:t>
      </w:r>
      <w:r>
        <w:t xml:space="preserve"> to sleep for six months and wake up for one day, just to eat. Thus, inside the curse story, we get to understand the nature of the </w:t>
      </w:r>
      <w:r w:rsidR="00A96A1A">
        <w:t>T</w:t>
      </w:r>
      <w:r>
        <w:t xml:space="preserve">amas </w:t>
      </w:r>
      <w:r w:rsidR="00A96A1A">
        <w:t>G</w:t>
      </w:r>
      <w:r>
        <w:t xml:space="preserve">una, which is very much a part of us too. </w:t>
      </w:r>
    </w:p>
    <w:p w:rsidR="0036437E" w:rsidRDefault="0036437E" w:rsidP="0036437E">
      <w:pPr>
        <w:spacing w:line="480" w:lineRule="auto"/>
        <w:ind w:firstLine="720"/>
        <w:jc w:val="both"/>
      </w:pPr>
      <w:r>
        <w:t xml:space="preserve">As mentioned in verse 6-60-16, overindulgence dims the intelligence of a person, making the person lazy. If you search the internet, you will come across several sites that describe a </w:t>
      </w:r>
      <w:r w:rsidR="00A96A1A">
        <w:t>T</w:t>
      </w:r>
      <w:r>
        <w:t>amasic person as evil or like the villain of a movie, with the characteristics of being ignorant, insensitive, immoral, dishonest, exploitative, deceptive, unkind, and a host of other such traits. This kind of c</w:t>
      </w:r>
      <w:r w:rsidR="00A96A1A">
        <w:t>haracterization is not accurate.</w:t>
      </w:r>
      <w:r>
        <w:t xml:space="preserve"> </w:t>
      </w:r>
      <w:r w:rsidR="00A96A1A" w:rsidRPr="00A96A1A">
        <w:rPr>
          <w:b/>
          <w:bCs/>
        </w:rPr>
        <w:t>T</w:t>
      </w:r>
      <w:r w:rsidRPr="00A96A1A">
        <w:rPr>
          <w:b/>
          <w:bCs/>
        </w:rPr>
        <w:t xml:space="preserve">he </w:t>
      </w:r>
      <w:r w:rsidR="00A96A1A" w:rsidRPr="00A96A1A">
        <w:rPr>
          <w:b/>
          <w:bCs/>
        </w:rPr>
        <w:t>T</w:t>
      </w:r>
      <w:r w:rsidRPr="00A96A1A">
        <w:rPr>
          <w:b/>
          <w:bCs/>
        </w:rPr>
        <w:t xml:space="preserve">amas </w:t>
      </w:r>
      <w:r w:rsidR="00A96A1A" w:rsidRPr="00A96A1A">
        <w:rPr>
          <w:b/>
          <w:bCs/>
        </w:rPr>
        <w:t>G</w:t>
      </w:r>
      <w:r w:rsidRPr="00A96A1A">
        <w:rPr>
          <w:b/>
          <w:bCs/>
        </w:rPr>
        <w:t>una is just a resistive force of nature</w:t>
      </w:r>
      <w:r w:rsidR="00A96A1A" w:rsidRPr="00A96A1A">
        <w:rPr>
          <w:b/>
          <w:bCs/>
        </w:rPr>
        <w:t>.</w:t>
      </w:r>
      <w:r w:rsidRPr="00A96A1A">
        <w:rPr>
          <w:b/>
          <w:bCs/>
        </w:rPr>
        <w:t xml:space="preserve"> </w:t>
      </w:r>
      <w:r w:rsidR="00A96A1A" w:rsidRPr="00A96A1A">
        <w:rPr>
          <w:b/>
          <w:bCs/>
        </w:rPr>
        <w:t>A</w:t>
      </w:r>
      <w:r w:rsidRPr="00A96A1A">
        <w:rPr>
          <w:b/>
          <w:bCs/>
        </w:rPr>
        <w:t>nything else is a play of ego/ahamkar. That is the reason we do not see sage Valmiki portraying Kumbhakarn</w:t>
      </w:r>
      <w:r w:rsidR="00A96A1A" w:rsidRPr="00A96A1A">
        <w:rPr>
          <w:b/>
          <w:bCs/>
        </w:rPr>
        <w:t>a</w:t>
      </w:r>
      <w:r w:rsidRPr="00A96A1A">
        <w:rPr>
          <w:b/>
          <w:bCs/>
        </w:rPr>
        <w:t xml:space="preserve"> as a villain</w:t>
      </w:r>
      <w:r w:rsidR="00A96A1A" w:rsidRPr="00A96A1A">
        <w:rPr>
          <w:b/>
          <w:bCs/>
        </w:rPr>
        <w:t>,</w:t>
      </w:r>
      <w:r w:rsidRPr="00A96A1A">
        <w:rPr>
          <w:b/>
          <w:bCs/>
        </w:rPr>
        <w:t xml:space="preserve"> even though he fights on the side of the demons.</w:t>
      </w:r>
    </w:p>
    <w:p w:rsidR="0036437E" w:rsidRDefault="0036437E" w:rsidP="0036437E">
      <w:pPr>
        <w:spacing w:line="480" w:lineRule="auto"/>
        <w:ind w:firstLine="720"/>
        <w:jc w:val="both"/>
      </w:pPr>
      <w:r>
        <w:t xml:space="preserve">Maybe, sage Valmiki was aware of our tendency to characterize the </w:t>
      </w:r>
      <w:r w:rsidR="0039409D">
        <w:t>T</w:t>
      </w:r>
      <w:r>
        <w:t xml:space="preserve">amas </w:t>
      </w:r>
      <w:r w:rsidR="0039409D">
        <w:t>Guna as an evil force of nature.</w:t>
      </w:r>
      <w:r>
        <w:t xml:space="preserve"> </w:t>
      </w:r>
      <w:r w:rsidR="0039409D">
        <w:t xml:space="preserve">Hence, </w:t>
      </w:r>
      <w:r>
        <w:t>he wrote a few chapters that give us a very different picture</w:t>
      </w:r>
      <w:r w:rsidR="0039409D">
        <w:t xml:space="preserve"> of Kumbhakarna</w:t>
      </w:r>
      <w:r>
        <w:t>. For example, in verses 6-63-2 to 6-63-18, Kumbhakarn</w:t>
      </w:r>
      <w:r w:rsidR="0039409D">
        <w:t>a</w:t>
      </w:r>
      <w:r>
        <w:t xml:space="preserve"> scolds Ravan</w:t>
      </w:r>
      <w:r w:rsidR="0039409D">
        <w:t>a</w:t>
      </w:r>
      <w:r>
        <w:t xml:space="preserve"> for not following the duties of a king and tells Ravan</w:t>
      </w:r>
      <w:r w:rsidR="0039409D">
        <w:t>a</w:t>
      </w:r>
      <w:r>
        <w:t xml:space="preserve"> that he is listening to bad advisors. Here, we get a picture of a person, who has very high regard for books and scriptures, and who dislikes brutality and greed for wealth. Even at the cost of getting Ravan</w:t>
      </w:r>
      <w:r w:rsidR="0039409D">
        <w:t>a</w:t>
      </w:r>
      <w:r>
        <w:t xml:space="preserve"> mad at him, Kumbhakarn</w:t>
      </w:r>
      <w:r w:rsidR="0039409D">
        <w:t>a</w:t>
      </w:r>
      <w:r>
        <w:t xml:space="preserve"> does not hesitate to give good advice to Ravan</w:t>
      </w:r>
      <w:r w:rsidR="0039409D">
        <w:t>a</w:t>
      </w:r>
      <w:r>
        <w:t>. At the same time, from verse 6-63-33 to verse 6-63-58, he gently and firmly tells Ravan</w:t>
      </w:r>
      <w:r w:rsidR="0039409D">
        <w:t>a</w:t>
      </w:r>
      <w:r>
        <w:t xml:space="preserve"> that he will do Ravan</w:t>
      </w:r>
      <w:r w:rsidR="0039409D">
        <w:t>a</w:t>
      </w:r>
      <w:r>
        <w:t>’s bidding.</w:t>
      </w:r>
    </w:p>
    <w:p w:rsidR="0039409D" w:rsidRDefault="0036437E" w:rsidP="0036437E">
      <w:pPr>
        <w:spacing w:line="480" w:lineRule="auto"/>
        <w:ind w:firstLine="720"/>
        <w:jc w:val="both"/>
      </w:pPr>
      <w:r>
        <w:t>In chapter 6-64, demon Mahodar</w:t>
      </w:r>
      <w:r w:rsidR="0039409D">
        <w:t>a</w:t>
      </w:r>
      <w:r>
        <w:t xml:space="preserve"> – meaning “big-belly” – who is a close advisor to Ravan</w:t>
      </w:r>
      <w:r w:rsidR="0039409D">
        <w:t>a</w:t>
      </w:r>
      <w:r>
        <w:t>, rebukes Kumbhakarn</w:t>
      </w:r>
      <w:r w:rsidR="0039409D">
        <w:t>a</w:t>
      </w:r>
      <w:r>
        <w:t xml:space="preserve"> and shows off his talent. According to Mahodar</w:t>
      </w:r>
      <w:r w:rsidR="0039409D">
        <w:t>a</w:t>
      </w:r>
      <w:r>
        <w:t>, Ravan</w:t>
      </w:r>
      <w:r w:rsidR="0039409D">
        <w:t>a</w:t>
      </w:r>
      <w:r>
        <w:t xml:space="preserve"> has carefully considered </w:t>
      </w:r>
      <w:r>
        <w:lastRenderedPageBreak/>
        <w:t>all aspects and consequences before choosing his course of actions. From verses 6-64-4 to 6-64-10, Mahodar</w:t>
      </w:r>
      <w:r w:rsidR="0039409D">
        <w:t>a</w:t>
      </w:r>
      <w:r>
        <w:t xml:space="preserve"> evokes the concepts of karm</w:t>
      </w:r>
      <w:r w:rsidR="0039409D">
        <w:t>a</w:t>
      </w:r>
      <w:r>
        <w:t>, virtue, etc. but ends up justifying Ravan</w:t>
      </w:r>
      <w:r w:rsidR="0039409D">
        <w:t>a</w:t>
      </w:r>
      <w:r>
        <w:t xml:space="preserve">’s actions. These four verses are particularly valuable to us, because they show how good words end up being an instrument of justification of wrong actions. </w:t>
      </w:r>
    </w:p>
    <w:p w:rsidR="0036437E" w:rsidRDefault="0036437E" w:rsidP="0036437E">
      <w:pPr>
        <w:spacing w:line="480" w:lineRule="auto"/>
        <w:ind w:firstLine="720"/>
        <w:jc w:val="both"/>
      </w:pPr>
      <w:r>
        <w:t>In verse 6-64-6, Mahodar</w:t>
      </w:r>
      <w:r w:rsidR="0039409D">
        <w:t>a</w:t>
      </w:r>
      <w:r>
        <w:t xml:space="preserve"> says that righteousness (dharm</w:t>
      </w:r>
      <w:r w:rsidR="0039409D">
        <w:t>a</w:t>
      </w:r>
      <w:r>
        <w:t>), wealth (arth</w:t>
      </w:r>
      <w:r w:rsidR="0039409D">
        <w:t>a</w:t>
      </w:r>
      <w:r>
        <w:t>) and the fulfillment of legitimate desires (kam</w:t>
      </w:r>
      <w:r w:rsidR="0039409D">
        <w:t>a</w:t>
      </w:r>
      <w:r>
        <w:t xml:space="preserve">) always go together. He takes out the fourth word from this list, which is </w:t>
      </w:r>
      <w:r w:rsidR="0039409D">
        <w:t>salvation or liberation (moksha).</w:t>
      </w:r>
      <w:r>
        <w:t xml:space="preserve"> </w:t>
      </w:r>
      <w:r w:rsidR="0039409D">
        <w:t>T</w:t>
      </w:r>
      <w:r>
        <w:t>hus, he uses these words completely out of context. Instead of saying “righteousness brings wealth, fulfillment of legitimate desires, and liberation,” Mahodar</w:t>
      </w:r>
      <w:r w:rsidR="0039409D">
        <w:t>a</w:t>
      </w:r>
      <w:r>
        <w:t xml:space="preserve"> interprets it in the wrong way. He broadens the scope of legitimate desires to include illegitimate desires and equates their fulfillment with righteousness. In three verses, 6-64-7, 8, and 9 – Mahodar</w:t>
      </w:r>
      <w:r w:rsidR="0039409D">
        <w:t>a</w:t>
      </w:r>
      <w:r>
        <w:t xml:space="preserve"> justifies Ravan</w:t>
      </w:r>
      <w:r w:rsidR="0039409D">
        <w:t>a</w:t>
      </w:r>
      <w:r>
        <w:t xml:space="preserve">’s abduction of Sita. These verses are difficult to translate and very difficult to interpret because of their twisted logic. </w:t>
      </w:r>
      <w:r w:rsidRPr="0039409D">
        <w:rPr>
          <w:b/>
          <w:bCs/>
        </w:rPr>
        <w:t>In these verses, sage Valmiki demonstrates and gives us yet another warning that the people may quote scriptures out of context to justify wrong actions.</w:t>
      </w:r>
    </w:p>
    <w:p w:rsidR="0036437E" w:rsidRDefault="0036437E" w:rsidP="0036437E">
      <w:pPr>
        <w:spacing w:line="480" w:lineRule="auto"/>
        <w:ind w:firstLine="720"/>
        <w:jc w:val="both"/>
      </w:pPr>
      <w:r>
        <w:t>Mahodar</w:t>
      </w:r>
      <w:r w:rsidR="0039409D">
        <w:t>a</w:t>
      </w:r>
      <w:r>
        <w:t>’s use of scriptures as a means to justify his ends reminds us of the warning given in the Isavasya Upanishad. It says that a person, who merely collects knowledge from the scriptures but does not use it correctly, goes to even more darkness than an individual, who does not read scriptures at all. Based on the logic Mahodar</w:t>
      </w:r>
      <w:r w:rsidR="0039409D">
        <w:t>a</w:t>
      </w:r>
      <w:r>
        <w:t xml:space="preserve"> makes use of, we conclude that he has a twisted mind. Almost to prove that this is true, in the next few verses Mahodar</w:t>
      </w:r>
      <w:r w:rsidR="0039409D">
        <w:t>a</w:t>
      </w:r>
      <w:r>
        <w:t xml:space="preserve"> hatches a wicked plan to trick Sita into Ravan</w:t>
      </w:r>
      <w:r w:rsidR="0039409D">
        <w:t>a</w:t>
      </w:r>
      <w:r>
        <w:t>’s submission by creating a fake drama of victory over Shri Ram and Laxman</w:t>
      </w:r>
      <w:r w:rsidR="0039409D">
        <w:t>a</w:t>
      </w:r>
      <w:r>
        <w:t xml:space="preserve">. </w:t>
      </w:r>
    </w:p>
    <w:p w:rsidR="0072474F" w:rsidRDefault="0036437E" w:rsidP="0036437E">
      <w:pPr>
        <w:spacing w:line="480" w:lineRule="auto"/>
        <w:ind w:firstLine="720"/>
        <w:jc w:val="both"/>
      </w:pPr>
      <w:r>
        <w:t>Coming back to the story of Kumbhakarn</w:t>
      </w:r>
      <w:r w:rsidR="0039409D">
        <w:t>a</w:t>
      </w:r>
      <w:r>
        <w:t>, in verse 6-65-23, Ravan</w:t>
      </w:r>
      <w:r w:rsidR="0039409D">
        <w:t>a</w:t>
      </w:r>
      <w:r>
        <w:t xml:space="preserve"> orders Kumbhakarn</w:t>
      </w:r>
      <w:r w:rsidR="0039409D">
        <w:t>a</w:t>
      </w:r>
      <w:r>
        <w:t xml:space="preserve"> to go to war along with the army of Lanka against Shri Ram. The discussion of Kumbhakarn</w:t>
      </w:r>
      <w:r w:rsidR="0039409D">
        <w:t>a</w:t>
      </w:r>
      <w:r>
        <w:t xml:space="preserve"> going to the battle alone</w:t>
      </w:r>
      <w:r w:rsidR="0039409D">
        <w:t>, without any of Ravana’s army,</w:t>
      </w:r>
      <w:r>
        <w:t xml:space="preserve"> keeps on popping up in these chapters</w:t>
      </w:r>
      <w:r w:rsidR="0039409D">
        <w:t>.</w:t>
      </w:r>
      <w:r>
        <w:t xml:space="preserve"> </w:t>
      </w:r>
      <w:r w:rsidR="0039409D">
        <w:t>I</w:t>
      </w:r>
      <w:r>
        <w:t>ts reason will be clear later.</w:t>
      </w:r>
    </w:p>
    <w:p w:rsidR="0036437E" w:rsidRDefault="0036437E" w:rsidP="0036437E">
      <w:pPr>
        <w:spacing w:line="480" w:lineRule="auto"/>
        <w:ind w:firstLine="720"/>
        <w:jc w:val="both"/>
      </w:pPr>
      <w:r>
        <w:lastRenderedPageBreak/>
        <w:t>Verses 6-65-40 and 41 tell us the exact size of Kumbhakarn</w:t>
      </w:r>
      <w:r w:rsidR="0072474F">
        <w:t>a</w:t>
      </w:r>
      <w:r>
        <w:t xml:space="preserve">. He is 600 bows tall and 100 bows wide. </w:t>
      </w:r>
      <w:r w:rsidR="0072474F">
        <w:t>The</w:t>
      </w:r>
      <w:r>
        <w:t xml:space="preserve"> bows used in ancient times were very tall. If we consider a bow’s height to be five feet, we get Kumbhakarn</w:t>
      </w:r>
      <w:r w:rsidR="0072474F">
        <w:t>a</w:t>
      </w:r>
      <w:r>
        <w:t>’s height to be 3000 feet, which is three times that of Eifel tower. As for his width, he is 500 feet wide.</w:t>
      </w:r>
      <w:r w:rsidR="0072474F">
        <w:t xml:space="preserve"> </w:t>
      </w:r>
    </w:p>
    <w:p w:rsidR="0036437E" w:rsidRDefault="0036437E" w:rsidP="0036437E">
      <w:pPr>
        <w:spacing w:line="480" w:lineRule="auto"/>
        <w:ind w:firstLine="720"/>
        <w:jc w:val="both"/>
      </w:pPr>
      <w:r>
        <w:t>In chapters 6-66 and 6-67, Kumbhakarn</w:t>
      </w:r>
      <w:r w:rsidR="0072474F">
        <w:t>a</w:t>
      </w:r>
      <w:r>
        <w:t xml:space="preserve"> decimates and devours the monkey army, even as Angad tries to raise the monkeys’ spirits. In verse 6-67-18, Hanuman tries to stop Kumbhakarn</w:t>
      </w:r>
      <w:r w:rsidR="0072474F">
        <w:t>a</w:t>
      </w:r>
      <w:r>
        <w:t xml:space="preserve"> and gets badly hurt in a single hit from him. In verses 6-67-24 through 6-67-30, sage Valmiki tells us that five monkey leaders attack Kumbhakarn</w:t>
      </w:r>
      <w:r w:rsidR="0072474F">
        <w:t>a</w:t>
      </w:r>
      <w:r>
        <w:t xml:space="preserve"> at the same time. However, Kumbhakarn</w:t>
      </w:r>
      <w:r w:rsidR="0072474F">
        <w:t>a</w:t>
      </w:r>
      <w:r>
        <w:t xml:space="preserve"> defeats all of them quite easily.</w:t>
      </w:r>
    </w:p>
    <w:p w:rsidR="0072474F" w:rsidRDefault="0036437E" w:rsidP="0036437E">
      <w:pPr>
        <w:spacing w:line="480" w:lineRule="auto"/>
        <w:ind w:firstLine="720"/>
        <w:jc w:val="both"/>
      </w:pPr>
      <w:r>
        <w:t>Because of his agility, little Angad manages to give a good fight to Kumbhakarn</w:t>
      </w:r>
      <w:r w:rsidR="0072474F">
        <w:t>a</w:t>
      </w:r>
      <w:r>
        <w:t>. However, in verse 6-67-50, Kumbhakarn</w:t>
      </w:r>
      <w:r w:rsidR="0072474F">
        <w:t>a</w:t>
      </w:r>
      <w:r>
        <w:t xml:space="preserve"> catches Angad in his fist and throws him down; Angad falls unconscious. Sugreev</w:t>
      </w:r>
      <w:r w:rsidR="0072474F">
        <w:t>a</w:t>
      </w:r>
      <w:r>
        <w:t xml:space="preserve"> tries to stop Kumbhakarn</w:t>
      </w:r>
      <w:r w:rsidR="0072474F">
        <w:t>a,</w:t>
      </w:r>
      <w:r>
        <w:t xml:space="preserve"> but does not succeed. Instead, in verse 6-67-62, Kumbhakarn</w:t>
      </w:r>
      <w:r w:rsidR="0072474F">
        <w:t>a</w:t>
      </w:r>
      <w:r>
        <w:t xml:space="preserve"> tries to kill Sugreev</w:t>
      </w:r>
      <w:r w:rsidR="0072474F">
        <w:t>a</w:t>
      </w:r>
      <w:r>
        <w:t xml:space="preserve"> by his spike. Fortu</w:t>
      </w:r>
      <w:r w:rsidR="0072474F">
        <w:t xml:space="preserve">nately, in verse 6-67-63, </w:t>
      </w:r>
      <w:r>
        <w:t>Hanuman steps in and stops the spike from killing Sugreev</w:t>
      </w:r>
      <w:r w:rsidR="0072474F">
        <w:t>a</w:t>
      </w:r>
      <w:r>
        <w:t xml:space="preserve">. </w:t>
      </w:r>
    </w:p>
    <w:p w:rsidR="0036437E" w:rsidRDefault="0072474F" w:rsidP="0036437E">
      <w:pPr>
        <w:spacing w:line="480" w:lineRule="auto"/>
        <w:ind w:firstLine="720"/>
        <w:jc w:val="both"/>
      </w:pPr>
      <w:r>
        <w:t>A</w:t>
      </w:r>
      <w:r w:rsidR="0036437E">
        <w:t>t this point, all the monkey leaders are collectively trying to stop Kumbhakarn</w:t>
      </w:r>
      <w:r>
        <w:t>a</w:t>
      </w:r>
      <w:r w:rsidR="0036437E">
        <w:t>. They are not following the one-to-one-fight rule, and yet they cannot contain Kumbhakarn</w:t>
      </w:r>
      <w:r>
        <w:t>a</w:t>
      </w:r>
      <w:r w:rsidR="0036437E">
        <w:t>. In verse 6-67-67, Kumbhakarn</w:t>
      </w:r>
      <w:r>
        <w:t>a</w:t>
      </w:r>
      <w:r w:rsidR="0036437E">
        <w:t xml:space="preserve"> manages to strike Sugreev</w:t>
      </w:r>
      <w:r>
        <w:t>a</w:t>
      </w:r>
      <w:r w:rsidR="0036437E">
        <w:t xml:space="preserve"> with a mountain, making Sugreev</w:t>
      </w:r>
      <w:r>
        <w:t>a</w:t>
      </w:r>
      <w:r w:rsidR="0036437E">
        <w:t xml:space="preserve"> unconscious. So far, Sugreev</w:t>
      </w:r>
      <w:r>
        <w:t>a</w:t>
      </w:r>
      <w:r w:rsidR="0036437E">
        <w:t xml:space="preserve"> has fallen unconscious three times with no confirmed killing of any named demon to his credit. Instead of killing Sugreev</w:t>
      </w:r>
      <w:r>
        <w:t>a</w:t>
      </w:r>
      <w:r w:rsidR="0036437E">
        <w:t xml:space="preserve"> on the spot, Kumbhakarn</w:t>
      </w:r>
      <w:r>
        <w:t>a</w:t>
      </w:r>
      <w:r w:rsidR="0036437E">
        <w:t xml:space="preserve"> decides to take him to Lanka first and then kill him there.</w:t>
      </w:r>
    </w:p>
    <w:p w:rsidR="0072474F" w:rsidRDefault="0036437E" w:rsidP="0036437E">
      <w:pPr>
        <w:spacing w:line="480" w:lineRule="auto"/>
        <w:ind w:firstLine="720"/>
        <w:jc w:val="both"/>
      </w:pPr>
      <w:r>
        <w:t>In verse 6-67-72, Kumbhakarn</w:t>
      </w:r>
      <w:r w:rsidR="0072474F">
        <w:t>a</w:t>
      </w:r>
      <w:r>
        <w:t xml:space="preserve"> thinks that if he kills Sugreev</w:t>
      </w:r>
      <w:r w:rsidR="0072474F">
        <w:t>a</w:t>
      </w:r>
      <w:r>
        <w:t>, the entire army of Shri Ram will be defeated. This logic works only if we consider Sugreev</w:t>
      </w:r>
      <w:r w:rsidR="0072474F">
        <w:t>a</w:t>
      </w:r>
      <w:r>
        <w:t xml:space="preserve"> to be the heart. When the heart stops, the consciousness has to leave the body. </w:t>
      </w:r>
    </w:p>
    <w:p w:rsidR="0036437E" w:rsidRDefault="0036437E" w:rsidP="0036437E">
      <w:pPr>
        <w:spacing w:line="480" w:lineRule="auto"/>
        <w:ind w:firstLine="720"/>
        <w:jc w:val="both"/>
      </w:pPr>
      <w:r>
        <w:lastRenderedPageBreak/>
        <w:t>Fortunately, in verses 6-67-84 to 6-67-89, Sugreev</w:t>
      </w:r>
      <w:r w:rsidR="0072474F">
        <w:t>a</w:t>
      </w:r>
      <w:r>
        <w:t xml:space="preserve"> regains his consciousness. He escapes from Lanka and unites with Shri Ram. Sugreev</w:t>
      </w:r>
      <w:r w:rsidR="0072474F">
        <w:t>a</w:t>
      </w:r>
      <w:r>
        <w:t xml:space="preserve"> manages to cut-off Kumbhakarn</w:t>
      </w:r>
      <w:r w:rsidR="0072474F">
        <w:t>a</w:t>
      </w:r>
      <w:r>
        <w:t>’s nose, ears, and thus, Kumbhakarn</w:t>
      </w:r>
      <w:r w:rsidR="0072474F">
        <w:t>a</w:t>
      </w:r>
      <w:r>
        <w:t xml:space="preserve"> looks even more frightening than before.</w:t>
      </w:r>
    </w:p>
    <w:p w:rsidR="0036437E" w:rsidRDefault="0036437E" w:rsidP="0036437E">
      <w:pPr>
        <w:spacing w:line="480" w:lineRule="auto"/>
        <w:ind w:firstLine="720"/>
        <w:jc w:val="both"/>
      </w:pPr>
      <w:r>
        <w:t>Let us step back a little and see Hanuman’s reaction at the time, when Kumbhakarn</w:t>
      </w:r>
      <w:r w:rsidR="0072474F">
        <w:t>a</w:t>
      </w:r>
      <w:r>
        <w:t xml:space="preserve"> was carrying Sugreev</w:t>
      </w:r>
      <w:r w:rsidR="0072474F">
        <w:t>a</w:t>
      </w:r>
      <w:r>
        <w:t xml:space="preserve"> away to Lanka to kill him. Hanuman could have tried to stop Kumbhakarn</w:t>
      </w:r>
      <w:r w:rsidR="0072474F">
        <w:t>a</w:t>
      </w:r>
      <w:r>
        <w:t xml:space="preserve"> from carrying unconscious Sugreev</w:t>
      </w:r>
      <w:r w:rsidR="0072474F">
        <w:t>a</w:t>
      </w:r>
      <w:r>
        <w:t xml:space="preserve"> away, but he chooses not to do so. From the verse 6-67-74 to verse 6-67-80, Hanuman decides the right course of action for him, while the enemy carries his king away. First, he thinks of killing Kumbhakarn</w:t>
      </w:r>
      <w:r w:rsidR="0072474F">
        <w:t>a</w:t>
      </w:r>
      <w:r>
        <w:t xml:space="preserve"> to help Sugreev</w:t>
      </w:r>
      <w:r w:rsidR="0072474F">
        <w:t>a</w:t>
      </w:r>
      <w:r>
        <w:t>. However, then, he thinks that it would be shameful for Sugreev</w:t>
      </w:r>
      <w:r w:rsidR="0072474F">
        <w:t>a</w:t>
      </w:r>
      <w:r>
        <w:t xml:space="preserve"> to need help. Therefore, in verse 6-67-81, he decides to wait and decides to cheer up the monkey army in the meantime. It does not appear to be logic</w:t>
      </w:r>
      <w:r w:rsidR="0072474F">
        <w:t xml:space="preserve">al. Just a few verses ago, </w:t>
      </w:r>
      <w:r>
        <w:t>Hanuman had stopped the spike hurled by Kumbhakarn</w:t>
      </w:r>
      <w:r w:rsidR="0072474F">
        <w:t>a</w:t>
      </w:r>
      <w:r>
        <w:t xml:space="preserve"> toward Sugreev</w:t>
      </w:r>
      <w:r w:rsidR="0072474F">
        <w:t>a</w:t>
      </w:r>
      <w:r>
        <w:t>. At that time, Sugreev</w:t>
      </w:r>
      <w:r w:rsidR="0072474F">
        <w:t>a</w:t>
      </w:r>
      <w:r>
        <w:t xml:space="preserve"> de</w:t>
      </w:r>
      <w:r w:rsidR="0072474F">
        <w:t xml:space="preserve">finitely needed help, which </w:t>
      </w:r>
      <w:r>
        <w:t xml:space="preserve">Hanuman offered, as </w:t>
      </w:r>
      <w:r w:rsidR="0072474F">
        <w:t>a</w:t>
      </w:r>
      <w:r>
        <w:t xml:space="preserve"> duty. Just a few verses before, all the monkey leaders fought together against Kumbhakarn</w:t>
      </w:r>
      <w:r w:rsidR="0072474F">
        <w:t>a</w:t>
      </w:r>
      <w:r>
        <w:t>. None of them felt any shame in it. So, why would Sugreev</w:t>
      </w:r>
      <w:r w:rsidR="0072474F">
        <w:t>a</w:t>
      </w:r>
      <w:r>
        <w:t xml:space="preserve"> feel ashamed, if he got help when he was unconscious and was being carried away to be killed by an enemy? </w:t>
      </w:r>
      <w:r w:rsidRPr="001361EE">
        <w:rPr>
          <w:b/>
          <w:bCs/>
        </w:rPr>
        <w:t>Surely, sage Valmiki has a secret</w:t>
      </w:r>
      <w:r w:rsidR="0072474F" w:rsidRPr="001361EE">
        <w:rPr>
          <w:b/>
          <w:bCs/>
        </w:rPr>
        <w:t xml:space="preserve"> message in the actions of Hanuman.</w:t>
      </w:r>
      <w:r w:rsidRPr="001361EE">
        <w:rPr>
          <w:b/>
          <w:bCs/>
        </w:rPr>
        <w:t xml:space="preserve"> Interestingly, as per the law of duplication, same illogical actions happen again. This time, Laxman</w:t>
      </w:r>
      <w:r w:rsidR="0072474F" w:rsidRPr="001361EE">
        <w:rPr>
          <w:b/>
          <w:bCs/>
        </w:rPr>
        <w:t>a</w:t>
      </w:r>
      <w:r w:rsidRPr="001361EE">
        <w:rPr>
          <w:b/>
          <w:bCs/>
        </w:rPr>
        <w:t xml:space="preserve"> makes a blunder.</w:t>
      </w:r>
    </w:p>
    <w:p w:rsidR="0036437E" w:rsidRDefault="0036437E" w:rsidP="0036437E">
      <w:pPr>
        <w:spacing w:line="480" w:lineRule="auto"/>
        <w:ind w:firstLine="720"/>
        <w:jc w:val="both"/>
      </w:pPr>
      <w:r>
        <w:t>In verse 6-67-94, the mighty Kumbhakarn</w:t>
      </w:r>
      <w:r w:rsidR="001361EE">
        <w:t>a</w:t>
      </w:r>
      <w:r>
        <w:t xml:space="preserve"> is back in the battlefield. He is angry, drenched in blood and without his nose and ears. Laxman</w:t>
      </w:r>
      <w:r w:rsidR="001361EE">
        <w:t>a</w:t>
      </w:r>
      <w:r>
        <w:t xml:space="preserve"> tries to stop him and manages to give him a good fight. In verses 6-67-106 through 6-67-111, Kumbhakarn</w:t>
      </w:r>
      <w:r w:rsidR="001361EE">
        <w:t>a</w:t>
      </w:r>
      <w:r>
        <w:t xml:space="preserve"> praises Laxman</w:t>
      </w:r>
      <w:r w:rsidR="001361EE">
        <w:t>a</w:t>
      </w:r>
      <w:r>
        <w:t>’s bravery</w:t>
      </w:r>
      <w:r w:rsidR="001361EE">
        <w:t>,</w:t>
      </w:r>
      <w:r>
        <w:t xml:space="preserve"> but mildly and respectfully, refuses to fight. He tells Laxman that he is interested in killing only Shri Ram, because when he kills Shri Ram, the rest of the army dies with him. </w:t>
      </w:r>
      <w:r w:rsidRPr="001361EE">
        <w:rPr>
          <w:b/>
          <w:bCs/>
        </w:rPr>
        <w:t>Strangely, in verse 6-67-114, Laxman</w:t>
      </w:r>
      <w:r w:rsidR="001361EE" w:rsidRPr="001361EE">
        <w:rPr>
          <w:b/>
          <w:bCs/>
        </w:rPr>
        <w:t>a</w:t>
      </w:r>
      <w:r w:rsidRPr="001361EE">
        <w:rPr>
          <w:b/>
          <w:bCs/>
        </w:rPr>
        <w:t xml:space="preserve"> happily directs Kumbhakarn</w:t>
      </w:r>
      <w:r w:rsidR="001361EE" w:rsidRPr="001361EE">
        <w:rPr>
          <w:b/>
          <w:bCs/>
        </w:rPr>
        <w:t>a</w:t>
      </w:r>
      <w:r w:rsidRPr="001361EE">
        <w:rPr>
          <w:b/>
          <w:bCs/>
        </w:rPr>
        <w:t xml:space="preserve"> to Shri Ram. </w:t>
      </w:r>
      <w:r>
        <w:t>Kumbhakarn</w:t>
      </w:r>
      <w:r w:rsidR="001361EE">
        <w:t>a</w:t>
      </w:r>
      <w:r>
        <w:t xml:space="preserve"> brushes Laxman</w:t>
      </w:r>
      <w:r w:rsidR="001361EE">
        <w:t>a</w:t>
      </w:r>
      <w:r>
        <w:t xml:space="preserve"> away and rushes toward Shri Ram, with </w:t>
      </w:r>
      <w:r>
        <w:lastRenderedPageBreak/>
        <w:t>the intent to kill him. Ideally, Laxman</w:t>
      </w:r>
      <w:r w:rsidR="001361EE">
        <w:t>a</w:t>
      </w:r>
      <w:r>
        <w:t xml:space="preserve"> should have told Kumbhakarn</w:t>
      </w:r>
      <w:r w:rsidR="001361EE">
        <w:t>a</w:t>
      </w:r>
      <w:r>
        <w:t xml:space="preserve"> that he could fight Shri Ram only when Laxman</w:t>
      </w:r>
      <w:r w:rsidR="001361EE">
        <w:t>a</w:t>
      </w:r>
      <w:r>
        <w:t xml:space="preserve"> was dead. It does not make sense to direct an enemy to your king, as it increases the chances of the enemy killing the king.</w:t>
      </w:r>
    </w:p>
    <w:p w:rsidR="0036437E" w:rsidRDefault="0036437E" w:rsidP="0036437E">
      <w:pPr>
        <w:spacing w:line="480" w:lineRule="auto"/>
        <w:ind w:firstLine="720"/>
        <w:jc w:val="both"/>
      </w:pPr>
      <w:r w:rsidRPr="001361EE">
        <w:rPr>
          <w:b/>
          <w:bCs/>
        </w:rPr>
        <w:t>Hanuman</w:t>
      </w:r>
      <w:r w:rsidR="001361EE" w:rsidRPr="001361EE">
        <w:rPr>
          <w:b/>
          <w:bCs/>
        </w:rPr>
        <w:t>a</w:t>
      </w:r>
      <w:r w:rsidRPr="001361EE">
        <w:rPr>
          <w:b/>
          <w:bCs/>
        </w:rPr>
        <w:t xml:space="preserve"> and Laxman</w:t>
      </w:r>
      <w:r w:rsidR="001361EE" w:rsidRPr="001361EE">
        <w:rPr>
          <w:b/>
          <w:bCs/>
        </w:rPr>
        <w:t>a</w:t>
      </w:r>
      <w:r w:rsidRPr="001361EE">
        <w:rPr>
          <w:b/>
          <w:bCs/>
        </w:rPr>
        <w:t xml:space="preserve"> not engaging Kumbhakarn</w:t>
      </w:r>
      <w:r w:rsidR="001361EE">
        <w:rPr>
          <w:b/>
          <w:bCs/>
        </w:rPr>
        <w:t>a</w:t>
      </w:r>
      <w:r w:rsidRPr="001361EE">
        <w:rPr>
          <w:b/>
          <w:bCs/>
        </w:rPr>
        <w:t xml:space="preserve"> and putting Sugreev and Shri Ram in harm’s way is a puzzle of Ramayan.</w:t>
      </w:r>
      <w:r>
        <w:t xml:space="preserve"> </w:t>
      </w:r>
      <w:r w:rsidRPr="001361EE">
        <w:rPr>
          <w:b/>
          <w:bCs/>
        </w:rPr>
        <w:t xml:space="preserve">What Sage Valmiki is suggesting here is that </w:t>
      </w:r>
      <w:r w:rsidR="001361EE" w:rsidRPr="001361EE">
        <w:rPr>
          <w:b/>
          <w:bCs/>
        </w:rPr>
        <w:t>P</w:t>
      </w:r>
      <w:r w:rsidRPr="001361EE">
        <w:rPr>
          <w:b/>
          <w:bCs/>
        </w:rPr>
        <w:t>ran</w:t>
      </w:r>
      <w:r w:rsidR="001361EE" w:rsidRPr="001361EE">
        <w:rPr>
          <w:b/>
          <w:bCs/>
        </w:rPr>
        <w:t>a</w:t>
      </w:r>
      <w:r w:rsidRPr="001361EE">
        <w:rPr>
          <w:b/>
          <w:bCs/>
        </w:rPr>
        <w:t xml:space="preserve"> and a devoted mind, though strong, are no match for the </w:t>
      </w:r>
      <w:r w:rsidR="001361EE" w:rsidRPr="001361EE">
        <w:rPr>
          <w:b/>
          <w:bCs/>
        </w:rPr>
        <w:t>T</w:t>
      </w:r>
      <w:r w:rsidRPr="001361EE">
        <w:rPr>
          <w:b/>
          <w:bCs/>
        </w:rPr>
        <w:t xml:space="preserve">amas </w:t>
      </w:r>
      <w:r w:rsidR="001361EE" w:rsidRPr="001361EE">
        <w:rPr>
          <w:b/>
          <w:bCs/>
        </w:rPr>
        <w:t>G</w:t>
      </w:r>
      <w:r w:rsidRPr="001361EE">
        <w:rPr>
          <w:b/>
          <w:bCs/>
        </w:rPr>
        <w:t xml:space="preserve">una. Only the power of the higher consciousness can nullify </w:t>
      </w:r>
      <w:r w:rsidR="001361EE" w:rsidRPr="001361EE">
        <w:rPr>
          <w:b/>
          <w:bCs/>
        </w:rPr>
        <w:t>the T</w:t>
      </w:r>
      <w:r w:rsidRPr="001361EE">
        <w:rPr>
          <w:b/>
          <w:bCs/>
        </w:rPr>
        <w:t xml:space="preserve">amas </w:t>
      </w:r>
      <w:r w:rsidR="001361EE" w:rsidRPr="001361EE">
        <w:rPr>
          <w:b/>
          <w:bCs/>
        </w:rPr>
        <w:t>G</w:t>
      </w:r>
      <w:r w:rsidRPr="001361EE">
        <w:rPr>
          <w:b/>
          <w:bCs/>
        </w:rPr>
        <w:t xml:space="preserve">una. </w:t>
      </w:r>
      <w:r>
        <w:t>That is the reason we see Shri Ram killing a named demon for the first time in battle and opening his account.</w:t>
      </w:r>
    </w:p>
    <w:p w:rsidR="0036437E" w:rsidRDefault="0036437E" w:rsidP="0036437E">
      <w:pPr>
        <w:spacing w:line="480" w:lineRule="auto"/>
        <w:ind w:firstLine="720"/>
        <w:jc w:val="both"/>
      </w:pPr>
      <w:r>
        <w:t xml:space="preserve">This solution prescribed by sage Valmiki is rather difficult to understand. Let us try to read it from our daily experience, because that is the only useful reference for us. When we are in a phase of eating and spending too much time sleeping, we are full of </w:t>
      </w:r>
      <w:r w:rsidR="001361EE">
        <w:t>T</w:t>
      </w:r>
      <w:r>
        <w:t>amas</w:t>
      </w:r>
      <w:r w:rsidR="001361EE">
        <w:t xml:space="preserve"> Guna</w:t>
      </w:r>
      <w:r>
        <w:t xml:space="preserve">. These types of phases happen to all spiritual aspirants where, suddenly, a strange lethargy and laziness take them over. At this point, we are unable to devote our mind, because our mind simply refuses to focus. At the same time, we are not able to spare the efforts to do </w:t>
      </w:r>
      <w:r w:rsidR="001361EE">
        <w:t>P</w:t>
      </w:r>
      <w:r>
        <w:t>ranayama. Even if we try, it does not work. Remember that the central premise of Ramayan</w:t>
      </w:r>
      <w:r w:rsidR="001361EE">
        <w:t>a</w:t>
      </w:r>
      <w:r>
        <w:t xml:space="preserve"> is the use of the devoted mind or </w:t>
      </w:r>
      <w:r w:rsidR="001361EE">
        <w:t>P</w:t>
      </w:r>
      <w:r>
        <w:t>ran</w:t>
      </w:r>
      <w:r w:rsidR="001361EE">
        <w:t>a</w:t>
      </w:r>
      <w:r>
        <w:t xml:space="preserve"> to find the energy and the consciousness. We were able to come this far by following this path, but now these two devices will not work against the power of the </w:t>
      </w:r>
      <w:r w:rsidR="001361EE">
        <w:t>T</w:t>
      </w:r>
      <w:r>
        <w:t>amas</w:t>
      </w:r>
      <w:r w:rsidR="001361EE">
        <w:t xml:space="preserve"> Guna</w:t>
      </w:r>
      <w:r>
        <w:t>. How do we proceed, if the tools we have used so far become blunt against a powerful force? The suggestion sage Valmiki seems</w:t>
      </w:r>
      <w:r w:rsidR="001361EE">
        <w:t xml:space="preserve"> to give is that we did our job.</w:t>
      </w:r>
      <w:r>
        <w:t xml:space="preserve"> </w:t>
      </w:r>
      <w:r w:rsidR="001361EE">
        <w:t>I</w:t>
      </w:r>
      <w:r>
        <w:t xml:space="preserve">t is now for the higher consciousness to fight its battle. </w:t>
      </w:r>
      <w:r w:rsidRPr="001361EE">
        <w:rPr>
          <w:b/>
          <w:bCs/>
        </w:rPr>
        <w:t xml:space="preserve">Sage Valmiki’s prescription at this point in the battle is: step aside; do not even engage in either of these two practices. </w:t>
      </w:r>
      <w:r w:rsidR="001361EE" w:rsidRPr="001361EE">
        <w:rPr>
          <w:b/>
          <w:bCs/>
        </w:rPr>
        <w:t>Be aware</w:t>
      </w:r>
      <w:r w:rsidRPr="001361EE">
        <w:rPr>
          <w:b/>
          <w:bCs/>
        </w:rPr>
        <w:t xml:space="preserve"> and leave it up to the consciousness to fight the the </w:t>
      </w:r>
      <w:r w:rsidR="001361EE" w:rsidRPr="001361EE">
        <w:rPr>
          <w:b/>
          <w:bCs/>
        </w:rPr>
        <w:t>T</w:t>
      </w:r>
      <w:r w:rsidRPr="001361EE">
        <w:rPr>
          <w:b/>
          <w:bCs/>
        </w:rPr>
        <w:t xml:space="preserve">amas </w:t>
      </w:r>
      <w:r w:rsidR="001361EE" w:rsidRPr="001361EE">
        <w:rPr>
          <w:b/>
          <w:bCs/>
        </w:rPr>
        <w:t>G</w:t>
      </w:r>
      <w:r w:rsidRPr="001361EE">
        <w:rPr>
          <w:b/>
          <w:bCs/>
        </w:rPr>
        <w:t>una.</w:t>
      </w:r>
      <w:r>
        <w:t xml:space="preserve"> For this reason, we see that Hanuman does not engage in battle with Kumbhakarn</w:t>
      </w:r>
      <w:r w:rsidR="001361EE">
        <w:t>a</w:t>
      </w:r>
      <w:r>
        <w:t>. By the same token, we see that Laxman</w:t>
      </w:r>
      <w:r w:rsidR="001361EE">
        <w:t>a</w:t>
      </w:r>
      <w:r>
        <w:t xml:space="preserve"> happily points Kumbhakarn</w:t>
      </w:r>
      <w:r w:rsidR="001361EE">
        <w:t>a</w:t>
      </w:r>
      <w:r>
        <w:t xml:space="preserve"> to Shri Ram in war.</w:t>
      </w:r>
    </w:p>
    <w:p w:rsidR="0036437E" w:rsidRDefault="0036437E" w:rsidP="0036437E">
      <w:pPr>
        <w:spacing w:line="480" w:lineRule="auto"/>
        <w:ind w:firstLine="720"/>
        <w:jc w:val="both"/>
      </w:pPr>
      <w:r>
        <w:lastRenderedPageBreak/>
        <w:t>From verse 6-67-115 onwards, Kumbhakarn</w:t>
      </w:r>
      <w:r w:rsidR="001361EE">
        <w:t>a</w:t>
      </w:r>
      <w:r>
        <w:t xml:space="preserve"> battles Shri Ram. Kumbhakarn</w:t>
      </w:r>
      <w:r w:rsidR="001361EE">
        <w:t>a</w:t>
      </w:r>
      <w:r>
        <w:t xml:space="preserve"> rushes towards Shri Ram to kill him. Shri Ram shoots arrows into Kumbhakarn</w:t>
      </w:r>
      <w:r w:rsidR="00986012">
        <w:t>a</w:t>
      </w:r>
      <w:r>
        <w:t>’s chest and makes him weaponless. Wounded Kumbhakarn</w:t>
      </w:r>
      <w:r w:rsidR="00986012">
        <w:t>a</w:t>
      </w:r>
      <w:r>
        <w:t xml:space="preserve"> then runs around the battlefield, eating soldiers from the enemy, as well as his army. Now, we get to know the reason Kumbhakarn</w:t>
      </w:r>
      <w:r w:rsidR="00986012">
        <w:t>a</w:t>
      </w:r>
      <w:r>
        <w:t xml:space="preserve"> wanted to go to the battle alone. Kumbhakarn knew that, he may be wounded in the battlefield and he may lose his sense to distinguish between friend and foe. He did not want any demon soldiers on the battlefield, so he could kill the enemy without having to worry about friendly fire for the demon army.</w:t>
      </w:r>
    </w:p>
    <w:p w:rsidR="0036437E" w:rsidRDefault="0036437E" w:rsidP="0036437E">
      <w:pPr>
        <w:spacing w:line="480" w:lineRule="auto"/>
        <w:ind w:firstLine="720"/>
        <w:jc w:val="both"/>
      </w:pPr>
      <w:r>
        <w:t>We see that not only does Kumbhakarn</w:t>
      </w:r>
      <w:r w:rsidR="00986012">
        <w:t>a</w:t>
      </w:r>
      <w:r>
        <w:t xml:space="preserve"> give a lecture to Ravan</w:t>
      </w:r>
      <w:r w:rsidR="00986012">
        <w:t>a</w:t>
      </w:r>
      <w:r>
        <w:t xml:space="preserve"> on morality, he also kills demons on the battlefield. Even though the </w:t>
      </w:r>
      <w:r w:rsidR="00986012">
        <w:t>T</w:t>
      </w:r>
      <w:r>
        <w:t xml:space="preserve">amas </w:t>
      </w:r>
      <w:r w:rsidR="00986012">
        <w:t>G</w:t>
      </w:r>
      <w:r>
        <w:t xml:space="preserve">una fights for the ego/ahamkar, </w:t>
      </w:r>
      <w:r w:rsidR="00986012">
        <w:t>T</w:t>
      </w:r>
      <w:r>
        <w:t xml:space="preserve">amas </w:t>
      </w:r>
      <w:r w:rsidR="00986012">
        <w:t>G</w:t>
      </w:r>
      <w:r>
        <w:t xml:space="preserve">una can be a problem for the ego’s/ahamkar’s side too. Sage Valmiki is reinforcing the idea that the </w:t>
      </w:r>
      <w:r w:rsidR="00986012">
        <w:t>T</w:t>
      </w:r>
      <w:r>
        <w:t xml:space="preserve">amas </w:t>
      </w:r>
      <w:r w:rsidR="00986012">
        <w:t>G</w:t>
      </w:r>
      <w:r>
        <w:t xml:space="preserve">una is a pure force of nature. When nature unleashes the </w:t>
      </w:r>
      <w:r w:rsidR="00986012">
        <w:t>T</w:t>
      </w:r>
      <w:r>
        <w:t>amas</w:t>
      </w:r>
      <w:r w:rsidR="00986012">
        <w:t xml:space="preserve"> Guna</w:t>
      </w:r>
      <w:r>
        <w:t xml:space="preserve">, it does not discriminate between a friend and a foe. Just as a sword cuts anyone it falls upon, without any regard for a friend or a foe, the </w:t>
      </w:r>
      <w:r w:rsidR="00986012">
        <w:t>T</w:t>
      </w:r>
      <w:r>
        <w:t xml:space="preserve">amas </w:t>
      </w:r>
      <w:r w:rsidR="00986012">
        <w:t>G</w:t>
      </w:r>
      <w:r>
        <w:t>una too takes no sides. That is the reason we see that Ravan</w:t>
      </w:r>
      <w:r w:rsidR="00986012">
        <w:t>a</w:t>
      </w:r>
      <w:r>
        <w:t xml:space="preserve"> does not wake up Kumbhakarn on the first shot of the battle. Rather, he waits until Shri Ram defeats him.</w:t>
      </w:r>
    </w:p>
    <w:p w:rsidR="0036437E" w:rsidRDefault="0036437E" w:rsidP="0036437E">
      <w:pPr>
        <w:spacing w:line="480" w:lineRule="auto"/>
        <w:ind w:firstLine="720"/>
        <w:jc w:val="both"/>
      </w:pPr>
      <w:r>
        <w:t>In verse 6-67-131, Laxman</w:t>
      </w:r>
      <w:r w:rsidR="00986012">
        <w:t>a</w:t>
      </w:r>
      <w:r>
        <w:t xml:space="preserve"> suggests using Kumbhakarn</w:t>
      </w:r>
      <w:r w:rsidR="00986012">
        <w:t>a</w:t>
      </w:r>
      <w:r>
        <w:t>’s weight against Kumbhakarn</w:t>
      </w:r>
      <w:r w:rsidR="00986012">
        <w:t>a</w:t>
      </w:r>
      <w:r>
        <w:t xml:space="preserve"> and making him crawl on the battleground. Laxman</w:t>
      </w:r>
      <w:r w:rsidR="00986012">
        <w:t>a</w:t>
      </w:r>
      <w:r>
        <w:t xml:space="preserve"> suggests that the monkeys jump on Kumbhakarn</w:t>
      </w:r>
      <w:r w:rsidR="00986012">
        <w:t>a</w:t>
      </w:r>
      <w:r>
        <w:t>, make him fall on the ground and, then, kill him when he is unable to move. In verse 6-67-132, the monkeys jump on Kumbhakarn</w:t>
      </w:r>
      <w:r w:rsidR="00986012">
        <w:t>a</w:t>
      </w:r>
      <w:r>
        <w:t>, but they are not able to bring him down</w:t>
      </w:r>
      <w:r w:rsidR="00986012">
        <w:t>.</w:t>
      </w:r>
      <w:r>
        <w:t xml:space="preserve"> </w:t>
      </w:r>
      <w:r w:rsidR="00986012">
        <w:t>Hence</w:t>
      </w:r>
      <w:r>
        <w:t>, Shri Ram steps into the battle against Kumbhakarn</w:t>
      </w:r>
      <w:r w:rsidR="00986012">
        <w:t>a</w:t>
      </w:r>
      <w:r>
        <w:t xml:space="preserve">. </w:t>
      </w:r>
    </w:p>
    <w:p w:rsidR="0036437E" w:rsidRDefault="0036437E" w:rsidP="0036437E">
      <w:pPr>
        <w:spacing w:line="480" w:lineRule="auto"/>
        <w:ind w:firstLine="720"/>
        <w:jc w:val="both"/>
      </w:pPr>
      <w:r>
        <w:t>In verse 6-67-158, Shri Ram chops off one of Kumbhakarn</w:t>
      </w:r>
      <w:r w:rsidR="00986012">
        <w:t>a</w:t>
      </w:r>
      <w:r>
        <w:t>’s arm, and then, in verse 6-67-162, he cuts the other arm of Kumbhakarn</w:t>
      </w:r>
      <w:r w:rsidR="00986012">
        <w:t>a</w:t>
      </w:r>
      <w:r>
        <w:t xml:space="preserve">. </w:t>
      </w:r>
      <w:r w:rsidR="00986012">
        <w:t>The</w:t>
      </w:r>
      <w:r>
        <w:t xml:space="preserve"> verse 6-67-162 has a very unusual description regarding the </w:t>
      </w:r>
      <w:r>
        <w:lastRenderedPageBreak/>
        <w:t>broken arm of Kumbhakarn</w:t>
      </w:r>
      <w:r w:rsidR="00986012">
        <w:t>a</w:t>
      </w:r>
      <w:r>
        <w:t>. It says the arm, even though it is cut off from the body, keeps moving hither, thither and yon</w:t>
      </w:r>
      <w:r w:rsidR="00986012">
        <w:t>.</w:t>
      </w:r>
      <w:r>
        <w:t xml:space="preserve"> </w:t>
      </w:r>
      <w:r w:rsidR="00986012">
        <w:t>I</w:t>
      </w:r>
      <w:r>
        <w:t xml:space="preserve">t hits the monkeys, the demons, and the trees. </w:t>
      </w:r>
    </w:p>
    <w:p w:rsidR="0036437E" w:rsidRDefault="00986012" w:rsidP="00986012">
      <w:pPr>
        <w:spacing w:line="480" w:lineRule="auto"/>
        <w:jc w:val="both"/>
      </w:pPr>
      <w:r>
        <w:tab/>
      </w:r>
      <w:r w:rsidR="0036437E">
        <w:t>In verse 6-67-163, Shri Ram cuts both legs of Kumbhakarn</w:t>
      </w:r>
      <w:r>
        <w:t>a</w:t>
      </w:r>
      <w:r w:rsidR="0036437E">
        <w:t xml:space="preserve"> and brings him down on the ground as suggested by Laxman in verse 6-67-131. Sage Valmiki reemphasizes that Kumbhakarn</w:t>
      </w:r>
      <w:r>
        <w:t>a</w:t>
      </w:r>
      <w:r w:rsidR="0036437E">
        <w:t xml:space="preserve"> falls flat on the ground, without any legs or arms. Mighty Kumbhakarn</w:t>
      </w:r>
      <w:r>
        <w:t>a</w:t>
      </w:r>
      <w:r w:rsidR="0036437E">
        <w:t>, with no legs or hands or nose or ears, crawls toward Shri Ram with his mouth as his weapon. In verse 6-67-166, Shri Ram shoots several arrows into the crawling Kumbhakarn’s mouth and closes it for good.</w:t>
      </w:r>
    </w:p>
    <w:p w:rsidR="0036437E" w:rsidRDefault="00986012" w:rsidP="00986012">
      <w:pPr>
        <w:spacing w:line="480" w:lineRule="auto"/>
        <w:jc w:val="both"/>
      </w:pPr>
      <w:r>
        <w:tab/>
      </w:r>
      <w:r w:rsidR="0036437E">
        <w:t>In verse 6-67-170, Shri Ram cuts off Kumbhakarn</w:t>
      </w:r>
      <w:r>
        <w:t>a</w:t>
      </w:r>
      <w:r w:rsidR="0036437E">
        <w:t>’s head, finally killing the mighty Kumbhakarn</w:t>
      </w:r>
      <w:r>
        <w:t>a</w:t>
      </w:r>
      <w:r w:rsidR="0036437E">
        <w:t>. Even as he dies, Kumbhakarn</w:t>
      </w:r>
      <w:r>
        <w:t>a</w:t>
      </w:r>
      <w:r w:rsidR="0036437E">
        <w:t xml:space="preserve"> creates a puzzle for us. Verses 6-67-172 and 173 mentions that Kumbhakarn</w:t>
      </w:r>
      <w:r>
        <w:t>a</w:t>
      </w:r>
      <w:r w:rsidR="0036437E">
        <w:t>’s head fell in one of Lanka’s street and that his body fell into the sea, killing many alligators and fishes.</w:t>
      </w:r>
    </w:p>
    <w:p w:rsidR="0036437E" w:rsidRDefault="00986012" w:rsidP="00986012">
      <w:pPr>
        <w:spacing w:line="480" w:lineRule="auto"/>
        <w:jc w:val="both"/>
      </w:pPr>
      <w:r>
        <w:tab/>
      </w:r>
      <w:r w:rsidR="0036437E">
        <w:t>Kumbhakarn’s head falling in the street of Lanka gives us an estimate of the respective locations of Kumbhakarn</w:t>
      </w:r>
      <w:r>
        <w:t>a</w:t>
      </w:r>
      <w:r w:rsidR="0036437E">
        <w:t xml:space="preserve"> and Shri Ram in the battlefield, with respect to Lanka and the sea. Shri Ram is facing Lanka and has the sea behind him</w:t>
      </w:r>
      <w:r>
        <w:t>. L</w:t>
      </w:r>
      <w:r w:rsidR="0036437E">
        <w:t>egless Kumbhakarn is crawling toward Shri Ram, with his face toward the sea. When Shri Ram cuts off Kumbhakarn</w:t>
      </w:r>
      <w:r>
        <w:t>a</w:t>
      </w:r>
      <w:r w:rsidR="0036437E">
        <w:t xml:space="preserve">’s head with a powerful arrow, we can imagine the force of the arrow that carries his head towards Lanka. </w:t>
      </w:r>
      <w:r w:rsidR="0036437E" w:rsidRPr="00986012">
        <w:rPr>
          <w:b/>
          <w:bCs/>
        </w:rPr>
        <w:t>However, how could a heavy, dead, handless, legless body of Kumbhakarn</w:t>
      </w:r>
      <w:r w:rsidRPr="00986012">
        <w:rPr>
          <w:b/>
          <w:bCs/>
        </w:rPr>
        <w:t>a</w:t>
      </w:r>
      <w:r w:rsidR="0036437E" w:rsidRPr="00986012">
        <w:rPr>
          <w:b/>
          <w:bCs/>
        </w:rPr>
        <w:t xml:space="preserve"> cross Shri Ram and fall in the sea?</w:t>
      </w:r>
    </w:p>
    <w:p w:rsidR="0036437E" w:rsidRDefault="0036437E" w:rsidP="0036437E">
      <w:pPr>
        <w:spacing w:line="480" w:lineRule="auto"/>
        <w:ind w:firstLine="720"/>
        <w:jc w:val="both"/>
      </w:pPr>
      <w:r>
        <w:t>Just a few verses ago, Laxman</w:t>
      </w:r>
      <w:r w:rsidR="00986012">
        <w:t>a</w:t>
      </w:r>
      <w:r>
        <w:t xml:space="preserve"> tried to kill Kumbhakarn</w:t>
      </w:r>
      <w:r w:rsidR="00986012">
        <w:t>a</w:t>
      </w:r>
      <w:r>
        <w:t xml:space="preserve"> using Kumbhakarn</w:t>
      </w:r>
      <w:r w:rsidR="00986012">
        <w:t>a</w:t>
      </w:r>
      <w:r>
        <w:t>’s weight against him. In addition, sage Valmiki has repeatedly compared Kumbhakarn</w:t>
      </w:r>
      <w:r w:rsidR="00986012">
        <w:t>a</w:t>
      </w:r>
      <w:r>
        <w:t xml:space="preserve"> with a mountain. It means that his body would stay at the same place where it was. Now, we see that there is a clear, logical discrepancy in Kumbhakarn</w:t>
      </w:r>
      <w:r w:rsidR="00986012">
        <w:t>a</w:t>
      </w:r>
      <w:r>
        <w:t>’s legless, dead body managing to reach the sea and fall in it. We can answer this puzzle in the spiritual realm by considering Kumbhakarn</w:t>
      </w:r>
      <w:r w:rsidR="00986012">
        <w:t>a</w:t>
      </w:r>
      <w:r>
        <w:t xml:space="preserve"> as the </w:t>
      </w:r>
      <w:r w:rsidR="00986012">
        <w:t>T</w:t>
      </w:r>
      <w:r>
        <w:t xml:space="preserve">amas </w:t>
      </w:r>
      <w:r w:rsidR="00986012">
        <w:t>G</w:t>
      </w:r>
      <w:r>
        <w:t>una.</w:t>
      </w:r>
    </w:p>
    <w:p w:rsidR="0036437E" w:rsidRDefault="0027360E" w:rsidP="0027360E">
      <w:pPr>
        <w:spacing w:line="480" w:lineRule="auto"/>
        <w:jc w:val="both"/>
      </w:pPr>
      <w:r>
        <w:lastRenderedPageBreak/>
        <w:tab/>
      </w:r>
      <w:r w:rsidR="0036437E">
        <w:t xml:space="preserve">There is a story in Valmiki Ramayan, which tells us that Shri Ram’s ancestors had built that sea. Thus, there is a direct connection between the sea and Shri Ram. </w:t>
      </w:r>
      <w:r w:rsidR="0036437E" w:rsidRPr="00812967">
        <w:rPr>
          <w:b/>
          <w:bCs/>
        </w:rPr>
        <w:t>Submerging Kumbhakarn</w:t>
      </w:r>
      <w:r w:rsidRPr="00812967">
        <w:rPr>
          <w:b/>
          <w:bCs/>
        </w:rPr>
        <w:t>a</w:t>
      </w:r>
      <w:r w:rsidR="0036437E" w:rsidRPr="00812967">
        <w:rPr>
          <w:b/>
          <w:bCs/>
        </w:rPr>
        <w:t>’s body in the sea is an indirect way of telling that Kumbhakarn</w:t>
      </w:r>
      <w:r w:rsidRPr="00812967">
        <w:rPr>
          <w:b/>
          <w:bCs/>
        </w:rPr>
        <w:t>a</w:t>
      </w:r>
      <w:r w:rsidR="0036437E" w:rsidRPr="00812967">
        <w:rPr>
          <w:b/>
          <w:bCs/>
        </w:rPr>
        <w:t xml:space="preserve"> disappears into Shri Ram. Shri Ram / the higher consciousness, upon defeating the </w:t>
      </w:r>
      <w:r w:rsidRPr="00812967">
        <w:rPr>
          <w:b/>
          <w:bCs/>
        </w:rPr>
        <w:t>T</w:t>
      </w:r>
      <w:r w:rsidR="0036437E" w:rsidRPr="00812967">
        <w:rPr>
          <w:b/>
          <w:bCs/>
        </w:rPr>
        <w:t xml:space="preserve">amas </w:t>
      </w:r>
      <w:r w:rsidRPr="00812967">
        <w:rPr>
          <w:b/>
          <w:bCs/>
        </w:rPr>
        <w:t>G</w:t>
      </w:r>
      <w:r w:rsidR="0036437E" w:rsidRPr="00812967">
        <w:rPr>
          <w:b/>
          <w:bCs/>
        </w:rPr>
        <w:t xml:space="preserve">una for good, absorbs </w:t>
      </w:r>
      <w:r w:rsidRPr="00812967">
        <w:rPr>
          <w:b/>
          <w:bCs/>
        </w:rPr>
        <w:t>it</w:t>
      </w:r>
      <w:r w:rsidR="0036437E" w:rsidRPr="00812967">
        <w:rPr>
          <w:b/>
          <w:bCs/>
        </w:rPr>
        <w:t xml:space="preserve"> into himself/itself.</w:t>
      </w:r>
      <w:r w:rsidR="0036437E">
        <w:t xml:space="preserve"> </w:t>
      </w:r>
    </w:p>
    <w:p w:rsidR="0036437E" w:rsidRDefault="0027360E" w:rsidP="0027360E">
      <w:pPr>
        <w:spacing w:line="480" w:lineRule="auto"/>
        <w:jc w:val="both"/>
      </w:pPr>
      <w:r>
        <w:tab/>
      </w:r>
      <w:r w:rsidR="0036437E">
        <w:t>Now we understand the compulsion of sage Valmiki to find some or the other way to drop Kumbhakarn</w:t>
      </w:r>
      <w:r w:rsidR="00812967">
        <w:t>a</w:t>
      </w:r>
      <w:r w:rsidR="0036437E">
        <w:t>’s dead body into the sea. He indicates that Kumbhakarn</w:t>
      </w:r>
      <w:r w:rsidR="00812967">
        <w:t>a</w:t>
      </w:r>
      <w:r w:rsidR="0036437E">
        <w:t>’s body kept crawling, even after his head had been cut off, and thus, it landed in the sea. Remember the verse 6-67-162 where Kumbhakarn’s hand kept on moving even after being removed from the body and kept killing others? Sage Valmiki added this creepy effect to make it easy for us to imagine Kumbhakarn</w:t>
      </w:r>
      <w:r w:rsidR="00812967">
        <w:t>a</w:t>
      </w:r>
      <w:r w:rsidR="0036437E">
        <w:t>’s headless, legless dead body crawling toward the sea and provide a duplication as well.</w:t>
      </w:r>
    </w:p>
    <w:p w:rsidR="00812967" w:rsidRDefault="00812967" w:rsidP="00812967">
      <w:pPr>
        <w:spacing w:line="480" w:lineRule="auto"/>
        <w:jc w:val="both"/>
      </w:pPr>
      <w:bookmarkStart w:id="113" w:name="_Toc412487828"/>
      <w:bookmarkStart w:id="114" w:name="_Toc423152557"/>
      <w:bookmarkStart w:id="115" w:name="_Toc423154180"/>
    </w:p>
    <w:p w:rsidR="0036437E" w:rsidRDefault="0036437E" w:rsidP="00362C53">
      <w:pPr>
        <w:pStyle w:val="Heading2"/>
        <w:jc w:val="left"/>
      </w:pPr>
      <w:bookmarkStart w:id="116" w:name="_Toc518708780"/>
      <w:r>
        <w:t>Hanuman Brings the Mountain of Herbs to Lanka</w:t>
      </w:r>
      <w:bookmarkEnd w:id="113"/>
      <w:bookmarkEnd w:id="114"/>
      <w:bookmarkEnd w:id="115"/>
      <w:bookmarkEnd w:id="116"/>
    </w:p>
    <w:p w:rsidR="0036437E" w:rsidRDefault="00362C53" w:rsidP="00362C53">
      <w:pPr>
        <w:spacing w:line="480" w:lineRule="auto"/>
        <w:jc w:val="both"/>
      </w:pPr>
      <w:r>
        <w:tab/>
      </w:r>
      <w:r w:rsidR="0036437E">
        <w:t>Even after Kumbhakarn</w:t>
      </w:r>
      <w:r w:rsidR="00D46651">
        <w:t>a</w:t>
      </w:r>
      <w:r w:rsidR="0036437E">
        <w:t>’s death, Ravan still has many great warriors in his army. However, Shri Ram’s army kills them all, one by one.</w:t>
      </w:r>
    </w:p>
    <w:p w:rsidR="0036437E" w:rsidRDefault="00362C53" w:rsidP="00362C53">
      <w:pPr>
        <w:spacing w:line="480" w:lineRule="auto"/>
        <w:jc w:val="both"/>
      </w:pPr>
      <w:r>
        <w:tab/>
      </w:r>
      <w:r w:rsidR="0036437E">
        <w:t>In verse 6-73-21, Indrajit performs a sacrificial fire before entering into the battlefield, again. In verse 6-73-27, he prepares a missile presided over by Lord Brahma, which he is going to use to kill Shri Ram. In general, when a divine missile presided over by Lord Brahma is invoked by a warrior, it is attached to a single arrow aimed at one person. Indrajit, however, invokes a missile attached to a quiver full of sharp arrows. Verses 6-73-62 to 65 tell us that Indrajit strikes down the entire leadership of the monkey army by using arrows presided over by Lord Brahma. In verse 6-73-66, Indrajit showers those powerful arrows on Shri Ram and Laxman</w:t>
      </w:r>
      <w:r w:rsidR="00D46651">
        <w:t>.</w:t>
      </w:r>
      <w:r w:rsidR="0036437E">
        <w:t xml:space="preserve"> Shri Ram does not attempt to stop him.</w:t>
      </w:r>
    </w:p>
    <w:p w:rsidR="00D46651" w:rsidRDefault="00D46651" w:rsidP="00D46651">
      <w:pPr>
        <w:spacing w:line="480" w:lineRule="auto"/>
        <w:jc w:val="both"/>
      </w:pPr>
      <w:r>
        <w:lastRenderedPageBreak/>
        <w:tab/>
      </w:r>
      <w:r w:rsidR="0036437E">
        <w:t>In verse 6-73-69, Shri Ram says to Laxman</w:t>
      </w:r>
      <w:r>
        <w:t>a</w:t>
      </w:r>
      <w:r w:rsidR="0036437E">
        <w:t xml:space="preserve"> that there is no way to stop Indrajit today because of the power of arrows presided over by Lord Brahma. All, they can do, is to take this horrible shower of arrows upon themselves and hope that Indrajit presumes them to be dead, by seeing them hurt and unconscious. This plan does not look like a good plan, because Indrajit may come near them to make sure that they are indeed dead. Luckily, however, Shri Ram’s plan works. Indrajit assumes that Shri Ram and Laxman are indeed dead and returns to Lanka. </w:t>
      </w:r>
    </w:p>
    <w:p w:rsidR="0036437E" w:rsidRDefault="00D46651" w:rsidP="00D46651">
      <w:pPr>
        <w:spacing w:line="480" w:lineRule="auto"/>
        <w:jc w:val="both"/>
      </w:pPr>
      <w:r>
        <w:tab/>
      </w:r>
      <w:r w:rsidR="0036437E">
        <w:t>In verse 6-74-3, Vibhishan</w:t>
      </w:r>
      <w:r>
        <w:t>a</w:t>
      </w:r>
      <w:r w:rsidR="0036437E">
        <w:t xml:space="preserve"> consoles the monkey army by pointing out that Shri Ram and Laxman honored the missile presided over by Lord Brahma. When a warrior honors a divine missile presided over by Lord Brahma, the divine missile does not kill the warrior. Apparently, Indrajit did not know this or did not look carefully to ensure that both Shri Ram and Laxman were dead.</w:t>
      </w:r>
    </w:p>
    <w:p w:rsidR="0036437E" w:rsidRDefault="00D46651" w:rsidP="00D46651">
      <w:pPr>
        <w:spacing w:line="480" w:lineRule="auto"/>
        <w:jc w:val="both"/>
      </w:pPr>
      <w:r>
        <w:tab/>
      </w:r>
      <w:r w:rsidR="0036437E">
        <w:t>Vibhishan</w:t>
      </w:r>
      <w:r>
        <w:t>a</w:t>
      </w:r>
      <w:r w:rsidR="0036437E">
        <w:t xml:space="preserve"> and Hanuman search the battlefield for the rest of the monkey leadership and find most of them hurt badly. Then, they search for Jambuwant, probably by calling his name aloud. </w:t>
      </w:r>
      <w:r w:rsidR="00362C53">
        <w:t xml:space="preserve">Jambavan </w:t>
      </w:r>
      <w:r w:rsidR="0036437E">
        <w:t>eyes are injured, but he recognizes Vibhishan</w:t>
      </w:r>
      <w:r>
        <w:t>a</w:t>
      </w:r>
      <w:r w:rsidR="0036437E">
        <w:t xml:space="preserve">’s voice. In verse 6-74-18, </w:t>
      </w:r>
      <w:r w:rsidR="00362C53">
        <w:t>Jambavan</w:t>
      </w:r>
      <w:r w:rsidR="0036437E">
        <w:t xml:space="preserve"> asks about Hanuman before asking about anyone else. Vibhishan</w:t>
      </w:r>
      <w:r w:rsidR="00362C53">
        <w:t>a</w:t>
      </w:r>
      <w:r w:rsidR="0036437E">
        <w:t xml:space="preserve"> questions him, why he is not asking about Shri Ram? </w:t>
      </w:r>
      <w:r w:rsidR="00362C53">
        <w:t>Jambavan</w:t>
      </w:r>
      <w:r w:rsidR="0036437E">
        <w:t xml:space="preserve"> replies, in verse 6-74-22, saying that if Hanuman is alive, then they are all alive</w:t>
      </w:r>
      <w:r w:rsidR="00362C53">
        <w:t>. O</w:t>
      </w:r>
      <w:r w:rsidR="0036437E">
        <w:t xml:space="preserve">therwise, they are dead even if alive. This critical verse underscores Hanuman’s importance as the </w:t>
      </w:r>
      <w:r w:rsidR="00362C53">
        <w:t>P</w:t>
      </w:r>
      <w:r w:rsidR="0036437E">
        <w:t>ran</w:t>
      </w:r>
      <w:r w:rsidR="00362C53">
        <w:t>a</w:t>
      </w:r>
      <w:r w:rsidR="0036437E">
        <w:t xml:space="preserve"> in our body. </w:t>
      </w:r>
    </w:p>
    <w:p w:rsidR="0036437E" w:rsidRDefault="00362C53" w:rsidP="00362C53">
      <w:pPr>
        <w:spacing w:line="480" w:lineRule="auto"/>
        <w:jc w:val="both"/>
      </w:pPr>
      <w:r>
        <w:tab/>
      </w:r>
      <w:r w:rsidR="0036437E">
        <w:t xml:space="preserve">In verse 6-74-29, </w:t>
      </w:r>
      <w:r>
        <w:t xml:space="preserve">Jambavan </w:t>
      </w:r>
      <w:r w:rsidR="0036437E">
        <w:t>asks Lord Hanuman to go to the Himalayas to fetch four life-saving herbs. These herbs are located on a mountain between Mt. Kailash</w:t>
      </w:r>
      <w:r>
        <w:t>a and Mt. Rishabha.</w:t>
      </w:r>
      <w:r w:rsidR="0036437E">
        <w:t xml:space="preserve"> </w:t>
      </w:r>
      <w:r>
        <w:t>T</w:t>
      </w:r>
      <w:r w:rsidR="0036437E">
        <w:t>hey illuminate the entire region, because they emit light. Verse 6-74-33 gives the names of the herbs as: Mrit-Sanjivani, which can restore the dead to life; Vishalyakarani, which heals all wounds; Souvarnakarani, which can restore skin to a healthy complexion; and Sandhani, which joins severed or fractured bones.</w:t>
      </w:r>
    </w:p>
    <w:p w:rsidR="0036437E" w:rsidRDefault="00362C53" w:rsidP="00362C53">
      <w:pPr>
        <w:spacing w:line="480" w:lineRule="auto"/>
        <w:jc w:val="both"/>
      </w:pPr>
      <w:r>
        <w:lastRenderedPageBreak/>
        <w:tab/>
      </w:r>
      <w:r w:rsidR="0036437E">
        <w:t xml:space="preserve">In verse 6-74-34, </w:t>
      </w:r>
      <w:r>
        <w:t>Jambavan</w:t>
      </w:r>
      <w:r w:rsidR="0036437E">
        <w:t xml:space="preserve"> says that not only would these herbs heal Shri Ram and Laxman, but they would also inject life into the dead monkey warriors and heal the wounded army. In verse 6-74-55, sage Valmiki tells us that Hanuman flies toward the Himalayas with the speed of the wind, shaking the earth with a powerful sound. In verse 6-74-56, </w:t>
      </w:r>
      <w:r>
        <w:t>H</w:t>
      </w:r>
      <w:r w:rsidR="0036437E">
        <w:t>anuman arrives at the Himalayas, meaning he did not stop anywhere. In addition, there is no mention of any other place on his journey to the Himalayas from Lanka. In verse 6-74-59, he sees the abodes of Indr</w:t>
      </w:r>
      <w:r>
        <w:t>a</w:t>
      </w:r>
      <w:r w:rsidR="0036437E">
        <w:t>, Lord Brahma, Lord Shiv</w:t>
      </w:r>
      <w:r>
        <w:t>a</w:t>
      </w:r>
      <w:r w:rsidR="0036437E">
        <w:t>, Agni (fire god), Kuber (god of wealth), and a few other places. In verse 6-74-60, he sees a sort of a hole through which one can enter into the earth and go all the way down.</w:t>
      </w:r>
    </w:p>
    <w:p w:rsidR="0036437E" w:rsidRDefault="00362C53" w:rsidP="00362C53">
      <w:pPr>
        <w:spacing w:line="480" w:lineRule="auto"/>
        <w:jc w:val="both"/>
      </w:pPr>
      <w:r>
        <w:tab/>
      </w:r>
      <w:r w:rsidR="0036437E">
        <w:t>In verse 6-74-61, he sees mount Rishabh</w:t>
      </w:r>
      <w:r>
        <w:t>a</w:t>
      </w:r>
      <w:r w:rsidR="0036437E">
        <w:t xml:space="preserve">, all illuminated because of the light emitting herbs and as if on fire, just as </w:t>
      </w:r>
      <w:r>
        <w:t xml:space="preserve">Jambavan </w:t>
      </w:r>
      <w:r w:rsidR="0036437E">
        <w:t>had described it. In verse 6-74-64, upon learning that someone is looking for them, all the distinguished herbs disappear from sight, preventing Hanuman from seeing them.</w:t>
      </w:r>
    </w:p>
    <w:p w:rsidR="0036437E" w:rsidRDefault="00362C53" w:rsidP="00362C53">
      <w:pPr>
        <w:spacing w:line="480" w:lineRule="auto"/>
        <w:jc w:val="both"/>
      </w:pPr>
      <w:r>
        <w:tab/>
      </w:r>
      <w:r w:rsidR="0036437E">
        <w:t xml:space="preserve">In verse 6-74-65, Lord Hanuman gets angry at the mountain and decides to carry the top of the mountain with herbs to Lanka. Verse 6-74-74 tells us the reason as to why Hanuman brought a whole mountain of herbs back instead of a few herbs. </w:t>
      </w:r>
    </w:p>
    <w:p w:rsidR="0036437E" w:rsidRDefault="00362C53" w:rsidP="00362C53">
      <w:pPr>
        <w:spacing w:line="480" w:lineRule="auto"/>
        <w:jc w:val="both"/>
      </w:pPr>
      <w:r>
        <w:tab/>
      </w:r>
      <w:r w:rsidR="0036437E">
        <w:t>Verse 6-74-69 calls Hanuman a second sun and gives us a picture of brightness, in which two suns are shining at the same time. The next verse describes him as shining like Lord Vishnu wielding his flaming discus of a thousand edges.</w:t>
      </w:r>
    </w:p>
    <w:p w:rsidR="0036437E" w:rsidRDefault="00362C53" w:rsidP="00362C53">
      <w:pPr>
        <w:spacing w:line="480" w:lineRule="auto"/>
        <w:jc w:val="both"/>
      </w:pPr>
      <w:r>
        <w:tab/>
      </w:r>
      <w:r w:rsidR="0036437E">
        <w:t>In verse 6-74-73, Shri Ram and Laxman inhale the fragrance of the herbs, which heals their wounds. Similarly, all the other monkey warriors also inhale the fragrance, and their wounds heal too. Verse 6-74-74 says that even dead warriors got up too.</w:t>
      </w:r>
    </w:p>
    <w:p w:rsidR="0036437E" w:rsidRDefault="00362C53" w:rsidP="00362C53">
      <w:pPr>
        <w:spacing w:line="480" w:lineRule="auto"/>
        <w:jc w:val="both"/>
      </w:pPr>
      <w:r>
        <w:tab/>
      </w:r>
      <w:r w:rsidR="0036437E">
        <w:t>In verses 6-74-75 and 76, Ravan</w:t>
      </w:r>
      <w:r>
        <w:t>a</w:t>
      </w:r>
      <w:r w:rsidR="0036437E">
        <w:t xml:space="preserve"> asks the monkey army to throw the dead bodies of the demons into the sea to honor them. In the Kumbhakarn</w:t>
      </w:r>
      <w:r>
        <w:t>a</w:t>
      </w:r>
      <w:r w:rsidR="0036437E">
        <w:t xml:space="preserve"> story, we saw the meaning of dead demons thrown in the sea, </w:t>
      </w:r>
      <w:r w:rsidR="0036437E">
        <w:lastRenderedPageBreak/>
        <w:t>and this event provides a duplication of the same. Verse 6-74-77 tells us about Hanuman carrying the mountain of herbs back to the Himalayas.</w:t>
      </w:r>
    </w:p>
    <w:p w:rsidR="0036437E" w:rsidRDefault="00362C53" w:rsidP="00362C53">
      <w:pPr>
        <w:spacing w:line="480" w:lineRule="auto"/>
        <w:jc w:val="both"/>
      </w:pPr>
      <w:r>
        <w:tab/>
      </w:r>
      <w:r w:rsidR="0036437E">
        <w:t>Bringing the mountain of herbs to Lanka to revive Shri Ram, Laxman</w:t>
      </w:r>
      <w:r w:rsidR="00B81523">
        <w:t>a</w:t>
      </w:r>
      <w:r w:rsidR="0036437E">
        <w:t xml:space="preserve"> and the rest of the monkey army is the second most significant action of Lord Hanuman, the first being to find mother Sita in Lanka. Hanuman is the most important character for us</w:t>
      </w:r>
      <w:r w:rsidR="00B81523">
        <w:t>.</w:t>
      </w:r>
      <w:r w:rsidR="0036437E">
        <w:t xml:space="preserve"> </w:t>
      </w:r>
      <w:r w:rsidR="00B81523">
        <w:t>Hence</w:t>
      </w:r>
      <w:r w:rsidR="0036437E">
        <w:t>, we need to understand every action performed by him. Let us try to interpret this significant event.</w:t>
      </w:r>
    </w:p>
    <w:p w:rsidR="0036437E" w:rsidRDefault="00B81523" w:rsidP="00B81523">
      <w:pPr>
        <w:spacing w:line="480" w:lineRule="auto"/>
        <w:jc w:val="both"/>
      </w:pPr>
      <w:r>
        <w:tab/>
      </w:r>
      <w:r w:rsidR="0036437E">
        <w:t>First, let us map the geography of the Indian subcontinent to our body, as we have done in all the other stories. We know that Lanka stands for the Root Center</w:t>
      </w:r>
      <w:r w:rsidR="005045DB">
        <w:t>. The</w:t>
      </w:r>
      <w:r w:rsidR="0036437E">
        <w:t xml:space="preserve"> Himalayas, which are to the north, stand for the </w:t>
      </w:r>
      <w:r w:rsidR="005045DB">
        <w:t>Sahasrara</w:t>
      </w:r>
      <w:r w:rsidR="0036437E">
        <w:t>. As verse 6-74-59 mentions, Lord Hanuman saw abodes of Lord Brahma and Lord Shiv</w:t>
      </w:r>
      <w:r w:rsidR="005045DB">
        <w:t>a</w:t>
      </w:r>
      <w:r w:rsidR="0036437E">
        <w:t xml:space="preserve"> in the Himalayas; this indicates the </w:t>
      </w:r>
      <w:r w:rsidR="005045DB">
        <w:t>Sahasrara</w:t>
      </w:r>
      <w:r w:rsidR="0036437E">
        <w:t xml:space="preserve">. The blazing mountains, lit because of the self-illuminating herbs, show the relative brightness of the </w:t>
      </w:r>
      <w:r w:rsidR="005045DB">
        <w:t>Sahasrara</w:t>
      </w:r>
      <w:r w:rsidR="0036437E">
        <w:t>. The herbs sense that someone is searching for them; so, they stop self-illuminati</w:t>
      </w:r>
      <w:r w:rsidR="005045DB">
        <w:t xml:space="preserve">ng and become invisible to </w:t>
      </w:r>
      <w:r w:rsidR="0036437E">
        <w:t>Hanuman. Sage Valmiki added this magic-like event, so that Hanuman could find a justification to bring the mountain to Lanka. Let us solve this puzzle.</w:t>
      </w:r>
    </w:p>
    <w:p w:rsidR="0036437E" w:rsidRDefault="005045DB" w:rsidP="005045DB">
      <w:pPr>
        <w:spacing w:line="480" w:lineRule="auto"/>
        <w:jc w:val="both"/>
      </w:pPr>
      <w:r>
        <w:tab/>
      </w:r>
      <w:r w:rsidR="0036437E">
        <w:t xml:space="preserve">Verse 6-74-69 tells us that Hanuman looks like a second sun and like Lord Vishnu with his thousand-edged discus. The image of a thousand-edged discus closely resembles the picture of the </w:t>
      </w:r>
      <w:r>
        <w:t>Sahasrara</w:t>
      </w:r>
      <w:r w:rsidR="0036437E">
        <w:t xml:space="preserve">, which means a lotus with thousand petals. His brightness being equal to the second sun reminds us of the thousand-sun effect mentioned in Gita, when </w:t>
      </w:r>
      <w:r>
        <w:t>Shri</w:t>
      </w:r>
      <w:r w:rsidR="0036437E">
        <w:t xml:space="preserve"> Krishn</w:t>
      </w:r>
      <w:r>
        <w:t>a</w:t>
      </w:r>
      <w:r w:rsidR="0036437E">
        <w:t xml:space="preserve"> showed Arjun</w:t>
      </w:r>
      <w:r>
        <w:t>a</w:t>
      </w:r>
      <w:r w:rsidR="0036437E">
        <w:t xml:space="preserve"> his real form. </w:t>
      </w:r>
    </w:p>
    <w:p w:rsidR="0036437E" w:rsidRPr="004F0CB4" w:rsidRDefault="005045DB" w:rsidP="005045DB">
      <w:pPr>
        <w:spacing w:line="480" w:lineRule="auto"/>
        <w:jc w:val="both"/>
        <w:rPr>
          <w:b/>
          <w:bCs/>
        </w:rPr>
      </w:pPr>
      <w:r>
        <w:tab/>
      </w:r>
      <w:r w:rsidR="0036437E">
        <w:t xml:space="preserve">We saw that to find the dormant energy, the </w:t>
      </w:r>
      <w:r>
        <w:t>P</w:t>
      </w:r>
      <w:r w:rsidR="0036437E">
        <w:t>ran</w:t>
      </w:r>
      <w:r>
        <w:t>a enters the Root Center.</w:t>
      </w:r>
      <w:r w:rsidR="0036437E">
        <w:t xml:space="preserve"> Lord Hanuman finding Sita in Lanka depicts it. Hanuman’s flying to the Himalayas in the north represents the first passage of the </w:t>
      </w:r>
      <w:r>
        <w:t>P</w:t>
      </w:r>
      <w:r w:rsidR="0036437E">
        <w:t>ran</w:t>
      </w:r>
      <w:r>
        <w:t>a</w:t>
      </w:r>
      <w:r w:rsidR="0036437E">
        <w:t xml:space="preserve"> toward the </w:t>
      </w:r>
      <w:r>
        <w:t>Sahasrara</w:t>
      </w:r>
      <w:r w:rsidR="0036437E">
        <w:t xml:space="preserve">. </w:t>
      </w:r>
      <w:r w:rsidR="0036437E" w:rsidRPr="004F0CB4">
        <w:rPr>
          <w:b/>
          <w:bCs/>
        </w:rPr>
        <w:t xml:space="preserve">The </w:t>
      </w:r>
      <w:r w:rsidRPr="004F0CB4">
        <w:rPr>
          <w:b/>
          <w:bCs/>
        </w:rPr>
        <w:t>P</w:t>
      </w:r>
      <w:r w:rsidR="0036437E" w:rsidRPr="004F0CB4">
        <w:rPr>
          <w:b/>
          <w:bCs/>
        </w:rPr>
        <w:t>ran</w:t>
      </w:r>
      <w:r w:rsidRPr="004F0CB4">
        <w:rPr>
          <w:b/>
          <w:bCs/>
        </w:rPr>
        <w:t>a</w:t>
      </w:r>
      <w:r w:rsidR="0036437E" w:rsidRPr="004F0CB4">
        <w:rPr>
          <w:b/>
          <w:bCs/>
        </w:rPr>
        <w:t xml:space="preserve"> travels to the </w:t>
      </w:r>
      <w:r w:rsidRPr="004F0CB4">
        <w:rPr>
          <w:b/>
          <w:bCs/>
        </w:rPr>
        <w:t>Sahasrara</w:t>
      </w:r>
      <w:r w:rsidR="004F0CB4" w:rsidRPr="004F0CB4">
        <w:rPr>
          <w:b/>
          <w:bCs/>
        </w:rPr>
        <w:t xml:space="preserve"> via the Sushumna Nadi. T</w:t>
      </w:r>
      <w:r w:rsidR="0036437E" w:rsidRPr="004F0CB4">
        <w:rPr>
          <w:b/>
          <w:bCs/>
        </w:rPr>
        <w:t xml:space="preserve">hus, Sage Valmiki depicts Hanuman as flying in the air, without describing any other location between the Root Center and the </w:t>
      </w:r>
      <w:r w:rsidRPr="004F0CB4">
        <w:rPr>
          <w:b/>
          <w:bCs/>
        </w:rPr>
        <w:t>Sahasrara</w:t>
      </w:r>
      <w:r w:rsidR="0036437E" w:rsidRPr="004F0CB4">
        <w:rPr>
          <w:b/>
          <w:bCs/>
        </w:rPr>
        <w:t>.</w:t>
      </w:r>
    </w:p>
    <w:p w:rsidR="004F0CB4" w:rsidRDefault="004F0CB4" w:rsidP="004F0CB4">
      <w:pPr>
        <w:spacing w:line="480" w:lineRule="auto"/>
        <w:jc w:val="both"/>
      </w:pPr>
      <w:r>
        <w:lastRenderedPageBreak/>
        <w:tab/>
      </w:r>
      <w:r w:rsidR="0036437E">
        <w:t xml:space="preserve">The </w:t>
      </w:r>
      <w:r>
        <w:t>P</w:t>
      </w:r>
      <w:r w:rsidR="0036437E">
        <w:t>ran</w:t>
      </w:r>
      <w:r>
        <w:t>a</w:t>
      </w:r>
      <w:r w:rsidR="0036437E">
        <w:t xml:space="preserve">’s earlier journey to the Root Center from the Heart Center is not through the Sushumna Nadi, as its access is not open yet. </w:t>
      </w:r>
      <w:r>
        <w:t>T</w:t>
      </w:r>
      <w:r w:rsidR="0036437E">
        <w:t xml:space="preserve">he Sushumna Nadi has its opening in the Root center. Once the </w:t>
      </w:r>
      <w:r>
        <w:t>P</w:t>
      </w:r>
      <w:r w:rsidR="0036437E">
        <w:t>ran</w:t>
      </w:r>
      <w:r>
        <w:t>a</w:t>
      </w:r>
      <w:r w:rsidR="0036437E">
        <w:t xml:space="preserve"> enters the Root Center, it can access the </w:t>
      </w:r>
      <w:r>
        <w:t xml:space="preserve">opening of </w:t>
      </w:r>
      <w:r w:rsidR="0036437E">
        <w:t xml:space="preserve">Sushumna Nadi. </w:t>
      </w:r>
    </w:p>
    <w:p w:rsidR="0036437E" w:rsidRDefault="004F0CB4" w:rsidP="004F0CB4">
      <w:pPr>
        <w:spacing w:line="480" w:lineRule="auto"/>
        <w:jc w:val="both"/>
      </w:pPr>
      <w:r>
        <w:tab/>
      </w:r>
      <w:r w:rsidR="0036437E">
        <w:t xml:space="preserve">In general, yogis depict the energy or the Kundalini as a snake, with three and half coils, lying dormant in the Root Center. It has an opening of the Sushumna Nadi in its mouth, meaning that it blocks the access to the Sushumna Nadi. When the </w:t>
      </w:r>
      <w:r>
        <w:t>P</w:t>
      </w:r>
      <w:r w:rsidR="0036437E">
        <w:t>ran</w:t>
      </w:r>
      <w:r>
        <w:t>a</w:t>
      </w:r>
      <w:r w:rsidR="0036437E">
        <w:t xml:space="preserve"> finds the energy in the Root Center, it finds the opening of the Sushumna Nadi automatically. With a guru's grace and some luck, it can enter the Sushumna Nadi and begins to travel upwards for the first time.</w:t>
      </w:r>
    </w:p>
    <w:p w:rsidR="0036437E" w:rsidRDefault="004F0CB4" w:rsidP="004F0CB4">
      <w:pPr>
        <w:spacing w:line="480" w:lineRule="auto"/>
        <w:jc w:val="both"/>
      </w:pPr>
      <w:r>
        <w:tab/>
      </w:r>
      <w:r w:rsidR="0036437E">
        <w:t xml:space="preserve">It is a significant event in the body for a person, and the person is bound to recognize it. By focusing attention on the base of the spine, we can feel this event. As we saw before in verse 6-74-55, when Hanuman jumped toward Himalayas, it shook all sides of the earth with a powerful sound. When the </w:t>
      </w:r>
      <w:r>
        <w:t>P</w:t>
      </w:r>
      <w:r w:rsidR="0036437E">
        <w:t>ran</w:t>
      </w:r>
      <w:r>
        <w:t>a</w:t>
      </w:r>
      <w:r w:rsidR="0036437E">
        <w:t xml:space="preserve"> travels through the Sushumna Nadi for the first time, it creates vibrations and sound similar to those mentioned in these verses.</w:t>
      </w:r>
    </w:p>
    <w:p w:rsidR="0036437E" w:rsidRDefault="004F0CB4" w:rsidP="004F0CB4">
      <w:pPr>
        <w:spacing w:line="480" w:lineRule="auto"/>
        <w:jc w:val="both"/>
      </w:pPr>
      <w:r>
        <w:tab/>
      </w:r>
      <w:r w:rsidR="0036437E">
        <w:t xml:space="preserve">When the </w:t>
      </w:r>
      <w:r>
        <w:t>P</w:t>
      </w:r>
      <w:r w:rsidR="0036437E">
        <w:t>ran</w:t>
      </w:r>
      <w:r>
        <w:t>a</w:t>
      </w:r>
      <w:r w:rsidR="0036437E">
        <w:t xml:space="preserve"> reaches the </w:t>
      </w:r>
      <w:r>
        <w:t>Sahasrara</w:t>
      </w:r>
      <w:r w:rsidR="0036437E">
        <w:t xml:space="preserve">, it converts into the </w:t>
      </w:r>
      <w:r>
        <w:t xml:space="preserve">higher </w:t>
      </w:r>
      <w:r w:rsidR="0036437E">
        <w:t>consciousness. This</w:t>
      </w:r>
      <w:r>
        <w:t xml:space="preserve"> higher</w:t>
      </w:r>
      <w:r w:rsidR="0036437E">
        <w:t xml:space="preserve"> consciousness, which is a little bit higher than the current normal level, has a medicine-like calming and neutralizing effect on the body. The </w:t>
      </w:r>
      <w:r>
        <w:t>P</w:t>
      </w:r>
      <w:r w:rsidR="0036437E">
        <w:t>ran</w:t>
      </w:r>
      <w:r>
        <w:t>a</w:t>
      </w:r>
      <w:r w:rsidR="0036437E">
        <w:t xml:space="preserve"> reaches the </w:t>
      </w:r>
      <w:r>
        <w:t>Sahasrara</w:t>
      </w:r>
      <w:r w:rsidR="0036437E">
        <w:t xml:space="preserve"> only when the energy level in the body is substantially higher than the normal energy level. Since the </w:t>
      </w:r>
      <w:r>
        <w:t>P</w:t>
      </w:r>
      <w:r w:rsidR="0036437E">
        <w:t>ran</w:t>
      </w:r>
      <w:r>
        <w:t>a</w:t>
      </w:r>
      <w:r w:rsidR="0036437E">
        <w:t xml:space="preserve"> is reaching up to the </w:t>
      </w:r>
      <w:r>
        <w:t xml:space="preserve">Sahasrara </w:t>
      </w:r>
      <w:r w:rsidR="0036437E">
        <w:t xml:space="preserve">for the first time, it finds blockages in its path, which means a large percentage of the energy </w:t>
      </w:r>
      <w:r>
        <w:t xml:space="preserve">of Prana </w:t>
      </w:r>
      <w:r w:rsidR="0036437E">
        <w:t xml:space="preserve">converts into vibrations or even heat. Thus, by the time the </w:t>
      </w:r>
      <w:r>
        <w:t>P</w:t>
      </w:r>
      <w:r w:rsidR="0036437E">
        <w:t>ran</w:t>
      </w:r>
      <w:r>
        <w:t>a</w:t>
      </w:r>
      <w:r w:rsidR="0036437E">
        <w:t xml:space="preserve"> reaches the </w:t>
      </w:r>
      <w:r>
        <w:t>Sahasrara</w:t>
      </w:r>
      <w:r w:rsidR="0036437E">
        <w:t xml:space="preserve">, the body has already taken up a good amount of vibrations and heat. </w:t>
      </w:r>
    </w:p>
    <w:p w:rsidR="004F0CB4" w:rsidRDefault="0036437E" w:rsidP="004F0CB4">
      <w:pPr>
        <w:spacing w:line="480" w:lineRule="auto"/>
        <w:ind w:firstLine="720"/>
        <w:jc w:val="both"/>
      </w:pPr>
      <w:r>
        <w:t xml:space="preserve">When the </w:t>
      </w:r>
      <w:r w:rsidR="004F0CB4">
        <w:t xml:space="preserve">higher </w:t>
      </w:r>
      <w:r>
        <w:t xml:space="preserve">consciousness begins to descend from the </w:t>
      </w:r>
      <w:r w:rsidR="004F0CB4">
        <w:t>Sahasrara</w:t>
      </w:r>
      <w:r>
        <w:t xml:space="preserve">, we feel its neutralizing effects strongly against the backdrop of the energy's violent movements in the body. The calming effect </w:t>
      </w:r>
      <w:r>
        <w:lastRenderedPageBreak/>
        <w:t xml:space="preserve">slowly descends all the way down to the Root Center and spreads all over the body. If you imagine sitting in a cross-legged position, you see the body in the shape of a triangle. We can imagine this triangular shape as the mountain that Hanuman carried to Lanka or the Root Center. You will find several images of Lord Hanuman carrying a mountain in his hand. They refer to the effect on the body of the </w:t>
      </w:r>
      <w:r w:rsidR="004F0CB4">
        <w:t>higher consciousness, when the P</w:t>
      </w:r>
      <w:r>
        <w:t>ran</w:t>
      </w:r>
      <w:r w:rsidR="004F0CB4">
        <w:t>a</w:t>
      </w:r>
      <w:r>
        <w:t xml:space="preserve"> reaches the </w:t>
      </w:r>
      <w:r w:rsidR="004F0CB4">
        <w:t>Sahasrara</w:t>
      </w:r>
      <w:r>
        <w:t xml:space="preserve">. The effect of the precious life-giving herbs is the effect of the </w:t>
      </w:r>
      <w:r w:rsidR="004F0CB4">
        <w:t xml:space="preserve">higher </w:t>
      </w:r>
      <w:r>
        <w:t>consciousness itself</w:t>
      </w:r>
      <w:r w:rsidR="004F0CB4">
        <w:t>.</w:t>
      </w:r>
      <w:bookmarkStart w:id="117" w:name="_Toc412487838"/>
      <w:bookmarkStart w:id="118" w:name="_Toc423152567"/>
      <w:bookmarkStart w:id="119" w:name="_Toc423154190"/>
    </w:p>
    <w:p w:rsidR="004F0CB4" w:rsidRDefault="004F0CB4" w:rsidP="004F0CB4">
      <w:pPr>
        <w:spacing w:line="480" w:lineRule="auto"/>
        <w:jc w:val="both"/>
      </w:pPr>
    </w:p>
    <w:p w:rsidR="0036437E" w:rsidRDefault="003F384C" w:rsidP="004F0CB4">
      <w:pPr>
        <w:pStyle w:val="Heading2"/>
        <w:jc w:val="left"/>
      </w:pPr>
      <w:bookmarkStart w:id="120" w:name="_Toc518708781"/>
      <w:r>
        <w:t xml:space="preserve">Laxmana Defeats </w:t>
      </w:r>
      <w:r w:rsidR="0036437E">
        <w:t>Indrajit</w:t>
      </w:r>
      <w:bookmarkEnd w:id="117"/>
      <w:bookmarkEnd w:id="118"/>
      <w:bookmarkEnd w:id="119"/>
      <w:bookmarkEnd w:id="120"/>
    </w:p>
    <w:p w:rsidR="0036437E" w:rsidRDefault="003F384C" w:rsidP="003F384C">
      <w:pPr>
        <w:spacing w:line="480" w:lineRule="auto"/>
        <w:jc w:val="both"/>
      </w:pPr>
      <w:r>
        <w:tab/>
      </w:r>
      <w:r w:rsidR="0036437E">
        <w:t>Upon hearing the news of death of Makaraksh</w:t>
      </w:r>
      <w:r>
        <w:t>a</w:t>
      </w:r>
      <w:r w:rsidR="0036437E">
        <w:t>, Ravan becomes furious and calls upon Indrajit to kill Shri Ram and Laxman</w:t>
      </w:r>
      <w:r>
        <w:t>a</w:t>
      </w:r>
      <w:r w:rsidR="0036437E">
        <w:t xml:space="preserve">. After performing a ritual sacrifice, Indrajit ascends on a chariot that can disappear. </w:t>
      </w:r>
    </w:p>
    <w:p w:rsidR="0036437E" w:rsidRDefault="003F384C" w:rsidP="003F384C">
      <w:pPr>
        <w:spacing w:line="480" w:lineRule="auto"/>
        <w:jc w:val="both"/>
      </w:pPr>
      <w:r>
        <w:tab/>
      </w:r>
      <w:r w:rsidR="0036437E" w:rsidRPr="003F384C">
        <w:rPr>
          <w:b/>
          <w:bCs/>
        </w:rPr>
        <w:t>In verse 6-80-13, sage Valmiki says that Indrajit’s chariot has images of an antelope, a full moon, and a half-moon. The antelope indicates his agility. The full moon and the half-moon show his ability to be visible, partially visible, and invisible to his enemies. If a new moon could be depicted pictorially, it would be there too.</w:t>
      </w:r>
      <w:r w:rsidR="0036437E">
        <w:t xml:space="preserve"> Verse 6-80-15 mentions that he is still protected by a missile presided over by Lord Brahma. Thus, we get a picture of Indrajit as an invisible, super-fast, and powerful warrior with a strong, protective shield.</w:t>
      </w:r>
    </w:p>
    <w:p w:rsidR="0036437E" w:rsidRDefault="003F384C" w:rsidP="003F384C">
      <w:pPr>
        <w:spacing w:line="480" w:lineRule="auto"/>
        <w:jc w:val="both"/>
      </w:pPr>
      <w:r>
        <w:tab/>
      </w:r>
      <w:r w:rsidR="0036437E">
        <w:t>In verse 6-80-82, hidden from sight, Indrajit strikes Shri Ram and Laxman</w:t>
      </w:r>
      <w:r>
        <w:t>a</w:t>
      </w:r>
      <w:r w:rsidR="0036437E">
        <w:t xml:space="preserve"> with arrows. Shri Ram and Laxman</w:t>
      </w:r>
      <w:r>
        <w:t>a</w:t>
      </w:r>
      <w:r w:rsidR="0036437E">
        <w:t xml:space="preserve"> could not hear the sound of the horses, chariot wheels, or the bowstring of Indrajit. Finally, Laxman</w:t>
      </w:r>
      <w:r>
        <w:t>a</w:t>
      </w:r>
      <w:r w:rsidR="0036437E">
        <w:t xml:space="preserve"> decides to employ a missile presided over by Lord Brahma and kill Indrajit. However, Shri Ram stops him in verse 6-80-38 and asks him to use high-speed arrows instead. According to Shri Ram, using a missile presided over by Lord Brahma would kill entire demons race, since Laxman</w:t>
      </w:r>
      <w:r w:rsidR="00FC1CC4">
        <w:t>a</w:t>
      </w:r>
      <w:r w:rsidR="0036437E">
        <w:t xml:space="preserve"> would not know </w:t>
      </w:r>
      <w:r w:rsidR="0036437E">
        <w:lastRenderedPageBreak/>
        <w:t>where to point the missile</w:t>
      </w:r>
      <w:r w:rsidR="0036437E" w:rsidRPr="00E57DA5">
        <w:t xml:space="preserve"> </w:t>
      </w:r>
      <w:r w:rsidR="0036437E">
        <w:t>precisely, so he would end up killing all the demons for the sake of killing the invisible Indrajit. Note that there are friendly demons like Vibhishan too.</w:t>
      </w:r>
    </w:p>
    <w:p w:rsidR="0036437E" w:rsidRDefault="00FC1CC4" w:rsidP="00FC1CC4">
      <w:pPr>
        <w:spacing w:line="480" w:lineRule="auto"/>
        <w:jc w:val="both"/>
      </w:pPr>
      <w:r>
        <w:tab/>
      </w:r>
      <w:r w:rsidR="0036437E">
        <w:t xml:space="preserve">By the time Shri Ram decides to thwart Indrajit’s attacks for the first time by using high-speed arrows, Indrajit returns to Lanka. Verse 6-81-1 reveals that Indrajit sensed the retaliation plan of Shri Ram and quickly changed his battle tactics. Indrajit comes back with an illusionary image of Sita in his chariot, but instead of going toward Shri Ram, he </w:t>
      </w:r>
      <w:r>
        <w:t xml:space="preserve">goes toward the monkeys. Hanuman recognizes </w:t>
      </w:r>
      <w:r w:rsidR="0036437E">
        <w:t xml:space="preserve">Sita in Indrajit’s chariot as he had seen her before. In verse </w:t>
      </w:r>
      <w:r>
        <w:t xml:space="preserve">6-81-29, Indrajit slices </w:t>
      </w:r>
      <w:r w:rsidR="0036437E">
        <w:t>Sita’s throat with a sword. This trick works wonders for him. After a fie</w:t>
      </w:r>
      <w:r>
        <w:t xml:space="preserve">rce battle in verse 6-82-20, </w:t>
      </w:r>
      <w:r w:rsidR="0036437E">
        <w:t>Hanuman asks the monkey army to retreat. In verse 6-82-24, Indrajit goes back to perform his ritual sacrifice as his magical power/battery seems to have run out.</w:t>
      </w:r>
    </w:p>
    <w:p w:rsidR="0036437E" w:rsidRDefault="00FC1CC4" w:rsidP="00FC1CC4">
      <w:pPr>
        <w:spacing w:line="480" w:lineRule="auto"/>
        <w:jc w:val="both"/>
      </w:pPr>
      <w:r>
        <w:tab/>
      </w:r>
      <w:r w:rsidR="0036437E">
        <w:t>In verse 6-83-8, Hanuman tells the sad news of the murder of Sita to Shri Ram. In verse 6-83-9, Shri Ram, filled with grief upon hearing this news, falls on the ground. He is conscious but extremely disturbed. From the verse 6-83-13 to verse 6-83-44, Laxman</w:t>
      </w:r>
      <w:r>
        <w:t>a</w:t>
      </w:r>
      <w:r w:rsidR="0036437E">
        <w:t xml:space="preserve"> responds to this sad turn of events with utter frustration. At this stage, we must recognize that Laxman</w:t>
      </w:r>
      <w:r>
        <w:t>a</w:t>
      </w:r>
      <w:r w:rsidR="0036437E">
        <w:t xml:space="preserve"> stands for the devoted mind. Even though he is devoted, he </w:t>
      </w:r>
      <w:r>
        <w:t>represnts</w:t>
      </w:r>
      <w:r w:rsidR="0036437E">
        <w:t xml:space="preserve"> mind. In response to severe circumstances, our mind has a tendency to give up our earlier position and swing to the opposite position. Thus, we see that Laxman</w:t>
      </w:r>
      <w:r>
        <w:t>a</w:t>
      </w:r>
      <w:r w:rsidR="0036437E">
        <w:t>, who is all about virtue, proper conduct, etc. suddenly turns around and takes opposite views.</w:t>
      </w:r>
    </w:p>
    <w:p w:rsidR="0036437E" w:rsidRPr="00FC1CC4" w:rsidRDefault="00FC1CC4" w:rsidP="00FC1CC4">
      <w:pPr>
        <w:spacing w:line="480" w:lineRule="auto"/>
        <w:jc w:val="both"/>
        <w:rPr>
          <w:b/>
          <w:bCs/>
        </w:rPr>
      </w:pPr>
      <w:r>
        <w:tab/>
      </w:r>
      <w:r w:rsidR="0036437E">
        <w:t xml:space="preserve">Luckily, Vibhishan comes to the rescue and tells everyone that Indrajit slayed an illusion of </w:t>
      </w:r>
      <w:r>
        <w:t xml:space="preserve">Sita, not real </w:t>
      </w:r>
      <w:r w:rsidR="0036437E">
        <w:t xml:space="preserve">Sita. In verse 6-84-9, Vibhishan tells everyone that Indrajit killing real Sita is as absurd as the drying up of the sea. </w:t>
      </w:r>
      <w:r w:rsidR="0036437E" w:rsidRPr="00FC1CC4">
        <w:rPr>
          <w:b/>
          <w:bCs/>
        </w:rPr>
        <w:t xml:space="preserve">Carefully read the verse 6-84-12, where he explains why it is impossible to kill real Sita. According to him, it is not possible to see Sita, even by doing philanthropic activities, waging </w:t>
      </w:r>
      <w:r w:rsidR="0036437E" w:rsidRPr="00FC1CC4">
        <w:rPr>
          <w:b/>
          <w:bCs/>
        </w:rPr>
        <w:lastRenderedPageBreak/>
        <w:t>war, or by any other strategy. Why does Vibhishan say that Sita is not visible by any strategy, when though Ravan had abducted her by force?</w:t>
      </w:r>
    </w:p>
    <w:p w:rsidR="0036437E" w:rsidRDefault="00FC1CC4" w:rsidP="00FC1CC4">
      <w:pPr>
        <w:spacing w:line="480" w:lineRule="auto"/>
        <w:jc w:val="both"/>
      </w:pPr>
      <w:r>
        <w:rPr>
          <w:b/>
          <w:bCs/>
        </w:rPr>
        <w:tab/>
      </w:r>
      <w:r w:rsidR="0036437E" w:rsidRPr="00FC1CC4">
        <w:rPr>
          <w:b/>
          <w:bCs/>
        </w:rPr>
        <w:t xml:space="preserve">In this verse, sage Valmiki changes the context, so that he is now referring to Sita as the energy. He is telling us that it is not possible to perceive </w:t>
      </w:r>
      <w:r w:rsidRPr="00FC1CC4">
        <w:rPr>
          <w:b/>
          <w:bCs/>
        </w:rPr>
        <w:t>energy</w:t>
      </w:r>
      <w:r w:rsidR="0036437E" w:rsidRPr="00FC1CC4">
        <w:rPr>
          <w:b/>
          <w:bCs/>
        </w:rPr>
        <w:t xml:space="preserve"> by employing any strategy that goes beyond our inner forces</w:t>
      </w:r>
      <w:r w:rsidR="0036437E">
        <w:t>. To cover up for this twist, sage Valmiki tells us in verse 6-84-10 that Ravan has evil intentions toward mother Sita; so, he will not kill her.</w:t>
      </w:r>
    </w:p>
    <w:p w:rsidR="0036437E" w:rsidRPr="00FC1CC4" w:rsidRDefault="00FC1CC4" w:rsidP="00FC1CC4">
      <w:pPr>
        <w:spacing w:line="480" w:lineRule="auto"/>
        <w:jc w:val="both"/>
        <w:rPr>
          <w:b/>
          <w:bCs/>
        </w:rPr>
      </w:pPr>
      <w:r>
        <w:tab/>
      </w:r>
      <w:r w:rsidR="0036437E">
        <w:t>In verse 6-84-14, Vibhishan tells Shri Ram that Indrajit gets his magical powers by performing a ritual sacrifice. The only way, to defeat him, is to fight him after his power has run out and before he gets a chance to recharge himself. Until now, Indrajit has proved himself much stronger that anyone in the battlefield, whether fighting alone or collectively. He almost killed Shri Ram and Laxman</w:t>
      </w:r>
      <w:r>
        <w:t>a</w:t>
      </w:r>
      <w:r w:rsidR="0036437E">
        <w:t xml:space="preserve"> twice and managed to push back the monkey army singlehandedly. </w:t>
      </w:r>
      <w:r w:rsidR="0036437E" w:rsidRPr="00FC1CC4">
        <w:rPr>
          <w:b/>
          <w:bCs/>
        </w:rPr>
        <w:t>Now we come to know his fatal weakness – he has an external power source, and his battery life is very short. He needs to recharge his battery regularly. The enemy has a chance to defeat or kill him, when his battery power is weak or dead.</w:t>
      </w:r>
    </w:p>
    <w:p w:rsidR="0036437E" w:rsidRDefault="00FC1CC4" w:rsidP="00FC1CC4">
      <w:pPr>
        <w:spacing w:line="480" w:lineRule="auto"/>
        <w:jc w:val="both"/>
      </w:pPr>
      <w:r>
        <w:tab/>
      </w:r>
      <w:r w:rsidR="0036437E">
        <w:t>What process in body-mind is powerful enough temporarily to subdue both the consciousness and the devoted mind? The process has to be related to the ego as Indrajit is Ravan’s son. This process must be able to control the sense organs given that its name is Indrajit.</w:t>
      </w:r>
    </w:p>
    <w:p w:rsidR="0036437E" w:rsidRDefault="00FC1CC4" w:rsidP="00FC1CC4">
      <w:pPr>
        <w:spacing w:line="480" w:lineRule="auto"/>
        <w:jc w:val="both"/>
      </w:pPr>
      <w:r>
        <w:tab/>
      </w:r>
      <w:r w:rsidR="0036437E">
        <w:t>In Verse 6-84-15, Vibhishan tells Shri Ram that Indrajit was expecting interruption in his ritual sacrifice from the monkey army. In order to keep the monkey army occupied, until he finished performing his next sacrifice, he tricked them by killing illusory mother Sita. In verse 6-84-18, Vibhishan suggests to Shri Ram that since Shri Ram is still in shock, Laxman</w:t>
      </w:r>
      <w:r>
        <w:t>a</w:t>
      </w:r>
      <w:r w:rsidR="0036437E">
        <w:t xml:space="preserve"> should be allowed to battle Indrajit with the entire monkey army. Following the law of duplication, Shri Ram asks Vibhishan, in verse 6-85-3, to repeat his statements, as he could not understand them.</w:t>
      </w:r>
    </w:p>
    <w:p w:rsidR="0036437E" w:rsidRDefault="00FC1CC4" w:rsidP="00FC1CC4">
      <w:pPr>
        <w:spacing w:line="480" w:lineRule="auto"/>
        <w:jc w:val="both"/>
      </w:pPr>
      <w:r>
        <w:lastRenderedPageBreak/>
        <w:tab/>
      </w:r>
      <w:r w:rsidR="0036437E">
        <w:t>Verses 6-85-14 and 15 tell us about a boon of Lord Brahma to Indrajit. Indrajit cannot be defeated when his magic, powered by his ritual sacrifices, is available to him</w:t>
      </w:r>
      <w:r>
        <w:t>.</w:t>
      </w:r>
      <w:r w:rsidR="0036437E">
        <w:t xml:space="preserve"> Indrajit’s weakness (or curse) is that he is in danger, when he is going to perform or has yet not finished performing his ritual sacrifice.</w:t>
      </w:r>
    </w:p>
    <w:p w:rsidR="0036437E" w:rsidRDefault="00FC1CC4" w:rsidP="00FC1CC4">
      <w:pPr>
        <w:spacing w:line="480" w:lineRule="auto"/>
        <w:jc w:val="both"/>
      </w:pPr>
      <w:r>
        <w:tab/>
      </w:r>
      <w:r w:rsidR="0036437E">
        <w:t>This complex statement of boon (or curse) resolves to a simple statement that modern readers can understand from their experience. It reminds us of the first generation of smartphones. They were great when they were fully charged, but their battery would not last for long. Once the battery was dead, these phones were useless, until we charge them again. Now we can see that a simple fact works as a boon or a curse depending upon how we choose to interpret it. It works as a boon for Indrajit when his battery is fully charged and as a curse when his battery is down.</w:t>
      </w:r>
    </w:p>
    <w:p w:rsidR="0036437E" w:rsidRDefault="00FC1CC4" w:rsidP="00FC1CC4">
      <w:pPr>
        <w:spacing w:line="480" w:lineRule="auto"/>
        <w:jc w:val="both"/>
      </w:pPr>
      <w:r>
        <w:tab/>
      </w:r>
      <w:r w:rsidR="0036437E">
        <w:t>In verse 6-85-22, Shri Ram directs Laxman</w:t>
      </w:r>
      <w:r>
        <w:t>a</w:t>
      </w:r>
      <w:r w:rsidR="0036437E">
        <w:t xml:space="preserve"> to take Lord Hanuman and the entire army along to kill Indrajit. Indrajit has caused great destruction to Shri Ram’s army. </w:t>
      </w:r>
      <w:r w:rsidR="0036437E" w:rsidRPr="00FC1CC4">
        <w:rPr>
          <w:b/>
          <w:bCs/>
        </w:rPr>
        <w:t>Shri Ram, being the most powerful warrior, should battle against Indrajit, but he does not. Instead, he allows Laxman to take on Indrajit.</w:t>
      </w:r>
      <w:r w:rsidR="0036437E">
        <w:t xml:space="preserve"> </w:t>
      </w:r>
    </w:p>
    <w:p w:rsidR="0036437E" w:rsidRDefault="00FC1CC4" w:rsidP="00FC1CC4">
      <w:pPr>
        <w:spacing w:line="480" w:lineRule="auto"/>
        <w:jc w:val="both"/>
      </w:pPr>
      <w:r>
        <w:tab/>
      </w:r>
      <w:r w:rsidR="0036437E">
        <w:t>Even when his magical powers are not functioning, Indrajit takes good care to protect himself. He surrounds himself with the demon army and keeps a magical flying horse to escape from the cave whenever required. He knows his weakness and carefully guards himself against all eventualities.</w:t>
      </w:r>
    </w:p>
    <w:p w:rsidR="0036437E" w:rsidRDefault="00FC1CC4" w:rsidP="00FC1CC4">
      <w:pPr>
        <w:spacing w:line="480" w:lineRule="auto"/>
        <w:jc w:val="both"/>
      </w:pPr>
      <w:r>
        <w:tab/>
      </w:r>
      <w:r w:rsidR="0036437E">
        <w:t>In verse 6-86-2 to 6-86-5, Vibhishan tells Laxman</w:t>
      </w:r>
      <w:r>
        <w:t>a</w:t>
      </w:r>
      <w:r w:rsidR="0036437E">
        <w:t xml:space="preserve"> to ignore the demon army, focus on Indrajit, and deny him a chance of becoming invisible. He suggests that Hanuman and the rest of the army should be left to fight the demons, so that Laxman</w:t>
      </w:r>
      <w:r>
        <w:t>a</w:t>
      </w:r>
      <w:r w:rsidR="0036437E">
        <w:t xml:space="preserve"> can interrupt Indrajit’s ritual sacrifice. Again, in verse 6-86-34, when Indrajit is fighting Hanuman, Vibhishan tells Laxman</w:t>
      </w:r>
      <w:r>
        <w:t>a</w:t>
      </w:r>
      <w:r w:rsidR="0036437E">
        <w:t xml:space="preserve"> to fight Indrajit himself. Once again, in verse 87-6-6, Vibhishan shows Laxman</w:t>
      </w:r>
      <w:r w:rsidR="000332CF">
        <w:t>a</w:t>
      </w:r>
      <w:r w:rsidR="0036437E">
        <w:t xml:space="preserve"> the place, where Indrajit performs the ritual sacrifice and asks him to </w:t>
      </w:r>
      <w:r w:rsidR="0036437E">
        <w:lastRenderedPageBreak/>
        <w:t>kill Indrajit. There must be a reason behind Vibhishan repeatedly nudging Laxman</w:t>
      </w:r>
      <w:r w:rsidR="000332CF">
        <w:t>a to kill Indrajit. E</w:t>
      </w:r>
      <w:r w:rsidR="0036437E">
        <w:t>ven before this battle, Vibhishan had, in verse 6-84-18, specifically asked Laxman</w:t>
      </w:r>
      <w:r w:rsidR="000332CF">
        <w:t>a</w:t>
      </w:r>
      <w:r w:rsidR="0036437E">
        <w:t xml:space="preserve"> to engage Indrajit. </w:t>
      </w:r>
    </w:p>
    <w:p w:rsidR="0036437E" w:rsidRDefault="000332CF" w:rsidP="000332CF">
      <w:pPr>
        <w:spacing w:line="480" w:lineRule="auto"/>
        <w:jc w:val="both"/>
      </w:pPr>
      <w:r>
        <w:tab/>
      </w:r>
      <w:r w:rsidR="0036437E">
        <w:t>Finally, Laxman</w:t>
      </w:r>
      <w:r>
        <w:t>a</w:t>
      </w:r>
      <w:r w:rsidR="0036437E">
        <w:t xml:space="preserve"> gets the message and engages Indrajit, but before the battle begins, he gives a lecture on virtue and righteousness to Indrajit. Since Indrajit is sitting in a chariot, Laxman</w:t>
      </w:r>
      <w:r>
        <w:t xml:space="preserve">a ascends upon </w:t>
      </w:r>
      <w:r w:rsidR="0036437E">
        <w:t>Hanuman’s back and begins a fierce battle with Indrajit. In verse 88-6-41, Vibhishan asks Laxman to hurry up and kill Indrajit. In verse 88-6-79, seeing that Laxman</w:t>
      </w:r>
      <w:r>
        <w:t>a</w:t>
      </w:r>
      <w:r w:rsidR="0036437E">
        <w:t xml:space="preserve"> is getting tired, Vibhishan starts fighting Indrajit, but he is unable to bear the thought of killing his nephew (also, he was no match for his nephew in the battle). Laxman</w:t>
      </w:r>
      <w:r>
        <w:t>a</w:t>
      </w:r>
      <w:r w:rsidR="0036437E">
        <w:t xml:space="preserve"> joins battle again and after a long and fierce battle, Laxman shoots a missile presided over by Indr</w:t>
      </w:r>
      <w:r>
        <w:t>a</w:t>
      </w:r>
      <w:r w:rsidR="0036437E">
        <w:t>, with a prayer to Shri Ram, to kill Indrajit. Finally, in verse 90-6-74, Indrajit’s head falls to the ground, and Laxman settles the score with Indrajit.</w:t>
      </w:r>
    </w:p>
    <w:p w:rsidR="0036437E" w:rsidRDefault="000332CF" w:rsidP="000332CF">
      <w:pPr>
        <w:spacing w:line="480" w:lineRule="auto"/>
        <w:jc w:val="both"/>
      </w:pPr>
      <w:r>
        <w:tab/>
      </w:r>
      <w:r w:rsidR="0036437E">
        <w:t>When Laxman and Vibhishan tell this news of victory to Shri Ram, he becomes happy. In verses 91-6-9 through 12, Shri Ram places Laxman</w:t>
      </w:r>
      <w:r w:rsidR="007367B6">
        <w:t>a</w:t>
      </w:r>
      <w:r w:rsidR="0036437E">
        <w:t xml:space="preserve"> on his lap and smells his head repeatedly. </w:t>
      </w:r>
      <w:r w:rsidR="0036437E" w:rsidRPr="007367B6">
        <w:rPr>
          <w:b/>
          <w:bCs/>
        </w:rPr>
        <w:t>In verses 91-6-13 through 18, Shri Ram says, “When Indrajit is killed, Ravan is as good as killed, so I am victorious.”</w:t>
      </w:r>
    </w:p>
    <w:p w:rsidR="0036437E" w:rsidRDefault="007367B6" w:rsidP="007367B6">
      <w:pPr>
        <w:spacing w:line="480" w:lineRule="auto"/>
        <w:jc w:val="both"/>
      </w:pPr>
      <w:r>
        <w:tab/>
      </w:r>
      <w:r w:rsidR="0036437E">
        <w:t>In these verses, he gives the credit of victory to Hanuman and Vibhishan too, as they all collectively killed Indrajit. After receiving medical treatment from Sushena, Laxman</w:t>
      </w:r>
      <w:r>
        <w:t>a</w:t>
      </w:r>
      <w:r w:rsidR="0036437E">
        <w:t xml:space="preserve"> and the rest of the army recover completely from the wounds of the war. In verse 91-6-27, Shri Ram, Laxman</w:t>
      </w:r>
      <w:r>
        <w:t>a</w:t>
      </w:r>
      <w:r w:rsidR="0036437E">
        <w:t>, Sugreev</w:t>
      </w:r>
      <w:r>
        <w:t>a</w:t>
      </w:r>
      <w:r w:rsidR="0036437E">
        <w:t>, and the army celebrate this victory, the celebration continuing for a long time.</w:t>
      </w:r>
    </w:p>
    <w:p w:rsidR="0036437E" w:rsidRDefault="007367B6" w:rsidP="007367B6">
      <w:pPr>
        <w:spacing w:line="480" w:lineRule="auto"/>
        <w:jc w:val="both"/>
      </w:pPr>
      <w:r>
        <w:tab/>
        <w:t>Earlier in this book, we have seen that the character of Ravana represents the ego/Ahamkar. The character of Mandodari represents rationalizing intellect</w:t>
      </w:r>
      <w:r w:rsidR="0036437E">
        <w:t xml:space="preserve">. </w:t>
      </w:r>
      <w:r>
        <w:t xml:space="preserve">Samkhya tells us that </w:t>
      </w:r>
      <w:r w:rsidR="0036437E">
        <w:t xml:space="preserve">“The consciousness created the faculty of rationalizing intellect / buddhi. The ego/ahamkar and the rationalizing intellect together created the mind.” </w:t>
      </w:r>
    </w:p>
    <w:p w:rsidR="00D64F50" w:rsidRDefault="00D64F50" w:rsidP="00D64F50">
      <w:pPr>
        <w:spacing w:line="480" w:lineRule="auto"/>
        <w:jc w:val="both"/>
      </w:pPr>
      <w:r>
        <w:lastRenderedPageBreak/>
        <w:tab/>
      </w:r>
      <w:r w:rsidR="0036437E">
        <w:t>By mere substitution of words, we get: Ravan</w:t>
      </w:r>
      <w:r w:rsidR="007367B6">
        <w:t xml:space="preserve">a representing </w:t>
      </w:r>
      <w:r w:rsidR="0036437E">
        <w:t>the ego</w:t>
      </w:r>
      <w:r w:rsidR="007367B6">
        <w:t xml:space="preserve">/Ahamkar and Mandodari representing </w:t>
      </w:r>
      <w:r w:rsidR="0036437E">
        <w:t>the rationalizing int</w:t>
      </w:r>
      <w:r w:rsidR="007367B6">
        <w:t xml:space="preserve">ellect together gave birth to Indrajit reprenting </w:t>
      </w:r>
      <w:r w:rsidR="0036437E">
        <w:t>the mind. Indrajit as the mind itself fits perfectly with the character of Indrajit. Mind can control the sense organs, which is why his name means “one who won Indr</w:t>
      </w:r>
      <w:r>
        <w:t>a”. Indra word comes ftom Indriya, which mean sense organs.</w:t>
      </w:r>
      <w:r w:rsidR="0036437E">
        <w:t xml:space="preserve"> </w:t>
      </w:r>
    </w:p>
    <w:p w:rsidR="0036437E" w:rsidRDefault="00D64F50" w:rsidP="00D64F50">
      <w:pPr>
        <w:spacing w:line="480" w:lineRule="auto"/>
        <w:jc w:val="both"/>
      </w:pPr>
      <w:r>
        <w:tab/>
      </w:r>
      <w:r w:rsidR="0036437E">
        <w:t>In chapter 6-48, we saw that Indrajit was able to bind Shri Ram and Laxman with a network of serpents, which we interpreted as bad desires of the mind. In this chapter, we saw the symbols of agility, visibility, and power on Indrajit’s chariot. They make sense when we consider Indrajit as the mind.</w:t>
      </w:r>
    </w:p>
    <w:p w:rsidR="0036437E" w:rsidRDefault="00D64F50" w:rsidP="00D64F50">
      <w:pPr>
        <w:spacing w:line="480" w:lineRule="auto"/>
        <w:jc w:val="both"/>
      </w:pPr>
      <w:r>
        <w:tab/>
      </w:r>
      <w:r w:rsidR="0036437E">
        <w:t>In this chapter, we saw that Shri Ram chose not to fight against Indrajit and that Vibhishan kept insisting that Laxman</w:t>
      </w:r>
      <w:r>
        <w:t>a</w:t>
      </w:r>
      <w:r w:rsidR="0036437E">
        <w:t xml:space="preserve"> kill Indrajit. Thus, according to sage Valmiki, Indrajit is not the equivalent of Shri Ram. However, Laxman</w:t>
      </w:r>
      <w:r>
        <w:t>a</w:t>
      </w:r>
      <w:r w:rsidR="0036437E">
        <w:t xml:space="preserve"> and Indrajit are equal and opposite processes</w:t>
      </w:r>
      <w:r>
        <w:t xml:space="preserve"> within the mind itself</w:t>
      </w:r>
      <w:r w:rsidR="0036437E">
        <w:t>.</w:t>
      </w:r>
    </w:p>
    <w:p w:rsidR="0036437E" w:rsidRPr="00D64F50" w:rsidRDefault="00D64F50" w:rsidP="00D64F50">
      <w:pPr>
        <w:spacing w:line="480" w:lineRule="auto"/>
        <w:jc w:val="both"/>
        <w:rPr>
          <w:b/>
          <w:bCs/>
        </w:rPr>
      </w:pPr>
      <w:r>
        <w:tab/>
      </w:r>
      <w:r w:rsidR="0036437E" w:rsidRPr="00D64F50">
        <w:rPr>
          <w:b/>
          <w:bCs/>
        </w:rPr>
        <w:t>The difficulty in considering Indrajit as the mind is that we know for sure that Laxman</w:t>
      </w:r>
      <w:r w:rsidRPr="00D64F50">
        <w:rPr>
          <w:b/>
          <w:bCs/>
        </w:rPr>
        <w:t>a</w:t>
      </w:r>
      <w:r w:rsidR="0036437E" w:rsidRPr="00D64F50">
        <w:rPr>
          <w:b/>
          <w:bCs/>
        </w:rPr>
        <w:t xml:space="preserve"> represents the devoted mind. With this information, we get a </w:t>
      </w:r>
      <w:r w:rsidRPr="00D64F50">
        <w:rPr>
          <w:b/>
          <w:bCs/>
        </w:rPr>
        <w:t>two</w:t>
      </w:r>
      <w:r w:rsidR="0036437E" w:rsidRPr="00D64F50">
        <w:rPr>
          <w:b/>
          <w:bCs/>
        </w:rPr>
        <w:t>-way split between the mind of an advanced yogi represented by Laxman</w:t>
      </w:r>
      <w:r w:rsidRPr="00D64F50">
        <w:rPr>
          <w:b/>
          <w:bCs/>
        </w:rPr>
        <w:t xml:space="preserve">a </w:t>
      </w:r>
      <w:r>
        <w:rPr>
          <w:b/>
          <w:bCs/>
        </w:rPr>
        <w:t>and Indrajit. It means that a</w:t>
      </w:r>
      <w:r w:rsidR="0036437E" w:rsidRPr="00D64F50">
        <w:rPr>
          <w:b/>
          <w:bCs/>
        </w:rPr>
        <w:t xml:space="preserve"> </w:t>
      </w:r>
      <w:r>
        <w:rPr>
          <w:b/>
          <w:bCs/>
        </w:rPr>
        <w:t>Y</w:t>
      </w:r>
      <w:r w:rsidRPr="00D64F50">
        <w:rPr>
          <w:b/>
          <w:bCs/>
        </w:rPr>
        <w:t xml:space="preserve">ogi has </w:t>
      </w:r>
      <w:r>
        <w:rPr>
          <w:b/>
          <w:bCs/>
        </w:rPr>
        <w:t xml:space="preserve">both, </w:t>
      </w:r>
      <w:r w:rsidRPr="00D64F50">
        <w:rPr>
          <w:b/>
          <w:bCs/>
        </w:rPr>
        <w:t>a devoted mind and</w:t>
      </w:r>
      <w:r w:rsidR="0036437E" w:rsidRPr="00D64F50">
        <w:rPr>
          <w:b/>
          <w:bCs/>
        </w:rPr>
        <w:t xml:space="preserve"> the opposite-of-the-devoted-mind</w:t>
      </w:r>
      <w:r w:rsidRPr="00D64F50">
        <w:rPr>
          <w:b/>
          <w:bCs/>
        </w:rPr>
        <w:t xml:space="preserve">. </w:t>
      </w:r>
      <w:r w:rsidR="0036437E" w:rsidRPr="00D64F50">
        <w:rPr>
          <w:b/>
          <w:bCs/>
        </w:rPr>
        <w:t>The devoted mind and the opposite-of-the-devoted-mind are the two processes within the mind represented by Laxman</w:t>
      </w:r>
      <w:r w:rsidRPr="00D64F50">
        <w:rPr>
          <w:b/>
          <w:bCs/>
        </w:rPr>
        <w:t>a</w:t>
      </w:r>
      <w:r w:rsidR="0036437E" w:rsidRPr="00D64F50">
        <w:rPr>
          <w:b/>
          <w:bCs/>
        </w:rPr>
        <w:t xml:space="preserve"> and Indrajit.</w:t>
      </w:r>
    </w:p>
    <w:p w:rsidR="0036437E" w:rsidRDefault="00D64F50" w:rsidP="00D64F50">
      <w:pPr>
        <w:spacing w:line="480" w:lineRule="auto"/>
        <w:jc w:val="both"/>
      </w:pPr>
      <w:r>
        <w:tab/>
      </w:r>
      <w:r w:rsidR="0036437E">
        <w:t>The next series of questions are about Indrajit’s ritual sacrifices, which work as a source of power for him. We saw that once Indrajit completes his ritual sacrifice, no one can defeat him, not even Shri Ram. What then is its source of power? What is it that temporarily charges this component of the mind so much that even the consciousness cannot stop it?</w:t>
      </w:r>
    </w:p>
    <w:p w:rsidR="0036437E" w:rsidRDefault="00D64F50" w:rsidP="00D64F50">
      <w:pPr>
        <w:spacing w:line="480" w:lineRule="auto"/>
        <w:jc w:val="both"/>
      </w:pPr>
      <w:r>
        <w:tab/>
      </w:r>
      <w:r w:rsidR="0036437E">
        <w:t xml:space="preserve">Sage Valmiki does not give any details about this power source, except that it is an external power supply. In all probability, it represents some kind of a powerful spell initiated by the opposite-of-the-devoted-mind, which grips a </w:t>
      </w:r>
      <w:r>
        <w:t>Y</w:t>
      </w:r>
      <w:r w:rsidR="0036437E">
        <w:t xml:space="preserve">ogi at this advanced stage. According to sage Valmiki, so long as this spell </w:t>
      </w:r>
      <w:r w:rsidR="0036437E">
        <w:lastRenderedPageBreak/>
        <w:t xml:space="preserve">is active, a </w:t>
      </w:r>
      <w:r>
        <w:t>Y</w:t>
      </w:r>
      <w:r w:rsidR="0036437E">
        <w:t>ogi cannot do or should do anything, to fight this spell. Sage Valmiki recommends that the best thing to do is to wait it out, because even though the spell is powerful, it is short lived. Sage Valmiki clearly mentions that Indrajit’s battery life, powered by an external source, is rather limited. Once his battery is down, he is vulnerable. Laxman</w:t>
      </w:r>
      <w:r>
        <w:t xml:space="preserve">a, with the help of </w:t>
      </w:r>
      <w:r w:rsidR="0036437E">
        <w:t>Hanuman and Vibhishan, easily took him out.</w:t>
      </w:r>
    </w:p>
    <w:p w:rsidR="0036437E" w:rsidRPr="00FF7529" w:rsidRDefault="00FF7529" w:rsidP="00FF7529">
      <w:pPr>
        <w:spacing w:line="480" w:lineRule="auto"/>
        <w:jc w:val="both"/>
        <w:rPr>
          <w:b/>
          <w:bCs/>
        </w:rPr>
      </w:pPr>
      <w:r>
        <w:rPr>
          <w:b/>
          <w:bCs/>
        </w:rPr>
        <w:tab/>
      </w:r>
      <w:r w:rsidR="0036437E" w:rsidRPr="00FF7529">
        <w:rPr>
          <w:b/>
          <w:bCs/>
        </w:rPr>
        <w:t xml:space="preserve">With this event, sage Valmiki gives us a crucial warning that there is a possibility that a </w:t>
      </w:r>
      <w:r w:rsidR="00D64F50" w:rsidRPr="00FF7529">
        <w:rPr>
          <w:b/>
          <w:bCs/>
        </w:rPr>
        <w:t>Y</w:t>
      </w:r>
      <w:r w:rsidR="0036437E" w:rsidRPr="00FF7529">
        <w:rPr>
          <w:b/>
          <w:bCs/>
        </w:rPr>
        <w:t xml:space="preserve">ogi may come under some kind of a spell initiated by the opposite-of-the-devoted-mind. He recommends waiting it out until the spell ends, and then, guided by the satva guna, to use the devoted mind and the practice of </w:t>
      </w:r>
      <w:r w:rsidR="00D64F50" w:rsidRPr="00FF7529">
        <w:rPr>
          <w:b/>
          <w:bCs/>
        </w:rPr>
        <w:t>P</w:t>
      </w:r>
      <w:r w:rsidR="0036437E" w:rsidRPr="00FF7529">
        <w:rPr>
          <w:b/>
          <w:bCs/>
        </w:rPr>
        <w:t>ranayama to finish off the opposite-of-the-devoted-mind.</w:t>
      </w:r>
    </w:p>
    <w:p w:rsidR="0036437E" w:rsidRDefault="0036437E" w:rsidP="0036437E">
      <w:pPr>
        <w:spacing w:line="480" w:lineRule="auto"/>
        <w:ind w:firstLine="720"/>
        <w:jc w:val="both"/>
        <w:rPr>
          <w:b/>
          <w:bCs/>
        </w:rPr>
      </w:pPr>
      <w:r>
        <w:t>The question, that arises next, is: Since Indrajit is equal to and the opposite of Laxman</w:t>
      </w:r>
      <w:r w:rsidR="00FF7529">
        <w:t>a</w:t>
      </w:r>
      <w:r>
        <w:t>, does Laxman</w:t>
      </w:r>
      <w:r w:rsidR="00FF7529">
        <w:t>a</w:t>
      </w:r>
      <w:r>
        <w:t xml:space="preserve"> depend upon a power source too? Does he have a limited battery too? </w:t>
      </w:r>
      <w:r w:rsidRPr="00FF7529">
        <w:rPr>
          <w:b/>
          <w:bCs/>
        </w:rPr>
        <w:t>Although not the same as Indrajit, we saw several instances before where a wounded Laxman</w:t>
      </w:r>
      <w:r w:rsidR="00FF7529" w:rsidRPr="00FF7529">
        <w:rPr>
          <w:b/>
          <w:bCs/>
        </w:rPr>
        <w:t>a</w:t>
      </w:r>
      <w:r w:rsidRPr="00FF7529">
        <w:rPr>
          <w:b/>
          <w:bCs/>
        </w:rPr>
        <w:t xml:space="preserve"> recovered merely by coming in contact with Shri Ram, which is his power source.</w:t>
      </w:r>
    </w:p>
    <w:p w:rsidR="00FF7529" w:rsidRPr="00FF7529" w:rsidRDefault="00FF7529" w:rsidP="00FF7529">
      <w:pPr>
        <w:spacing w:line="480" w:lineRule="auto"/>
        <w:jc w:val="both"/>
        <w:rPr>
          <w:b/>
          <w:bCs/>
        </w:rPr>
      </w:pPr>
    </w:p>
    <w:p w:rsidR="0036437E" w:rsidRDefault="0036437E" w:rsidP="00FF7529">
      <w:pPr>
        <w:spacing w:line="480" w:lineRule="auto"/>
        <w:jc w:val="both"/>
      </w:pPr>
      <w:bookmarkStart w:id="121" w:name="_Toc412487839"/>
      <w:bookmarkStart w:id="122" w:name="_Toc423152568"/>
      <w:bookmarkStart w:id="123" w:name="_Toc423154191"/>
      <w:r>
        <w:t>Ravan at His Best</w:t>
      </w:r>
      <w:bookmarkEnd w:id="121"/>
      <w:bookmarkEnd w:id="122"/>
      <w:bookmarkEnd w:id="123"/>
    </w:p>
    <w:p w:rsidR="0036437E" w:rsidRDefault="0036437E" w:rsidP="0036437E">
      <w:pPr>
        <w:spacing w:line="480" w:lineRule="auto"/>
        <w:ind w:firstLine="720"/>
        <w:jc w:val="both"/>
      </w:pPr>
      <w:r>
        <w:t>After hearing the news of Indrajit’s death, Ravan</w:t>
      </w:r>
      <w:r w:rsidR="006259C2">
        <w:t>a</w:t>
      </w:r>
      <w:r>
        <w:t xml:space="preserve"> becomes furious. In verses 92-6-20, 92-6-34 and 92-6-44, he decides to kill Sita to take revenge. Luckily, in verse 92-6-62, Suparshav</w:t>
      </w:r>
      <w:r w:rsidR="006259C2">
        <w:t>a</w:t>
      </w:r>
      <w:r>
        <w:t>, meaning “good-behind,” a good-natured minister of Ravan stops him from killing Sita. He tells Ravan</w:t>
      </w:r>
      <w:r w:rsidR="006259C2">
        <w:t>a</w:t>
      </w:r>
      <w:r>
        <w:t xml:space="preserve"> to win Sita by killing Shri Ram in war. It is the first time when Ravan</w:t>
      </w:r>
      <w:r w:rsidR="006259C2">
        <w:t>a</w:t>
      </w:r>
      <w:r>
        <w:t xml:space="preserve"> accepts advice from a good-natured minister.</w:t>
      </w:r>
    </w:p>
    <w:p w:rsidR="0036437E" w:rsidRDefault="0036437E" w:rsidP="0036437E">
      <w:pPr>
        <w:spacing w:line="480" w:lineRule="auto"/>
        <w:ind w:firstLine="720"/>
        <w:jc w:val="both"/>
      </w:pPr>
      <w:r>
        <w:t>In verse 93-6-6, Ravan</w:t>
      </w:r>
      <w:r w:rsidR="006259C2">
        <w:t>a</w:t>
      </w:r>
      <w:r>
        <w:t xml:space="preserve"> dispatches the demon army to the battleground, and, in verse 93-6-18, Shri Ram, joins the battle right away. Verse 93-6-21 tells us that the demons are unable to see Shri Ram, who is hitting them, and they end up hitting each other. </w:t>
      </w:r>
      <w:r w:rsidRPr="00C17110">
        <w:rPr>
          <w:b/>
          <w:bCs/>
        </w:rPr>
        <w:t xml:space="preserve">Verse 93-6-23 again mentions that the demons </w:t>
      </w:r>
      <w:r w:rsidRPr="00C17110">
        <w:rPr>
          <w:b/>
          <w:bCs/>
        </w:rPr>
        <w:lastRenderedPageBreak/>
        <w:t>fail to see Shri Ram, just as created beings are unable to see the consciousness operating behind the senses.</w:t>
      </w:r>
      <w:r>
        <w:t xml:space="preserve"> According to verses 93-6-29 and 30, the demons see Shri Ram as the discus of Lord Vishnu, killing the demons like the wheel of time. </w:t>
      </w:r>
    </w:p>
    <w:p w:rsidR="0036437E" w:rsidRDefault="00C17110" w:rsidP="00C17110">
      <w:pPr>
        <w:spacing w:line="480" w:lineRule="auto"/>
        <w:jc w:val="both"/>
      </w:pPr>
      <w:r>
        <w:tab/>
      </w:r>
      <w:r w:rsidR="0036437E">
        <w:t>For the first time in the war, we learn in verse 93-6-23, that Shri Ram kills several demons. However, no named demon is mentioned among those dead. After hearing the news of defeat of the demons at the hands of Shri Ram, Ravan</w:t>
      </w:r>
      <w:r>
        <w:t>a</w:t>
      </w:r>
      <w:r w:rsidR="0036437E">
        <w:t xml:space="preserve"> enters the battlefield, according to verse 6-95-28.</w:t>
      </w:r>
    </w:p>
    <w:p w:rsidR="0036437E" w:rsidRDefault="00C17110" w:rsidP="00C17110">
      <w:pPr>
        <w:spacing w:line="480" w:lineRule="auto"/>
        <w:jc w:val="both"/>
      </w:pPr>
      <w:r>
        <w:tab/>
      </w:r>
      <w:r w:rsidR="0036437E">
        <w:t>In verse 6-96-16, Sugreev</w:t>
      </w:r>
      <w:r>
        <w:t>a</w:t>
      </w:r>
      <w:r w:rsidR="0036437E">
        <w:t xml:space="preserve"> battles Virupaksh</w:t>
      </w:r>
      <w:r>
        <w:t>a</w:t>
      </w:r>
      <w:r w:rsidR="0036437E">
        <w:t>, whose name means “not-good-looking-eyes.” After a fierce battle, Sugreev</w:t>
      </w:r>
      <w:r>
        <w:t>a</w:t>
      </w:r>
      <w:r w:rsidR="0036437E">
        <w:t xml:space="preserve"> kills the demon. Thus, this demon becomes the second named demon Sugreev killed. In verse 6-97-9, Mahodar</w:t>
      </w:r>
      <w:r>
        <w:t>a</w:t>
      </w:r>
      <w:r w:rsidR="0036437E">
        <w:t>, meaning “big-belly,” enters the battlefield. Sugreev</w:t>
      </w:r>
      <w:r>
        <w:t>a</w:t>
      </w:r>
      <w:r w:rsidR="0036437E">
        <w:t xml:space="preserve"> responds again, and, in verse 6-97-33, kills Mahodar</w:t>
      </w:r>
      <w:r>
        <w:t>a</w:t>
      </w:r>
      <w:r w:rsidR="0036437E">
        <w:t>. In verse 6-98-1, Mahaparshav</w:t>
      </w:r>
      <w:r>
        <w:t>a</w:t>
      </w:r>
      <w:r w:rsidR="0036437E">
        <w:t xml:space="preserve"> or “big behind,” attacks Angad, and, in verse 6-98-22, Angad kills Mahaparshav</w:t>
      </w:r>
      <w:r>
        <w:t>a</w:t>
      </w:r>
      <w:r w:rsidR="0036437E">
        <w:t xml:space="preserve">. </w:t>
      </w:r>
    </w:p>
    <w:p w:rsidR="0036437E" w:rsidRDefault="0036437E" w:rsidP="0036437E">
      <w:pPr>
        <w:spacing w:line="480" w:lineRule="auto"/>
        <w:ind w:firstLine="720"/>
        <w:jc w:val="both"/>
      </w:pPr>
      <w:r>
        <w:t>Now, the only remaining named demon is Ravan</w:t>
      </w:r>
      <w:r w:rsidR="00C17110">
        <w:t>a. I</w:t>
      </w:r>
      <w:r>
        <w:t>n verse 6-99-6, he attacks Shri Ram. Instead of fighting with Ravan</w:t>
      </w:r>
      <w:r w:rsidR="00C17110">
        <w:t>a</w:t>
      </w:r>
      <w:r>
        <w:t xml:space="preserve"> himself, Shri Ram makes Laxman</w:t>
      </w:r>
      <w:r w:rsidR="00C17110">
        <w:t>a</w:t>
      </w:r>
      <w:r>
        <w:t xml:space="preserve"> h</w:t>
      </w:r>
      <w:r w:rsidR="00C17110">
        <w:t>i</w:t>
      </w:r>
      <w:r>
        <w:t>m. However, Ravan</w:t>
      </w:r>
      <w:r w:rsidR="00C17110">
        <w:t>a</w:t>
      </w:r>
      <w:r>
        <w:t xml:space="preserve"> overpowers Laxman and attacks Shri Ram. While Ravan</w:t>
      </w:r>
      <w:r w:rsidR="00C17110">
        <w:t>a</w:t>
      </w:r>
      <w:r>
        <w:t xml:space="preserve"> battles Shri Ram, Laxman</w:t>
      </w:r>
      <w:r w:rsidR="00C17110">
        <w:t>a</w:t>
      </w:r>
      <w:r>
        <w:t xml:space="preserve"> and Vibhishan</w:t>
      </w:r>
      <w:r w:rsidR="00C17110">
        <w:t>a</w:t>
      </w:r>
      <w:r>
        <w:t xml:space="preserve"> destroy Ravan</w:t>
      </w:r>
      <w:r w:rsidR="00C17110">
        <w:t>a</w:t>
      </w:r>
      <w:r>
        <w:t>’s chariot and horses in verses 6-100-13 through 18.</w:t>
      </w:r>
    </w:p>
    <w:p w:rsidR="0036437E" w:rsidRDefault="0036437E" w:rsidP="0036437E">
      <w:pPr>
        <w:spacing w:line="480" w:lineRule="auto"/>
        <w:ind w:firstLine="720"/>
        <w:jc w:val="both"/>
      </w:pPr>
      <w:r>
        <w:t>In verse 6-100-25, Ravan</w:t>
      </w:r>
      <w:r w:rsidR="00C17110">
        <w:t>a</w:t>
      </w:r>
      <w:r>
        <w:t xml:space="preserve"> decides to kill his brother Vibhishan</w:t>
      </w:r>
      <w:r w:rsidR="00C17110">
        <w:t>a</w:t>
      </w:r>
      <w:r>
        <w:t xml:space="preserve"> with a great spear</w:t>
      </w:r>
      <w:r w:rsidR="00C17110">
        <w:t xml:space="preserve"> designed by demon Maya. Laxmana </w:t>
      </w:r>
      <w:r>
        <w:t>attempts to stop Ravan</w:t>
      </w:r>
      <w:r w:rsidR="00C17110">
        <w:t>a</w:t>
      </w:r>
      <w:r>
        <w:t>. Therefore, instead of throwing a spear at Vibhishan</w:t>
      </w:r>
      <w:r w:rsidR="00C17110">
        <w:t>a</w:t>
      </w:r>
      <w:r>
        <w:t>, Ravan shoots it at Laxman</w:t>
      </w:r>
      <w:r w:rsidR="00C17110">
        <w:t>a</w:t>
      </w:r>
      <w:r>
        <w:t>. In verse 6-100-34, the spear goes through Laxman</w:t>
      </w:r>
      <w:r w:rsidR="00C17110">
        <w:t>a</w:t>
      </w:r>
      <w:r>
        <w:t>’s chest, making him fall to the ground again. In verse 6-100-44, Shri Ram takes out the spear from Laxman</w:t>
      </w:r>
      <w:r w:rsidR="00C17110">
        <w:t>a</w:t>
      </w:r>
      <w:r>
        <w:t>’s chest and breaks it into two pieces.</w:t>
      </w:r>
    </w:p>
    <w:p w:rsidR="0036437E" w:rsidRDefault="0036437E" w:rsidP="0036437E">
      <w:pPr>
        <w:spacing w:line="480" w:lineRule="auto"/>
        <w:ind w:firstLine="720"/>
        <w:jc w:val="both"/>
      </w:pPr>
      <w:r>
        <w:t>In verse 6-100-48, Shri Ram vows to either kill Ravan</w:t>
      </w:r>
      <w:r w:rsidR="00C17110">
        <w:t>a</w:t>
      </w:r>
      <w:r>
        <w:t xml:space="preserve"> or die in battle the same day itself. However, in verses 6-101-3 through 23, Shri Ram is ready to give up the war, because Laxman</w:t>
      </w:r>
      <w:r w:rsidR="00C17110">
        <w:t>a</w:t>
      </w:r>
      <w:r>
        <w:t xml:space="preserve"> is almost </w:t>
      </w:r>
      <w:r>
        <w:lastRenderedPageBreak/>
        <w:t>dead. In verse 6-101-24, Sushena tells Shri Ram not to despair, as Laxman</w:t>
      </w:r>
      <w:r w:rsidR="00C17110">
        <w:t>a</w:t>
      </w:r>
      <w:r>
        <w:t xml:space="preserve"> did not die. In verses 6-101-3</w:t>
      </w:r>
      <w:r w:rsidR="00C17110">
        <w:t xml:space="preserve">1 through 33, Sushena asks </w:t>
      </w:r>
      <w:r>
        <w:t>Hanuman to bring life savings herbs again. In verse 6-101-35, Lord Hanuman decides to take the mountain of herbs with him to Lanka. In verse 6-101-45, Sushena administers the herbs to Laxman</w:t>
      </w:r>
      <w:r w:rsidR="00C17110">
        <w:t>a</w:t>
      </w:r>
      <w:r>
        <w:t>, and Laxman</w:t>
      </w:r>
      <w:r w:rsidR="00C17110">
        <w:t>a</w:t>
      </w:r>
      <w:r>
        <w:t xml:space="preserve"> becomes fit.</w:t>
      </w:r>
    </w:p>
    <w:p w:rsidR="0036437E" w:rsidRDefault="0036437E" w:rsidP="0036437E">
      <w:pPr>
        <w:spacing w:line="480" w:lineRule="auto"/>
        <w:ind w:firstLine="720"/>
        <w:jc w:val="both"/>
      </w:pPr>
      <w:r>
        <w:t>When Laxman</w:t>
      </w:r>
      <w:r w:rsidR="00C17110">
        <w:t>a</w:t>
      </w:r>
      <w:r>
        <w:t xml:space="preserve"> becomes fit to talk again, he reminds Shri Ram of his oath to kill Ravan</w:t>
      </w:r>
      <w:r w:rsidR="00C17110">
        <w:t>a</w:t>
      </w:r>
      <w:r>
        <w:t xml:space="preserve"> that day itself. In verse 6-102-7, seeing that Shri Ram is a foot soldier and Ravan</w:t>
      </w:r>
      <w:r w:rsidR="00C17110">
        <w:t>a</w:t>
      </w:r>
      <w:r>
        <w:t xml:space="preserve"> is on a chariot, Indr</w:t>
      </w:r>
      <w:r w:rsidR="00C17110">
        <w:t>a</w:t>
      </w:r>
      <w:r>
        <w:t xml:space="preserve"> sends his chariot driver to Shri Ram. Indr</w:t>
      </w:r>
      <w:r w:rsidR="00C17110">
        <w:t>a</w:t>
      </w:r>
      <w:r>
        <w:t xml:space="preserve"> stands for Indriya, which means sense organs. In previous stories, we saw that the chariot is a reference to our body. Thus, this puzzle resolves to a simple statement:</w:t>
      </w:r>
      <w:r w:rsidRPr="00C17110">
        <w:rPr>
          <w:b/>
          <w:bCs/>
        </w:rPr>
        <w:t xml:space="preserve"> now, the sense organs are helping the consciousness fight the battle against the ego/ahamkar.</w:t>
      </w:r>
    </w:p>
    <w:p w:rsidR="0036437E" w:rsidRDefault="008E2F47" w:rsidP="008E2F47">
      <w:pPr>
        <w:spacing w:line="480" w:lineRule="auto"/>
        <w:jc w:val="both"/>
      </w:pPr>
      <w:r>
        <w:tab/>
      </w:r>
      <w:r w:rsidR="0036437E">
        <w:t xml:space="preserve">In chapter 6-105, sage Agastya advises Shri Ram, who is exhausted because of the battle, to worship the </w:t>
      </w:r>
      <w:r w:rsidR="00C17110">
        <w:t>S</w:t>
      </w:r>
      <w:r w:rsidR="0036437E">
        <w:t xml:space="preserve">un </w:t>
      </w:r>
      <w:r w:rsidR="00C17110">
        <w:t>G</w:t>
      </w:r>
      <w:r w:rsidR="0036437E">
        <w:t xml:space="preserve">od. Unlike most of the characters that we have seen, sage Agastya represents someone outside of our body-mind-energy-consciousness framework. In fact, he represents someone who can see what is happening within our body-mind-energy-consciousness. Thus, he can guide or help us during the critical moments of war between our consciousness and our ego/ahamkar. In chapter 6-105, sage Agastya praises the </w:t>
      </w:r>
      <w:r w:rsidR="00C17110">
        <w:t>S</w:t>
      </w:r>
      <w:r w:rsidR="0036437E">
        <w:t xml:space="preserve">un </w:t>
      </w:r>
      <w:r w:rsidR="00C17110">
        <w:t>G</w:t>
      </w:r>
      <w:r w:rsidR="0036437E">
        <w:t>od as Lor</w:t>
      </w:r>
      <w:r w:rsidR="00C17110">
        <w:t xml:space="preserve">d Brahma, Vishnu, and </w:t>
      </w:r>
      <w:r w:rsidR="0036437E">
        <w:t>Shiv</w:t>
      </w:r>
      <w:r w:rsidR="00C17110">
        <w:t>a</w:t>
      </w:r>
      <w:r w:rsidR="0036437E">
        <w:t>. Sage Valmiki adds this odd chapter here, so that he can duplicate its content, when Shri Ram learns about his real nature.</w:t>
      </w:r>
    </w:p>
    <w:p w:rsidR="008E2F47" w:rsidRDefault="00C17110" w:rsidP="00C17110">
      <w:pPr>
        <w:spacing w:line="480" w:lineRule="auto"/>
        <w:jc w:val="both"/>
      </w:pPr>
      <w:r>
        <w:tab/>
      </w:r>
      <w:r w:rsidR="0036437E">
        <w:t>In verse 6-107-55, Shri Ram chops off Ravan</w:t>
      </w:r>
      <w:r w:rsidR="008E2F47">
        <w:t>a</w:t>
      </w:r>
      <w:r w:rsidR="0036437E">
        <w:t>’s head, but a second head appears. Verse 6-107-57 tells us that Shri Ram chops off hundreds of heads of Ravan</w:t>
      </w:r>
      <w:r w:rsidR="008E2F47">
        <w:t>a</w:t>
      </w:r>
      <w:r w:rsidR="0036437E">
        <w:t xml:space="preserve"> and each time new heads appear. The battle goes on for seven days, without any break, even for a moment. </w:t>
      </w:r>
    </w:p>
    <w:p w:rsidR="0036437E" w:rsidRDefault="008E2F47" w:rsidP="00C17110">
      <w:pPr>
        <w:spacing w:line="480" w:lineRule="auto"/>
        <w:jc w:val="both"/>
      </w:pPr>
      <w:r>
        <w:tab/>
      </w:r>
      <w:r w:rsidR="0036437E">
        <w:t>In verse 6-108-2, Indr</w:t>
      </w:r>
      <w:r>
        <w:t>a</w:t>
      </w:r>
      <w:r w:rsidR="0036437E">
        <w:t>’s charioteer Matali suggests using a missile presided over by Lord Brahma against Ravan</w:t>
      </w:r>
      <w:r>
        <w:t>a</w:t>
      </w:r>
      <w:r w:rsidR="0036437E">
        <w:t xml:space="preserve">. In these verses, we get to understand the details about the missile presided over by Lord Brahma. </w:t>
      </w:r>
      <w:r w:rsidR="0036437E" w:rsidRPr="008E2F47">
        <w:rPr>
          <w:b/>
          <w:bCs/>
        </w:rPr>
        <w:t xml:space="preserve">Verse 6-108-6 tells us that it has feathers; its endpoint has fire; it is heavy as mountains, </w:t>
      </w:r>
      <w:r w:rsidR="0036437E" w:rsidRPr="008E2F47">
        <w:rPr>
          <w:b/>
          <w:bCs/>
        </w:rPr>
        <w:lastRenderedPageBreak/>
        <w:t xml:space="preserve">and its shaft is made of space. From the description, it looks like sage Valmiki is pointing to something made of the five elements, except that the water element is missing here. Verse 6-108-7 corrects that right away; it tells us that the arrow is made of all the five elements and with the illuminating power of the </w:t>
      </w:r>
      <w:r>
        <w:rPr>
          <w:b/>
          <w:bCs/>
        </w:rPr>
        <w:t>S</w:t>
      </w:r>
      <w:r w:rsidR="0036437E" w:rsidRPr="008E2F47">
        <w:rPr>
          <w:b/>
          <w:bCs/>
        </w:rPr>
        <w:t>un.</w:t>
      </w:r>
      <w:r w:rsidR="0036437E">
        <w:t xml:space="preserve"> </w:t>
      </w:r>
    </w:p>
    <w:p w:rsidR="0036437E" w:rsidRDefault="008E2F47" w:rsidP="008E2F47">
      <w:pPr>
        <w:spacing w:line="480" w:lineRule="auto"/>
        <w:jc w:val="both"/>
      </w:pPr>
      <w:r>
        <w:tab/>
      </w:r>
      <w:r w:rsidR="0036437E">
        <w:t xml:space="preserve">We know that our body is made up of the energy and the consciousness. The energy has created five elements, and we are a combination of these elements. In chapter 6-105, we saw that sage Agastya relates </w:t>
      </w:r>
      <w:r w:rsidR="008E405E">
        <w:t>S</w:t>
      </w:r>
      <w:r w:rsidR="0036437E">
        <w:t xml:space="preserve">un to Lord Brahma. Therefore, the words “illuminating power of the sun” lead us to the consciousness. </w:t>
      </w:r>
      <w:r w:rsidR="0036437E" w:rsidRPr="008E405E">
        <w:rPr>
          <w:b/>
          <w:bCs/>
        </w:rPr>
        <w:t xml:space="preserve">Thus, Shri Ram using a missile presided over by Lord Brahma signifies the higher consciousness using all the body-mind-energy-consciousness processes. </w:t>
      </w:r>
      <w:r w:rsidR="0036437E">
        <w:t>When every single fiber of us, visible or not, is filled with a higher consciousness, the ego/ahamkar has no place to hide, and can be defeated for good.</w:t>
      </w:r>
    </w:p>
    <w:p w:rsidR="0036437E" w:rsidRDefault="008E405E" w:rsidP="008E405E">
      <w:pPr>
        <w:spacing w:line="480" w:lineRule="auto"/>
        <w:jc w:val="both"/>
      </w:pPr>
      <w:r>
        <w:tab/>
        <w:t>T</w:t>
      </w:r>
      <w:r w:rsidR="0036437E">
        <w:t>he ego/ahamkar has been defeated in the previous six incarnation stories, and it will be defeated in the next two incarnation stories too. However, the way it is defeated in this seventh incarnation (Shri Ram) story is uncommon among all these stories.</w:t>
      </w:r>
    </w:p>
    <w:p w:rsidR="0036437E" w:rsidRDefault="008E405E" w:rsidP="008E405E">
      <w:pPr>
        <w:spacing w:line="480" w:lineRule="auto"/>
        <w:jc w:val="both"/>
      </w:pPr>
      <w:r>
        <w:tab/>
      </w:r>
      <w:r w:rsidR="0036437E">
        <w:t>In verse 6-108-18, the blazing arrow presided over by Lord Brahma falls upon Ravan</w:t>
      </w:r>
      <w:r>
        <w:t>a</w:t>
      </w:r>
      <w:r w:rsidR="0036437E">
        <w:t>’s heart and tears it off. In the other versions of Ramayan</w:t>
      </w:r>
      <w:r>
        <w:t>a</w:t>
      </w:r>
      <w:r w:rsidR="0036437E">
        <w:t xml:space="preserve">, Shri Ram is asked to </w:t>
      </w:r>
      <w:r>
        <w:t>shoot an arrow</w:t>
      </w:r>
      <w:r w:rsidR="0036437E">
        <w:t xml:space="preserve"> into Ravan</w:t>
      </w:r>
      <w:r>
        <w:t>a</w:t>
      </w:r>
      <w:r w:rsidR="0036437E">
        <w:t xml:space="preserve">’s stomach. </w:t>
      </w:r>
      <w:r w:rsidR="0036437E" w:rsidRPr="008E405E">
        <w:rPr>
          <w:b/>
          <w:bCs/>
        </w:rPr>
        <w:t>In all versions of Ramayan</w:t>
      </w:r>
      <w:r w:rsidRPr="008E405E">
        <w:rPr>
          <w:b/>
          <w:bCs/>
        </w:rPr>
        <w:t>a</w:t>
      </w:r>
      <w:r w:rsidR="0036437E" w:rsidRPr="008E405E">
        <w:rPr>
          <w:b/>
          <w:bCs/>
        </w:rPr>
        <w:t>, we see that Ravan</w:t>
      </w:r>
      <w:r w:rsidRPr="008E405E">
        <w:rPr>
          <w:b/>
          <w:bCs/>
        </w:rPr>
        <w:t>a</w:t>
      </w:r>
      <w:r w:rsidR="0036437E" w:rsidRPr="008E405E">
        <w:rPr>
          <w:b/>
          <w:bCs/>
        </w:rPr>
        <w:t xml:space="preserve"> does not die when Shri Ram tries to chop off his head, as a new head keeps appearing in its place. It is a critical warning sign Sage Valmiki is giving that even the higher consciousness cannot defeat the ego/ahamkar in a head-to-head battle. </w:t>
      </w:r>
    </w:p>
    <w:p w:rsidR="0036437E" w:rsidRDefault="008E405E" w:rsidP="008E405E">
      <w:pPr>
        <w:spacing w:line="480" w:lineRule="auto"/>
        <w:jc w:val="both"/>
      </w:pPr>
      <w:r>
        <w:tab/>
      </w:r>
      <w:r w:rsidR="0036437E" w:rsidRPr="008E405E">
        <w:rPr>
          <w:b/>
          <w:bCs/>
        </w:rPr>
        <w:t xml:space="preserve">We know that our ego/ahamkar is an expert in giving arguments that seem to be very logical. Thus, a head-to-head battle with the ego/ahamkar means attempting to defeat it by logical arguments. The ego/ahamkar might lose an argument, but that does not stop it from giving more arguments. One seemingly logical argument replaces another seemingly logical argument, so that </w:t>
      </w:r>
      <w:r w:rsidR="0036437E" w:rsidRPr="008E405E">
        <w:rPr>
          <w:b/>
          <w:bCs/>
        </w:rPr>
        <w:lastRenderedPageBreak/>
        <w:t>eventually, the ego/ahamkar is back in full force.</w:t>
      </w:r>
      <w:r w:rsidR="0036437E">
        <w:t xml:space="preserve"> Ravan</w:t>
      </w:r>
      <w:r>
        <w:t>a</w:t>
      </w:r>
      <w:r w:rsidR="0036437E">
        <w:t xml:space="preserve"> having a new head reflects this phenomenon, where the ego/ahamkar repeatedly rises, even after its complete defeat. Shri Ram can eliminate him only by piercing through his heart or stomach, the heart or the stomach representing his source of power. Our ego/ahamkar is like a very resilient weed (an undesirable grass in the garden) that grows back after we remove it. Only if we uproot it completely, we can get rid of it. Likewise, the ego/ahamkar needs to be eliminated entirely, from its source.</w:t>
      </w:r>
    </w:p>
    <w:p w:rsidR="0036437E" w:rsidRDefault="0036437E" w:rsidP="0036437E">
      <w:pPr>
        <w:spacing w:line="480" w:lineRule="auto"/>
        <w:ind w:firstLine="720"/>
        <w:jc w:val="both"/>
      </w:pPr>
      <w:r>
        <w:t>In verse 6-109-25, Shri Ram tells Vibhishan</w:t>
      </w:r>
      <w:r w:rsidR="008E405E">
        <w:t>a</w:t>
      </w:r>
      <w:r>
        <w:t xml:space="preserve"> to perform Ravan</w:t>
      </w:r>
      <w:r w:rsidR="008E405E">
        <w:t>a</w:t>
      </w:r>
      <w:r>
        <w:t>’s funeral. Until now, they had been throwing the bodies of the demons into the ocean. He also says that hostili</w:t>
      </w:r>
      <w:r w:rsidR="008E405E">
        <w:t>ties end with the enemy’s death.</w:t>
      </w:r>
      <w:r>
        <w:t xml:space="preserve"> Shri Ram says, “Ravan</w:t>
      </w:r>
      <w:r w:rsidR="008E405E">
        <w:t>a</w:t>
      </w:r>
      <w:r>
        <w:t xml:space="preserve"> is as good as mine as yours” and repeats it in verse 6-102-111.</w:t>
      </w:r>
    </w:p>
    <w:p w:rsidR="0036437E" w:rsidRDefault="0036437E" w:rsidP="0036437E">
      <w:pPr>
        <w:spacing w:line="480" w:lineRule="auto"/>
        <w:ind w:firstLine="720"/>
        <w:jc w:val="both"/>
      </w:pPr>
      <w:r>
        <w:t>In other versions of Ramayan</w:t>
      </w:r>
      <w:r w:rsidR="008E405E">
        <w:t>a</w:t>
      </w:r>
      <w:r>
        <w:t>, after Ravan’s death, Ravan</w:t>
      </w:r>
      <w:r w:rsidR="008E405E">
        <w:t>a</w:t>
      </w:r>
      <w:r>
        <w:t>’s soul merges into Shri Ram, indicating that the ego/ahamkar finally merges into the consciousness. Sage Valmiki just leaves it at “he is as good as mine as yours”; the reason could be that Shri Ram is yet to assume his real god-nature.</w:t>
      </w:r>
    </w:p>
    <w:p w:rsidR="0036437E" w:rsidRDefault="0036437E" w:rsidP="0036437E">
      <w:pPr>
        <w:spacing w:line="480" w:lineRule="auto"/>
        <w:jc w:val="both"/>
      </w:pPr>
    </w:p>
    <w:p w:rsidR="0036437E" w:rsidRDefault="0036437E" w:rsidP="008E405E">
      <w:pPr>
        <w:pStyle w:val="Heading2"/>
        <w:jc w:val="left"/>
      </w:pPr>
      <w:bookmarkStart w:id="124" w:name="_Toc412487840"/>
      <w:bookmarkStart w:id="125" w:name="_Toc423152569"/>
      <w:bookmarkStart w:id="126" w:name="_Toc423154192"/>
      <w:bookmarkStart w:id="127" w:name="_Toc518708782"/>
      <w:r>
        <w:t>The Real Nature of Mother Sita and Shri Ram</w:t>
      </w:r>
      <w:bookmarkEnd w:id="124"/>
      <w:bookmarkEnd w:id="125"/>
      <w:bookmarkEnd w:id="126"/>
      <w:bookmarkEnd w:id="127"/>
    </w:p>
    <w:p w:rsidR="0036437E" w:rsidRDefault="0036437E" w:rsidP="0036437E">
      <w:pPr>
        <w:spacing w:line="480" w:lineRule="auto"/>
        <w:ind w:firstLine="720"/>
        <w:jc w:val="both"/>
      </w:pPr>
      <w:r>
        <w:t>In vers</w:t>
      </w:r>
      <w:r w:rsidR="006F7267">
        <w:t xml:space="preserve">e 6-112-24, Shri Ram sends </w:t>
      </w:r>
      <w:r>
        <w:t>Han</w:t>
      </w:r>
      <w:r w:rsidR="006F7267">
        <w:t xml:space="preserve">uman as his messenger to </w:t>
      </w:r>
      <w:r>
        <w:t>Sita again. Sage Valmiki dedicates chapter 6-113 to describe the discussions between Sita and Lord Hanuman. In verse 6-113-34, Hanuman requests Sita for her permission to kill all the female demons that tormented her. She refuses this permission saying that female demons did all the bad things to her on Ravan</w:t>
      </w:r>
      <w:r w:rsidR="006F7267">
        <w:t>a</w:t>
      </w:r>
      <w:r>
        <w:t>’s order and forgave those female demons. </w:t>
      </w:r>
    </w:p>
    <w:p w:rsidR="0036437E" w:rsidRDefault="0036437E" w:rsidP="0036437E">
      <w:pPr>
        <w:spacing w:line="480" w:lineRule="auto"/>
        <w:ind w:firstLine="720"/>
        <w:jc w:val="both"/>
      </w:pPr>
      <w:r>
        <w:t>After the defeat of Ravan</w:t>
      </w:r>
      <w:r w:rsidR="006F7267">
        <w:t>a</w:t>
      </w:r>
      <w:r>
        <w:t>, the war ends, and Vibhishan</w:t>
      </w:r>
      <w:r w:rsidR="006F7267">
        <w:t>a</w:t>
      </w:r>
      <w:r>
        <w:t xml:space="preserve"> becomes the king of Lanka. Shri Ram asks Vibhishan</w:t>
      </w:r>
      <w:r w:rsidR="006F7267">
        <w:t>a</w:t>
      </w:r>
      <w:r>
        <w:t xml:space="preserve"> to bring </w:t>
      </w:r>
      <w:r w:rsidR="006F7267">
        <w:t>Sita</w:t>
      </w:r>
      <w:r>
        <w:t xml:space="preserve"> to him after making sure that she takes a bath and dresses up well. Sita wants to see her husband right away, but Vibhishan</w:t>
      </w:r>
      <w:r w:rsidR="006F7267">
        <w:t>a</w:t>
      </w:r>
      <w:r>
        <w:t xml:space="preserve"> follows Shri Ram’s instructions not to bring her to him in </w:t>
      </w:r>
      <w:r>
        <w:lastRenderedPageBreak/>
        <w:t>an as-is condition. Vibhishan</w:t>
      </w:r>
      <w:r w:rsidR="006F7267">
        <w:t>a</w:t>
      </w:r>
      <w:r>
        <w:t xml:space="preserve"> brings her in a covered vehicle, but Shri Ram asks him to make her walk, so that everyone can see her. Back then, it was uncommon for royals to walk in front of everyone. </w:t>
      </w:r>
    </w:p>
    <w:p w:rsidR="0036437E" w:rsidRPr="006F7267" w:rsidRDefault="006F7267" w:rsidP="006F7267">
      <w:pPr>
        <w:spacing w:line="480" w:lineRule="auto"/>
        <w:jc w:val="both"/>
        <w:rPr>
          <w:b/>
          <w:bCs/>
        </w:rPr>
      </w:pPr>
      <w:r>
        <w:tab/>
      </w:r>
      <w:r w:rsidR="0036437E">
        <w:t xml:space="preserve">Now, we know why he wants her to be clean and well dressed. Despite it being a sweet moment where, after winning the war, Shri Ram gets to see Sita after a long time, Shri Ram is well aware that it is a Public Relations moment too. </w:t>
      </w:r>
      <w:r w:rsidR="0036437E" w:rsidRPr="006F7267">
        <w:rPr>
          <w:b/>
          <w:bCs/>
        </w:rPr>
        <w:t>While it is what our logical mind thinks, the reality is very different. Sage Valmiki is just setting the stage for the duplication of her walking into the fire.</w:t>
      </w:r>
    </w:p>
    <w:p w:rsidR="0036437E" w:rsidRDefault="006F7267" w:rsidP="006F7267">
      <w:pPr>
        <w:spacing w:line="480" w:lineRule="auto"/>
        <w:jc w:val="both"/>
      </w:pPr>
      <w:r>
        <w:tab/>
      </w:r>
      <w:r w:rsidR="0036437E">
        <w:t xml:space="preserve">In verse 6-115-21, Shri Ram tells Sita, “I won you back to restore my honor.” He then tells her that she is “free to go wherever she likes.” </w:t>
      </w:r>
      <w:r w:rsidR="0036437E" w:rsidRPr="00850B91">
        <w:rPr>
          <w:b/>
          <w:bCs/>
        </w:rPr>
        <w:t>In verse 6-116-15, in a befitting reply to Shri Ram, Sita reminds him that she was born out of the earth, and her father, Janak, was a mere disguise for her to be born. Sita tells Shri Ram that “he is behaving like someone who does not know of her real nature”.</w:t>
      </w:r>
      <w:r w:rsidR="0036437E">
        <w:t xml:space="preserve"> However, not wanting to live a life of blame from Shri Ram, she decides to enter into fire and asks Laxman</w:t>
      </w:r>
      <w:r w:rsidR="00850B91">
        <w:t>a</w:t>
      </w:r>
      <w:r w:rsidR="0036437E">
        <w:t xml:space="preserve"> to set up a bonfire. Note that she does not enter into fire to pass any test or to remove any doubts about her purity. </w:t>
      </w:r>
    </w:p>
    <w:p w:rsidR="0036437E" w:rsidRDefault="0036437E" w:rsidP="0036437E">
      <w:pPr>
        <w:spacing w:line="480" w:lineRule="auto"/>
        <w:ind w:firstLine="720"/>
        <w:jc w:val="both"/>
      </w:pPr>
      <w:r>
        <w:t>After telling everyone assembled there, “my heart never moves off of Shri Ram,” in verse 6-116-32, Sita plunges into the blazing fire. In verse 6-117-1, along with everybody else, Shri Ram becomes very sad, and tears roll off from his eyes. He does behave like an ordinary man.</w:t>
      </w:r>
    </w:p>
    <w:p w:rsidR="004B2332" w:rsidRDefault="0036437E" w:rsidP="004B2332">
      <w:pPr>
        <w:spacing w:line="480" w:lineRule="auto"/>
        <w:ind w:firstLine="720"/>
        <w:jc w:val="both"/>
      </w:pPr>
      <w:r>
        <w:t>After witnessing this sad turn of these events, Lord Brahma, Shiv</w:t>
      </w:r>
      <w:r w:rsidR="00850B91">
        <w:t>a</w:t>
      </w:r>
      <w:r>
        <w:t>, Indr</w:t>
      </w:r>
      <w:r w:rsidR="00850B91">
        <w:t>a</w:t>
      </w:r>
      <w:r>
        <w:t xml:space="preserve">, and a host of other gods, decide to intervene. In verse 6-117-6, they question Shri Ram as to how he could not recognize himself as god. They ask him </w:t>
      </w:r>
      <w:r w:rsidR="00C068EA">
        <w:t>“</w:t>
      </w:r>
      <w:r>
        <w:t>why he i</w:t>
      </w:r>
      <w:r w:rsidR="00C068EA">
        <w:t>s still behaving like a common man</w:t>
      </w:r>
      <w:r>
        <w:t>?</w:t>
      </w:r>
      <w:r w:rsidR="00C068EA">
        <w:t>”</w:t>
      </w:r>
      <w:r>
        <w:t xml:space="preserve"> </w:t>
      </w:r>
      <w:r w:rsidRPr="004B2332">
        <w:rPr>
          <w:b/>
          <w:bCs/>
        </w:rPr>
        <w:t>In verse 6-117-11, Shri Ram tells them that he thinks he is a normal human being called Ram, the son of Dasharath of the city of Ayodhya. He asks them, “Since you are gods, you tell me who I am. What is my real nature?”</w:t>
      </w:r>
      <w:r w:rsidR="004B2332">
        <w:t xml:space="preserve"> </w:t>
      </w:r>
    </w:p>
    <w:p w:rsidR="0036437E" w:rsidRDefault="004B2332" w:rsidP="004B2332">
      <w:pPr>
        <w:spacing w:line="480" w:lineRule="auto"/>
        <w:jc w:val="both"/>
      </w:pPr>
      <w:r>
        <w:lastRenderedPageBreak/>
        <w:tab/>
        <w:t>I</w:t>
      </w:r>
      <w:r w:rsidR="0036437E">
        <w:t>n previous verses, like in verse 6-117-9, an unnamed god had told Shri Ram, “You are beyond beginning and end of creation.” However, Shri Ram ignored him. The answer to his question had to come from Lord Brahma, as he is the creator of the world. From the verse 6-117-12 to verse 6-117-33, Lord Brahma tells Shri Ram about his real nature.</w:t>
      </w:r>
    </w:p>
    <w:p w:rsidR="0036437E" w:rsidRDefault="0036437E" w:rsidP="0036437E">
      <w:pPr>
        <w:pStyle w:val="ListParagraph"/>
        <w:numPr>
          <w:ilvl w:val="0"/>
          <w:numId w:val="10"/>
        </w:numPr>
        <w:tabs>
          <w:tab w:val="clear" w:pos="360"/>
          <w:tab w:val="clear" w:pos="9360"/>
        </w:tabs>
        <w:spacing w:after="200" w:line="480" w:lineRule="auto"/>
        <w:jc w:val="both"/>
      </w:pPr>
      <w:r>
        <w:t>In verse 6-117-12, Lord Brahma tells Shri Ram, “You are Lord Vishnu, wielding the discus.”</w:t>
      </w:r>
    </w:p>
    <w:p w:rsidR="0036437E" w:rsidRDefault="0036437E" w:rsidP="0036437E">
      <w:pPr>
        <w:pStyle w:val="ListParagraph"/>
        <w:numPr>
          <w:ilvl w:val="0"/>
          <w:numId w:val="10"/>
        </w:numPr>
        <w:tabs>
          <w:tab w:val="clear" w:pos="360"/>
          <w:tab w:val="clear" w:pos="9360"/>
        </w:tabs>
        <w:spacing w:after="200" w:line="480" w:lineRule="auto"/>
        <w:jc w:val="both"/>
      </w:pPr>
      <w:r>
        <w:t>In verse 6-117-14, he says, “You are the universal consciousness; you exist before the beginning of creation, you are in the middle of creation and you remain after the end of creation. You are an essential nature of all living beings; your presence is everywhere, and you are four armed (Lord Vishnu).”</w:t>
      </w:r>
    </w:p>
    <w:p w:rsidR="0036437E" w:rsidRDefault="0036437E" w:rsidP="0036437E">
      <w:pPr>
        <w:pStyle w:val="ListParagraph"/>
        <w:numPr>
          <w:ilvl w:val="0"/>
          <w:numId w:val="10"/>
        </w:numPr>
        <w:tabs>
          <w:tab w:val="clear" w:pos="360"/>
          <w:tab w:val="clear" w:pos="9360"/>
        </w:tabs>
        <w:spacing w:after="200" w:line="480" w:lineRule="auto"/>
        <w:jc w:val="both"/>
      </w:pPr>
      <w:r>
        <w:t>In verse 6-117-15, he tells Shri Ram, “You are the lord of senses of human beings; you are the soul of the entire universe.”</w:t>
      </w:r>
    </w:p>
    <w:p w:rsidR="0036437E" w:rsidRDefault="0036437E" w:rsidP="0036437E">
      <w:pPr>
        <w:pStyle w:val="ListParagraph"/>
        <w:numPr>
          <w:ilvl w:val="0"/>
          <w:numId w:val="10"/>
        </w:numPr>
        <w:tabs>
          <w:tab w:val="clear" w:pos="360"/>
          <w:tab w:val="clear" w:pos="9360"/>
        </w:tabs>
        <w:spacing w:after="200" w:line="480" w:lineRule="auto"/>
        <w:jc w:val="both"/>
      </w:pPr>
      <w:r>
        <w:t>In verse 6-117-16, he says, “You are the rationalizing intellect; you are the origin and dissolution of the entire creation.”</w:t>
      </w:r>
    </w:p>
    <w:p w:rsidR="0036437E" w:rsidRDefault="0036437E" w:rsidP="0036437E">
      <w:pPr>
        <w:pStyle w:val="ListParagraph"/>
        <w:numPr>
          <w:ilvl w:val="0"/>
          <w:numId w:val="10"/>
        </w:numPr>
        <w:tabs>
          <w:tab w:val="clear" w:pos="360"/>
          <w:tab w:val="clear" w:pos="9360"/>
        </w:tabs>
        <w:spacing w:after="200" w:line="480" w:lineRule="auto"/>
        <w:jc w:val="both"/>
      </w:pPr>
      <w:r>
        <w:t>In verse 6-117-17, he says, “You are behind the working of all senses; you offer protection and refuge to everyone.”</w:t>
      </w:r>
    </w:p>
    <w:p w:rsidR="0036437E" w:rsidRDefault="0036437E" w:rsidP="0036437E">
      <w:pPr>
        <w:pStyle w:val="ListParagraph"/>
        <w:numPr>
          <w:ilvl w:val="0"/>
          <w:numId w:val="10"/>
        </w:numPr>
        <w:tabs>
          <w:tab w:val="clear" w:pos="360"/>
          <w:tab w:val="clear" w:pos="9360"/>
        </w:tabs>
        <w:spacing w:after="200" w:line="480" w:lineRule="auto"/>
        <w:jc w:val="both"/>
      </w:pPr>
      <w:r>
        <w:t>In verse 6-117-18, he says, “You are the essential teaching of the Ved</w:t>
      </w:r>
      <w:r w:rsidR="00C068EA">
        <w:t>a</w:t>
      </w:r>
      <w:r>
        <w:t>s; you are the first creator of all worlds and the Lord of all.”</w:t>
      </w:r>
    </w:p>
    <w:p w:rsidR="0036437E" w:rsidRDefault="0036437E" w:rsidP="0036437E">
      <w:pPr>
        <w:pStyle w:val="ListParagraph"/>
        <w:numPr>
          <w:ilvl w:val="0"/>
          <w:numId w:val="10"/>
        </w:numPr>
        <w:tabs>
          <w:tab w:val="clear" w:pos="360"/>
          <w:tab w:val="clear" w:pos="9360"/>
        </w:tabs>
        <w:spacing w:after="200" w:line="480" w:lineRule="auto"/>
        <w:jc w:val="both"/>
      </w:pPr>
      <w:r>
        <w:t>In verse 6-117-20, he says, “You are the sacred syllable AUM; no one knows your origin or your end; no one knows who you are.”</w:t>
      </w:r>
    </w:p>
    <w:p w:rsidR="0036437E" w:rsidRDefault="0036437E" w:rsidP="0036437E">
      <w:pPr>
        <w:pStyle w:val="ListParagraph"/>
        <w:numPr>
          <w:ilvl w:val="0"/>
          <w:numId w:val="10"/>
        </w:numPr>
        <w:tabs>
          <w:tab w:val="clear" w:pos="360"/>
          <w:tab w:val="clear" w:pos="9360"/>
        </w:tabs>
        <w:spacing w:after="200" w:line="480" w:lineRule="auto"/>
        <w:jc w:val="both"/>
      </w:pPr>
      <w:r>
        <w:t>In verse 6-117-21, he says, “You appear in all created beings, as you appear in a cow and a Brahmin; you exist in all quarters, mountains, and rivers.”</w:t>
      </w:r>
    </w:p>
    <w:p w:rsidR="0036437E" w:rsidRDefault="0036437E" w:rsidP="0036437E">
      <w:pPr>
        <w:pStyle w:val="ListParagraph"/>
        <w:numPr>
          <w:ilvl w:val="0"/>
          <w:numId w:val="10"/>
        </w:numPr>
        <w:tabs>
          <w:tab w:val="clear" w:pos="360"/>
          <w:tab w:val="clear" w:pos="9360"/>
        </w:tabs>
        <w:spacing w:after="200" w:line="480" w:lineRule="auto"/>
        <w:jc w:val="both"/>
      </w:pPr>
      <w:r>
        <w:lastRenderedPageBreak/>
        <w:t>In verse 6-117-22, he says, “You have thousands of feet, eyes, and heads; you bear the earth with all its living beings and its mountains.”</w:t>
      </w:r>
    </w:p>
    <w:p w:rsidR="0036437E" w:rsidRDefault="0036437E" w:rsidP="0036437E">
      <w:pPr>
        <w:pStyle w:val="ListParagraph"/>
        <w:numPr>
          <w:ilvl w:val="0"/>
          <w:numId w:val="10"/>
        </w:numPr>
        <w:tabs>
          <w:tab w:val="clear" w:pos="360"/>
          <w:tab w:val="clear" w:pos="9360"/>
        </w:tabs>
        <w:spacing w:after="200" w:line="480" w:lineRule="auto"/>
        <w:jc w:val="both"/>
      </w:pPr>
      <w:r>
        <w:t>In verse 6-117-24, he says, “Brahma, the creator, is like your heart; all other gods are like mere hair on your limbs.”</w:t>
      </w:r>
    </w:p>
    <w:p w:rsidR="0036437E" w:rsidRDefault="0036437E" w:rsidP="0036437E">
      <w:pPr>
        <w:pStyle w:val="ListParagraph"/>
        <w:numPr>
          <w:ilvl w:val="0"/>
          <w:numId w:val="10"/>
        </w:numPr>
        <w:tabs>
          <w:tab w:val="clear" w:pos="360"/>
          <w:tab w:val="clear" w:pos="9360"/>
        </w:tabs>
        <w:spacing w:after="200" w:line="480" w:lineRule="auto"/>
        <w:jc w:val="both"/>
      </w:pPr>
      <w:r>
        <w:t>In verse 6-117-25, he says, “There is nothing in this world without you.”</w:t>
      </w:r>
    </w:p>
    <w:p w:rsidR="0036437E" w:rsidRDefault="0036437E" w:rsidP="0036437E">
      <w:pPr>
        <w:pStyle w:val="ListParagraph"/>
        <w:numPr>
          <w:ilvl w:val="0"/>
          <w:numId w:val="10"/>
        </w:numPr>
        <w:tabs>
          <w:tab w:val="clear" w:pos="360"/>
          <w:tab w:val="clear" w:pos="9360"/>
        </w:tabs>
        <w:spacing w:after="200" w:line="480" w:lineRule="auto"/>
        <w:jc w:val="both"/>
      </w:pPr>
      <w:r>
        <w:t>In verse 6-117-28, he says, “Sita is no other than Goddess Laxmi, and you are Lord Vishnu.”</w:t>
      </w:r>
    </w:p>
    <w:p w:rsidR="0036437E" w:rsidRDefault="00C068EA" w:rsidP="00C068EA">
      <w:pPr>
        <w:spacing w:line="480" w:lineRule="auto"/>
        <w:jc w:val="both"/>
      </w:pPr>
      <w:r>
        <w:tab/>
      </w:r>
      <w:r w:rsidR="0036437E">
        <w:t>In verse 6-118-1, the fire god</w:t>
      </w:r>
      <w:r>
        <w:t xml:space="preserve"> appears in person, with Sita in his hand. </w:t>
      </w:r>
      <w:r w:rsidR="0036437E">
        <w:t xml:space="preserve">Sita had earlier on jumped in the fire. Verse 6-118-4 tells us that mother Sita comes out of the fire in exactly the </w:t>
      </w:r>
      <w:r>
        <w:t>same state in which she went in.</w:t>
      </w:r>
      <w:r w:rsidR="0036437E">
        <w:t xml:space="preserve"> </w:t>
      </w:r>
      <w:r>
        <w:t>E</w:t>
      </w:r>
      <w:r w:rsidR="0036437E">
        <w:t>ven her flower ornaments did not burn in the fire. From verse 6-118-15, Shri Ram tells everyone that he had always known the real nature of his wife, Sita, as the primordial energy. Having known this, he had ignored her jumping in the fire, as he knew the fire could not burn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6-118-15, he says, “I know Sita, who is always in my mind, and she has undivided affection for me.” </w:t>
      </w:r>
    </w:p>
    <w:p w:rsidR="0036437E" w:rsidRDefault="0036437E" w:rsidP="0036437E">
      <w:pPr>
        <w:pStyle w:val="ListParagraph"/>
        <w:numPr>
          <w:ilvl w:val="0"/>
          <w:numId w:val="11"/>
        </w:numPr>
        <w:tabs>
          <w:tab w:val="clear" w:pos="360"/>
          <w:tab w:val="clear" w:pos="9360"/>
        </w:tabs>
        <w:spacing w:after="200" w:line="480" w:lineRule="auto"/>
        <w:jc w:val="both"/>
      </w:pPr>
      <w:r>
        <w:t>In verse 6-118-16, he says, “Ravan</w:t>
      </w:r>
      <w:r w:rsidR="00C068EA">
        <w:t>a</w:t>
      </w:r>
      <w:r>
        <w:t xml:space="preserve"> could not harm her as her own power protects Sita.”</w:t>
      </w:r>
    </w:p>
    <w:p w:rsidR="0036437E" w:rsidRDefault="0036437E" w:rsidP="0036437E">
      <w:pPr>
        <w:pStyle w:val="ListParagraph"/>
        <w:numPr>
          <w:ilvl w:val="0"/>
          <w:numId w:val="11"/>
        </w:numPr>
        <w:tabs>
          <w:tab w:val="clear" w:pos="360"/>
          <w:tab w:val="clear" w:pos="9360"/>
        </w:tabs>
        <w:spacing w:after="200" w:line="480" w:lineRule="auto"/>
        <w:jc w:val="both"/>
      </w:pPr>
      <w:r>
        <w:t>In verse 6-118-18, he says, “Sita is a blazing tongue of fire</w:t>
      </w:r>
      <w:r w:rsidR="00C068EA">
        <w:t>.</w:t>
      </w:r>
      <w:r>
        <w:t xml:space="preserve"> Ravan</w:t>
      </w:r>
      <w:r w:rsidR="00C068EA">
        <w:t>a</w:t>
      </w:r>
      <w:r>
        <w:t xml:space="preserve"> had no chance of laying his hands on such a fire.”</w:t>
      </w:r>
    </w:p>
    <w:p w:rsidR="0036437E" w:rsidRDefault="0036437E" w:rsidP="0036437E">
      <w:pPr>
        <w:pStyle w:val="ListParagraph"/>
        <w:numPr>
          <w:ilvl w:val="0"/>
          <w:numId w:val="11"/>
        </w:numPr>
        <w:tabs>
          <w:tab w:val="clear" w:pos="360"/>
          <w:tab w:val="clear" w:pos="9360"/>
        </w:tabs>
        <w:spacing w:after="200" w:line="480" w:lineRule="auto"/>
        <w:jc w:val="both"/>
      </w:pPr>
      <w:r>
        <w:t xml:space="preserve">In verse 6-118-19, he says, “Sita is no different from me, just as sunlight is no different from the </w:t>
      </w:r>
      <w:r w:rsidR="00C068EA">
        <w:t>S</w:t>
      </w:r>
      <w:r>
        <w:t>un.”</w:t>
      </w:r>
    </w:p>
    <w:p w:rsidR="0036437E" w:rsidRDefault="00C068EA" w:rsidP="00C068EA">
      <w:pPr>
        <w:spacing w:line="480" w:lineRule="auto"/>
        <w:jc w:val="both"/>
      </w:pPr>
      <w:r>
        <w:tab/>
      </w:r>
      <w:r w:rsidR="0036437E">
        <w:t>In verse 6-121-10, Vibhishan</w:t>
      </w:r>
      <w:r>
        <w:t>a</w:t>
      </w:r>
      <w:r w:rsidR="0036437E">
        <w:t xml:space="preserve"> suggests that Shri Ram should take the Pushpak</w:t>
      </w:r>
      <w:r>
        <w:t>a</w:t>
      </w:r>
      <w:r w:rsidR="0036437E">
        <w:t xml:space="preserve"> airplane, so they can reach Ayodhya in a day. In verse 6-122-6, Shri Ram asks Vibhishan</w:t>
      </w:r>
      <w:r>
        <w:t>a</w:t>
      </w:r>
      <w:r w:rsidR="0036437E">
        <w:t xml:space="preserve"> to reward the monkey army with gifts of precious gold and ornaments.</w:t>
      </w:r>
    </w:p>
    <w:p w:rsidR="0036437E" w:rsidRDefault="00C068EA" w:rsidP="00C068EA">
      <w:pPr>
        <w:spacing w:line="480" w:lineRule="auto"/>
        <w:jc w:val="both"/>
      </w:pPr>
      <w:r>
        <w:lastRenderedPageBreak/>
        <w:tab/>
      </w:r>
      <w:r w:rsidR="0036437E">
        <w:t>Shri Ram disbands the army and asks Sugreev</w:t>
      </w:r>
      <w:r>
        <w:t>a</w:t>
      </w:r>
      <w:r w:rsidR="0036437E">
        <w:t xml:space="preserve"> to return to Kishkindha and Vibhishan</w:t>
      </w:r>
      <w:r>
        <w:t>a</w:t>
      </w:r>
      <w:r w:rsidR="0036437E">
        <w:t xml:space="preserve"> to rule Lanka. In verse 6-122-16, Shri Ram tells Vibhishan</w:t>
      </w:r>
      <w:r>
        <w:t>a</w:t>
      </w:r>
      <w:r w:rsidR="0036437E">
        <w:t xml:space="preserve"> that Lanka is now under his protection, and even Indr</w:t>
      </w:r>
      <w:r>
        <w:t>a</w:t>
      </w:r>
      <w:r w:rsidR="0036437E">
        <w:t xml:space="preserve"> cannot attack Lanka. In verse 6-122-17, Shri Ram bids adieu to everyone and says that he will go to Ayodhya. However, Vibhishan</w:t>
      </w:r>
      <w:r>
        <w:t>a</w:t>
      </w:r>
      <w:r w:rsidR="0036437E">
        <w:t xml:space="preserve"> requests to accompany him to Ayodhya to see his coronation ceremony. Shri Ram gladly accepts this request. In verse 6-122-24, everyone, including Sugreev</w:t>
      </w:r>
      <w:r>
        <w:t>a</w:t>
      </w:r>
      <w:r w:rsidR="0036437E">
        <w:t xml:space="preserve"> and Vibhishan</w:t>
      </w:r>
      <w:r>
        <w:t>a</w:t>
      </w:r>
      <w:r w:rsidR="0036437E">
        <w:t>, along with his counselors, boards the Pushpak</w:t>
      </w:r>
      <w:r>
        <w:t>a</w:t>
      </w:r>
      <w:r w:rsidR="0036437E">
        <w:t xml:space="preserve"> airplane. After Shri Ram duly authorizes the Pushpak</w:t>
      </w:r>
      <w:r>
        <w:t>a</w:t>
      </w:r>
      <w:r w:rsidR="0036437E">
        <w:t xml:space="preserve"> airplane to take them to Ayodhya, it takes off in the sky toward Ayodhya.</w:t>
      </w:r>
    </w:p>
    <w:p w:rsidR="0036437E" w:rsidRDefault="0036437E" w:rsidP="0036437E">
      <w:pPr>
        <w:jc w:val="both"/>
      </w:pPr>
    </w:p>
    <w:p w:rsidR="0036437E" w:rsidRDefault="0036437E" w:rsidP="00C068EA">
      <w:pPr>
        <w:pStyle w:val="Heading2"/>
        <w:jc w:val="left"/>
      </w:pPr>
      <w:bookmarkStart w:id="128" w:name="_Toc412487841"/>
      <w:bookmarkStart w:id="129" w:name="_Toc423152570"/>
      <w:bookmarkStart w:id="130" w:name="_Toc423154193"/>
      <w:bookmarkStart w:id="131" w:name="_Toc518708783"/>
      <w:r>
        <w:t>Arial Journey Back to Ayodhya</w:t>
      </w:r>
      <w:bookmarkEnd w:id="128"/>
      <w:bookmarkEnd w:id="129"/>
      <w:bookmarkEnd w:id="130"/>
      <w:bookmarkEnd w:id="131"/>
    </w:p>
    <w:p w:rsidR="0036437E" w:rsidRDefault="00C068EA" w:rsidP="00C068EA">
      <w:pPr>
        <w:spacing w:line="480" w:lineRule="auto"/>
        <w:jc w:val="both"/>
      </w:pPr>
      <w:r>
        <w:tab/>
      </w:r>
      <w:r w:rsidR="0036437E">
        <w:t>Ramayan</w:t>
      </w:r>
      <w:r>
        <w:t>a</w:t>
      </w:r>
      <w:r w:rsidR="0036437E">
        <w:t xml:space="preserve"> has three remarkable journeys. We have already seen </w:t>
      </w:r>
      <w:r>
        <w:t>Hanuman’s</w:t>
      </w:r>
      <w:r w:rsidR="00E43097">
        <w:t xml:space="preserve"> </w:t>
      </w:r>
      <w:r>
        <w:t xml:space="preserve">critical journey to find </w:t>
      </w:r>
      <w:r w:rsidR="0036437E">
        <w:t>Sita in Lanka, and Shri R</w:t>
      </w:r>
      <w:r w:rsidR="00E43097">
        <w:t>am’s</w:t>
      </w:r>
      <w:r w:rsidR="0036437E">
        <w:t xml:space="preserve"> </w:t>
      </w:r>
      <w:r w:rsidR="00E43097">
        <w:t>journey to Lanka</w:t>
      </w:r>
      <w:r w:rsidR="0036437E">
        <w:t>. After Shri Ram’s victory over Ravan</w:t>
      </w:r>
      <w:r w:rsidR="00E43097">
        <w:t>a and</w:t>
      </w:r>
      <w:r w:rsidR="0036437E">
        <w:t xml:space="preserve"> after Sita and Shri Ram realizing their true nature, it is time for the third journey. </w:t>
      </w:r>
      <w:r w:rsidR="0036437E" w:rsidRPr="00E43097">
        <w:rPr>
          <w:b/>
          <w:bCs/>
        </w:rPr>
        <w:t>Sage Valmiki dedicates the comp</w:t>
      </w:r>
      <w:r w:rsidR="00E43097" w:rsidRPr="00E43097">
        <w:rPr>
          <w:b/>
          <w:bCs/>
        </w:rPr>
        <w:t xml:space="preserve">lete chapter of 6-123 to </w:t>
      </w:r>
      <w:r w:rsidR="0036437E" w:rsidRPr="00E43097">
        <w:rPr>
          <w:b/>
          <w:bCs/>
        </w:rPr>
        <w:t>Sita’s journey to Ayodhya from Lanka. It highlights the importance of this journey.</w:t>
      </w:r>
    </w:p>
    <w:p w:rsidR="0036437E" w:rsidRDefault="00E43097" w:rsidP="00E43097">
      <w:pPr>
        <w:spacing w:line="480" w:lineRule="auto"/>
        <w:jc w:val="both"/>
      </w:pPr>
      <w:r>
        <w:tab/>
      </w:r>
      <w:r w:rsidR="0036437E">
        <w:t>The path followed by Pushpak</w:t>
      </w:r>
      <w:r>
        <w:t>a</w:t>
      </w:r>
      <w:r w:rsidR="0036437E">
        <w:t xml:space="preserve"> is nothing but the path of the Sushumna Nadi in the spine. Therefore, we see Pushpak</w:t>
      </w:r>
      <w:r>
        <w:t>a</w:t>
      </w:r>
      <w:r w:rsidR="0036437E">
        <w:t xml:space="preserve"> going from the Root Center to the top of the head. On its way, it has to go through all the chakras, and thus, in chapter 6-123, we see that sage Valmiki describes all the previous places again.</w:t>
      </w:r>
    </w:p>
    <w:p w:rsidR="0036437E" w:rsidRDefault="00E43097" w:rsidP="00E43097">
      <w:pPr>
        <w:spacing w:line="480" w:lineRule="auto"/>
        <w:jc w:val="both"/>
      </w:pPr>
      <w:r>
        <w:tab/>
        <w:t xml:space="preserve">Sanskrit word </w:t>
      </w:r>
      <w:r w:rsidR="0036437E">
        <w:t>Sushumna is a combination of “su,” which means “gracious” and “shamna,” which means, “to extinguish the fire.” “Su” modifies “shamna” and makes it “shumna.” Thus, the word Sushumna means “a gracious way of extinguishing the fire.” The energy takes this path, when it is entirely free from the Root Center and never returns to the Root Center. It the context of the Kundalini, Sushumna as a “gracious way to extinguish the fire” sounds more appropriate than other meanings of it found on the internet.</w:t>
      </w:r>
    </w:p>
    <w:p w:rsidR="0036437E" w:rsidRDefault="00E43097" w:rsidP="00E43097">
      <w:pPr>
        <w:spacing w:line="480" w:lineRule="auto"/>
        <w:jc w:val="both"/>
      </w:pPr>
      <w:r>
        <w:lastRenderedPageBreak/>
        <w:tab/>
      </w:r>
      <w:r w:rsidR="0036437E">
        <w:t>If you consider the currently accepted geographical positions of Ayodhya, Kishkindha, and Lanka, you get a triangular shape. There is no need for an aerial vehicle to go over Kishkindha, as it does not fall on the direct aerial route to Ayodhya from Lanka. Just to confirm that we understand this, in verse 6-123-25, we have Sita asking for a stop to pick up Tara, Sugreev</w:t>
      </w:r>
      <w:r>
        <w:t>a</w:t>
      </w:r>
      <w:r w:rsidR="0036437E">
        <w:t>’s wife. Thus, we see that sage Valmiki is clearly indicating to readers that, for Pushpak</w:t>
      </w:r>
      <w:r>
        <w:t>a</w:t>
      </w:r>
      <w:r w:rsidR="0036437E">
        <w:t>, these three locations are in a straight line.</w:t>
      </w:r>
    </w:p>
    <w:p w:rsidR="0036437E" w:rsidRDefault="0036437E" w:rsidP="0036437E">
      <w:pPr>
        <w:spacing w:line="480" w:lineRule="auto"/>
        <w:ind w:firstLine="720"/>
        <w:jc w:val="both"/>
      </w:pPr>
      <w:r>
        <w:t>This journey is the final ascent of</w:t>
      </w:r>
      <w:r w:rsidR="00E43097">
        <w:t xml:space="preserve"> the energy toward the Sahasrara</w:t>
      </w:r>
      <w:r>
        <w:t>; there is no coming back to the Root Center after this. It is the most documented, coveted and celebrated journey, and yogis call it Kun</w:t>
      </w:r>
      <w:r w:rsidR="00E43097">
        <w:t>dalini’s ascent to the Sahasrara</w:t>
      </w:r>
      <w:r>
        <w:t>. There is a lot of information available on this topic. The reader is advised read the original documents like Hatha Yoga Pradipika or Yoga-Kundalini Upanishad and other sacred texts.</w:t>
      </w:r>
    </w:p>
    <w:p w:rsidR="00E43097" w:rsidRDefault="00E43097" w:rsidP="0036437E">
      <w:pPr>
        <w:spacing w:line="480" w:lineRule="auto"/>
        <w:ind w:firstLine="720"/>
        <w:jc w:val="both"/>
      </w:pPr>
    </w:p>
    <w:p w:rsidR="0036437E" w:rsidRDefault="0036437E" w:rsidP="00E43097">
      <w:pPr>
        <w:pStyle w:val="Heading2"/>
        <w:jc w:val="left"/>
      </w:pPr>
      <w:bookmarkStart w:id="132" w:name="_Toc412487844"/>
      <w:bookmarkStart w:id="133" w:name="_Toc423152573"/>
      <w:bookmarkStart w:id="134" w:name="_Toc423154196"/>
      <w:bookmarkStart w:id="135" w:name="_Toc518708784"/>
      <w:r>
        <w:t>Uttar</w:t>
      </w:r>
      <w:r w:rsidR="00E43097">
        <w:t>a</w:t>
      </w:r>
      <w:r>
        <w:t xml:space="preserve"> Kand</w:t>
      </w:r>
      <w:r w:rsidR="00E43097">
        <w:t>a</w:t>
      </w:r>
      <w:r>
        <w:t xml:space="preserve"> as a Sequel to Ramayan</w:t>
      </w:r>
      <w:bookmarkEnd w:id="132"/>
      <w:bookmarkEnd w:id="133"/>
      <w:bookmarkEnd w:id="134"/>
      <w:r w:rsidR="00E43097">
        <w:t>a</w:t>
      </w:r>
      <w:bookmarkEnd w:id="135"/>
    </w:p>
    <w:p w:rsidR="0036437E" w:rsidRDefault="00E43097" w:rsidP="00E43097">
      <w:pPr>
        <w:spacing w:line="480" w:lineRule="auto"/>
        <w:jc w:val="both"/>
      </w:pPr>
      <w:r>
        <w:tab/>
      </w:r>
      <w:r w:rsidR="0036437E">
        <w:t>We will study the Uttar</w:t>
      </w:r>
      <w:r>
        <w:t>a</w:t>
      </w:r>
      <w:r w:rsidR="0036437E">
        <w:t xml:space="preserve"> Kand</w:t>
      </w:r>
      <w:r>
        <w:t>a</w:t>
      </w:r>
      <w:r w:rsidR="0036437E">
        <w:t xml:space="preserve"> in this book because it is an integral part of Ramayan</w:t>
      </w:r>
      <w:r>
        <w:t>a</w:t>
      </w:r>
      <w:r w:rsidR="0036437E">
        <w:t>, and it a</w:t>
      </w:r>
      <w:r>
        <w:t xml:space="preserve">dds value to our knowledge </w:t>
      </w:r>
      <w:r w:rsidR="0036437E">
        <w:t>of Yoga. According to The Cultural Heritage of India, Volume 4, Chapter 1 by R. C. Majumdar, sage Valmiki did not write the Uttar</w:t>
      </w:r>
      <w:r>
        <w:t>a</w:t>
      </w:r>
      <w:r w:rsidR="0036437E">
        <w:t xml:space="preserve"> Kand</w:t>
      </w:r>
      <w:r>
        <w:t>a</w:t>
      </w:r>
      <w:r w:rsidR="0036437E">
        <w:t>. Since the Uttar</w:t>
      </w:r>
      <w:r>
        <w:t>a</w:t>
      </w:r>
      <w:r w:rsidR="0036437E">
        <w:t xml:space="preserve"> Kand</w:t>
      </w:r>
      <w:r>
        <w:t>a</w:t>
      </w:r>
      <w:r w:rsidR="0036437E">
        <w:t xml:space="preserve"> does not follow the law of duplication that sage Valmiki used extensively, it is certain that sage Valmiki did not </w:t>
      </w:r>
      <w:r>
        <w:t xml:space="preserve">write </w:t>
      </w:r>
      <w:r w:rsidR="0036437E">
        <w:t>it. However, someone with knowledge and compassion comparable to that of sage Valmiki wrote major part of Uttar</w:t>
      </w:r>
      <w:r>
        <w:t>a</w:t>
      </w:r>
      <w:r w:rsidR="0036437E">
        <w:t xml:space="preserve"> Kand</w:t>
      </w:r>
      <w:r>
        <w:t>a</w:t>
      </w:r>
      <w:r w:rsidR="0036437E">
        <w:t>. Hence, it is treasured along with Valmiki Ramayan</w:t>
      </w:r>
      <w:r>
        <w:t>a</w:t>
      </w:r>
      <w:r w:rsidR="0036437E">
        <w:t>.</w:t>
      </w:r>
    </w:p>
    <w:p w:rsidR="0036437E" w:rsidRDefault="00E43097" w:rsidP="00E43097">
      <w:pPr>
        <w:spacing w:line="480" w:lineRule="auto"/>
        <w:jc w:val="both"/>
      </w:pPr>
      <w:r>
        <w:tab/>
      </w:r>
      <w:r w:rsidR="0036437E">
        <w:t>Valmiki Ramayan by Sage Valmiki ends when mother Sita and Shri Ram leave for Lord Brahma’s abode. Uttar</w:t>
      </w:r>
      <w:r>
        <w:t>a</w:t>
      </w:r>
      <w:r w:rsidR="0036437E">
        <w:t xml:space="preserve"> Kand</w:t>
      </w:r>
      <w:r>
        <w:t>a</w:t>
      </w:r>
      <w:r w:rsidR="0036437E">
        <w:t xml:space="preserve"> means “Last Chapter”; it takes a step back and starts the story after Shri Ram becomes the king of Ayodhya.</w:t>
      </w:r>
    </w:p>
    <w:p w:rsidR="0036437E" w:rsidRDefault="00E43097" w:rsidP="00E43097">
      <w:pPr>
        <w:spacing w:line="480" w:lineRule="auto"/>
        <w:jc w:val="both"/>
      </w:pPr>
      <w:r>
        <w:lastRenderedPageBreak/>
        <w:tab/>
      </w:r>
      <w:r w:rsidR="0036437E">
        <w:t>To be fair to the authors of the Uttar</w:t>
      </w:r>
      <w:r>
        <w:t>a</w:t>
      </w:r>
      <w:r w:rsidR="0036437E">
        <w:t xml:space="preserve"> Kand</w:t>
      </w:r>
      <w:r>
        <w:t>a</w:t>
      </w:r>
      <w:r w:rsidR="0036437E">
        <w:t>, we have to acknowledge the significant challenges they faced and successfully met. They had to work within the framework of Valmiki Ramayan</w:t>
      </w:r>
      <w:r>
        <w:t>a</w:t>
      </w:r>
      <w:r w:rsidR="0036437E">
        <w:t>, and they had to meet its very high standard of quality</w:t>
      </w:r>
      <w:r w:rsidR="00A93A5C">
        <w:t xml:space="preserve"> in various aspects</w:t>
      </w:r>
      <w:r w:rsidR="0036437E">
        <w:t xml:space="preserve">. They took a complex document, written way before the period to which they belonged, and modified it to keep it alive. In other words, </w:t>
      </w:r>
      <w:r w:rsidR="00A93A5C">
        <w:t xml:space="preserve">if they had not </w:t>
      </w:r>
      <w:r w:rsidR="0036437E">
        <w:t xml:space="preserve">altered </w:t>
      </w:r>
      <w:r w:rsidR="00A93A5C">
        <w:t>Valmiki Ramayana</w:t>
      </w:r>
      <w:r w:rsidR="0036437E">
        <w:t>, we would possibly have lost the entire Valmiki Ramayan</w:t>
      </w:r>
      <w:r w:rsidR="00A93A5C">
        <w:t>a</w:t>
      </w:r>
      <w:r w:rsidR="0036437E">
        <w:t xml:space="preserve">. </w:t>
      </w:r>
    </w:p>
    <w:p w:rsidR="0036437E" w:rsidRDefault="00A93A5C" w:rsidP="00A93A5C">
      <w:pPr>
        <w:spacing w:line="480" w:lineRule="auto"/>
        <w:jc w:val="both"/>
      </w:pPr>
      <w:r>
        <w:tab/>
      </w:r>
      <w:r w:rsidR="0036437E">
        <w:t>There can be one more reason for the modification of Valmiki Ramayan</w:t>
      </w:r>
      <w:r>
        <w:t>a</w:t>
      </w:r>
      <w:r w:rsidR="0036437E">
        <w:t xml:space="preserve"> by way of the Uttar</w:t>
      </w:r>
      <w:r>
        <w:t>a</w:t>
      </w:r>
      <w:r w:rsidR="0036437E">
        <w:t xml:space="preserve"> Kand</w:t>
      </w:r>
      <w:r>
        <w:t>a</w:t>
      </w:r>
      <w:r w:rsidR="0036437E">
        <w:t>. By the time the Uttar</w:t>
      </w:r>
      <w:r>
        <w:t>a</w:t>
      </w:r>
      <w:r w:rsidR="0036437E">
        <w:t xml:space="preserve"> Kand</w:t>
      </w:r>
      <w:r>
        <w:t>a</w:t>
      </w:r>
      <w:r w:rsidR="0036437E">
        <w:t xml:space="preserve"> was written, the society in general changed its spiritual practices. It switched from the energy-consciousness</w:t>
      </w:r>
      <w:r>
        <w:t xml:space="preserve"> based practices (path of Yoga) </w:t>
      </w:r>
      <w:r w:rsidR="0036437E">
        <w:t>to devotion or karma practices</w:t>
      </w:r>
      <w:r>
        <w:t xml:space="preserve"> (path of Bhakti and Karma)</w:t>
      </w:r>
      <w:r w:rsidR="0036437E">
        <w:t>. With this change, it become necessary to adapt Valmiki Ramayan</w:t>
      </w:r>
      <w:r>
        <w:t>a</w:t>
      </w:r>
      <w:r w:rsidR="0036437E">
        <w:t xml:space="preserve"> to these new practices. With the Uttar</w:t>
      </w:r>
      <w:r>
        <w:t>a</w:t>
      </w:r>
      <w:r w:rsidR="0036437E">
        <w:t xml:space="preserve"> Kand</w:t>
      </w:r>
      <w:r>
        <w:t>a</w:t>
      </w:r>
      <w:r w:rsidR="0036437E">
        <w:t>, Ramayan</w:t>
      </w:r>
      <w:r>
        <w:t>a</w:t>
      </w:r>
      <w:r w:rsidR="0036437E">
        <w:t xml:space="preserve"> became a simpler document, with easy to remember stories and with a focus on the devotional tradition, and de-emphasis of the framework of energy-consciousness. Adhyatm</w:t>
      </w:r>
      <w:r>
        <w:t>a</w:t>
      </w:r>
      <w:r w:rsidR="0036437E">
        <w:t xml:space="preserve"> Ramayan</w:t>
      </w:r>
      <w:r>
        <w:t>a</w:t>
      </w:r>
      <w:r w:rsidR="0036437E">
        <w:t xml:space="preserve"> is a classic example of this trend.</w:t>
      </w:r>
    </w:p>
    <w:p w:rsidR="0036437E" w:rsidRDefault="0036437E" w:rsidP="0036437E">
      <w:pPr>
        <w:spacing w:line="480" w:lineRule="auto"/>
        <w:ind w:firstLine="720"/>
        <w:jc w:val="both"/>
      </w:pPr>
      <w:r>
        <w:t xml:space="preserve">We will refer to the website </w:t>
      </w:r>
      <w:hyperlink r:id="rId33" w:history="1">
        <w:r w:rsidR="00A93A5C" w:rsidRPr="0097116A">
          <w:rPr>
            <w:rStyle w:val="Hyperlink"/>
          </w:rPr>
          <w:t>http://ramayana.tigercoder.com/template.php?c=07uttara</w:t>
        </w:r>
      </w:hyperlink>
      <w:r w:rsidR="00A93A5C">
        <w:t>. It has</w:t>
      </w:r>
      <w:r>
        <w:t xml:space="preserve"> all the chapters of Uttar Kand in detail. There are 111 chapters of the Uttar Kand given on this website. Let us see what information we can find in them. Note that we are interested only in those chapters, which add to our knowledge about energy-consciousness.</w:t>
      </w:r>
    </w:p>
    <w:p w:rsidR="00A93A5C" w:rsidRDefault="00A93A5C" w:rsidP="00A93A5C">
      <w:pPr>
        <w:jc w:val="both"/>
      </w:pPr>
      <w:bookmarkStart w:id="136" w:name="_Toc412487845"/>
      <w:bookmarkStart w:id="137" w:name="_Toc423152574"/>
      <w:bookmarkStart w:id="138" w:name="_Toc423154197"/>
    </w:p>
    <w:p w:rsidR="0036437E" w:rsidRDefault="0036437E" w:rsidP="004B0DA2">
      <w:pPr>
        <w:pStyle w:val="Heading2"/>
        <w:jc w:val="left"/>
      </w:pPr>
      <w:bookmarkStart w:id="139" w:name="_Toc518708785"/>
      <w:r>
        <w:t>Separation of Sita and Shri Ram, Again</w:t>
      </w:r>
      <w:bookmarkEnd w:id="136"/>
      <w:bookmarkEnd w:id="137"/>
      <w:bookmarkEnd w:id="138"/>
      <w:bookmarkEnd w:id="139"/>
    </w:p>
    <w:p w:rsidR="0036437E" w:rsidRDefault="00A93A5C" w:rsidP="00A93A5C">
      <w:pPr>
        <w:spacing w:line="480" w:lineRule="auto"/>
        <w:jc w:val="both"/>
      </w:pPr>
      <w:r>
        <w:tab/>
      </w:r>
      <w:r w:rsidR="0036437E">
        <w:t>We know that the energy separated from the consciousness according to its wish to create various names and forms. Shri Ram stands for the consciousness</w:t>
      </w:r>
      <w:r>
        <w:t xml:space="preserve"> and Sita represens the energy.</w:t>
      </w:r>
      <w:r w:rsidR="0036437E">
        <w:t xml:space="preserve"> Now, we see that Sita’s pregnancy and her separation from Shri Ram are closely related. For this reason, the chapter on her pregnancy (chapter 42) precedes the chapter where Shri Ram wishes separation from her (chapter 43).</w:t>
      </w:r>
    </w:p>
    <w:p w:rsidR="0036437E" w:rsidRDefault="0036437E" w:rsidP="0036437E">
      <w:pPr>
        <w:spacing w:line="480" w:lineRule="auto"/>
        <w:ind w:firstLine="720"/>
        <w:jc w:val="both"/>
      </w:pPr>
      <w:r>
        <w:lastRenderedPageBreak/>
        <w:t>In chapter 42 of the Uttar</w:t>
      </w:r>
      <w:r w:rsidR="00A93A5C">
        <w:t>a</w:t>
      </w:r>
      <w:r>
        <w:t xml:space="preserve"> Kand</w:t>
      </w:r>
      <w:r w:rsidR="00A93A5C">
        <w:t xml:space="preserve">a, we read that </w:t>
      </w:r>
      <w:r>
        <w:t>Sita is pregnant</w:t>
      </w:r>
      <w:r w:rsidR="00A93A5C">
        <w:t>.</w:t>
      </w:r>
      <w:r>
        <w:t xml:space="preserve"> </w:t>
      </w:r>
      <w:r w:rsidR="00A93A5C">
        <w:t>T</w:t>
      </w:r>
      <w:r>
        <w:t>he happy couple is getting ready for the baby’s arrival. In chapter 43, we learn that Shri Ram hears that the people of Ayodhya find it inapprop</w:t>
      </w:r>
      <w:r w:rsidR="00A93A5C">
        <w:t xml:space="preserve">riate for him to be with </w:t>
      </w:r>
      <w:r>
        <w:t xml:space="preserve">Sita. The logic given is </w:t>
      </w:r>
      <w:r w:rsidR="00A93A5C">
        <w:t xml:space="preserve">that if Shri Ram accepts </w:t>
      </w:r>
      <w:r>
        <w:t>Sita, the residents of Ayodhya too will have to take their wives back, should thei</w:t>
      </w:r>
      <w:r w:rsidR="00A93A5C">
        <w:t xml:space="preserve">r wives be abducted like </w:t>
      </w:r>
      <w:r>
        <w:t>Sita. In their declaration, “people will imitate the king,” they ignore the fact that Shri Ram attacked Lanka and killed Ravan</w:t>
      </w:r>
      <w:r w:rsidR="00A93A5C">
        <w:t>a</w:t>
      </w:r>
      <w:r>
        <w:t xml:space="preserve"> for abducting his wife. In chapter 45, paragraph 4, Shri Ram tells his brothers that he is afraid of criticism and infamy that will arise from the gossip. We are forced to ask ourselves </w:t>
      </w:r>
      <w:r w:rsidR="00A93A5C">
        <w:t>“</w:t>
      </w:r>
      <w:r>
        <w:t>how someone, who attacked a country and killed its king, can be afraid of gossip among his subjects?</w:t>
      </w:r>
      <w:r w:rsidR="00A93A5C">
        <w:t>”</w:t>
      </w:r>
      <w:r>
        <w:t xml:space="preserve"> In addition, we need to refer to the statements of Shri Ram about the real nature of Sita. In verse 6-118-15 of Valmiki Ramayan</w:t>
      </w:r>
      <w:r w:rsidR="00B75A47">
        <w:t>a</w:t>
      </w:r>
      <w:r>
        <w:t>, Shri Ram says, “I know Sita, who is always in my mind, and she has undivided affection to me." In verse 6-118-16, he says, “Ravan</w:t>
      </w:r>
      <w:r w:rsidR="00B75A47">
        <w:t>a</w:t>
      </w:r>
      <w:r>
        <w:t xml:space="preserve"> cannot possibly harm Sita as her power protects her.” In verse 6-118-18, he says, “Sita is a blazing tongue of</w:t>
      </w:r>
      <w:r w:rsidR="00B75A47">
        <w:t xml:space="preserve"> fire.</w:t>
      </w:r>
      <w:r>
        <w:t xml:space="preserve"> Ravan</w:t>
      </w:r>
      <w:r w:rsidR="00B75A47">
        <w:t>a</w:t>
      </w:r>
      <w:r>
        <w:t xml:space="preserve"> has no chance of laying his hands on such a fire.” Shri Ram’s disproportionate response to a silly rumor about Sita, when he has such confidence in her power, is like a big signpost to the reader to read between the lines. </w:t>
      </w:r>
    </w:p>
    <w:p w:rsidR="0036437E" w:rsidRDefault="00B75A47" w:rsidP="00B75A47">
      <w:pPr>
        <w:spacing w:line="480" w:lineRule="auto"/>
        <w:jc w:val="both"/>
      </w:pPr>
      <w:r>
        <w:tab/>
      </w:r>
      <w:r w:rsidR="0036437E">
        <w:t>In paragraph five of chapter 45, Shri Ram orders Laxman</w:t>
      </w:r>
      <w:r>
        <w:t>a</w:t>
      </w:r>
      <w:r w:rsidR="0036437E">
        <w:t xml:space="preserve"> to take mother Sita to the other side of River Ganga, in the jungle, and leave her there. He instructs Laxman</w:t>
      </w:r>
      <w:r>
        <w:t>a</w:t>
      </w:r>
      <w:r w:rsidR="0036437E">
        <w:t xml:space="preserve"> to leave her near the hermitage of sage Valmiki. He firmly declares, “This is my wish, and it must be obeyed.” </w:t>
      </w:r>
    </w:p>
    <w:p w:rsidR="0036437E" w:rsidRDefault="00B75A47" w:rsidP="00B75A47">
      <w:pPr>
        <w:spacing w:line="480" w:lineRule="auto"/>
        <w:jc w:val="both"/>
      </w:pPr>
      <w:r>
        <w:tab/>
      </w:r>
      <w:r w:rsidR="0036437E">
        <w:t>The reintroduction of sage Valmiki in the Uttar</w:t>
      </w:r>
      <w:r>
        <w:t>a</w:t>
      </w:r>
      <w:r w:rsidR="0036437E">
        <w:t xml:space="preserve"> Kand</w:t>
      </w:r>
      <w:r>
        <w:t>a</w:t>
      </w:r>
      <w:r w:rsidR="0036437E">
        <w:t xml:space="preserve"> is a great value addition of the Uttar</w:t>
      </w:r>
      <w:r>
        <w:t>a</w:t>
      </w:r>
      <w:r w:rsidR="0036437E">
        <w:t xml:space="preserve"> Kand</w:t>
      </w:r>
      <w:r>
        <w:t>a</w:t>
      </w:r>
      <w:r w:rsidR="0036437E">
        <w:t>. Sage Valmiki’s role as a guru of Shri Ram’s children is present in Valmiki Ramayana too, but it mentioned in couple of verses only. Uttar</w:t>
      </w:r>
      <w:r>
        <w:t>a</w:t>
      </w:r>
      <w:r w:rsidR="0036437E">
        <w:t xml:space="preserve"> Kand</w:t>
      </w:r>
      <w:r>
        <w:t>a</w:t>
      </w:r>
      <w:r w:rsidR="0036437E">
        <w:t xml:space="preserve"> takes this role, and adds more details about it. </w:t>
      </w:r>
    </w:p>
    <w:p w:rsidR="0036437E" w:rsidRDefault="00B75A47" w:rsidP="00B75A47">
      <w:pPr>
        <w:spacing w:line="480" w:lineRule="auto"/>
        <w:jc w:val="both"/>
      </w:pPr>
      <w:r>
        <w:tab/>
      </w:r>
      <w:r w:rsidR="0036437E">
        <w:t>In chapter 50, charioteer Sumatra tells a grieving Laxman</w:t>
      </w:r>
      <w:r>
        <w:t xml:space="preserve">a that the separation of </w:t>
      </w:r>
      <w:r w:rsidR="0036437E">
        <w:t xml:space="preserve">Sita and Shri Ram was unavoidable. Chapter 51 contains an excellent story about sage Bhrigu’s curse on Lord Vishnu, and </w:t>
      </w:r>
      <w:r w:rsidR="0036437E">
        <w:lastRenderedPageBreak/>
        <w:t>it links this story back to Shri Ram’s separation from Sita. In this story, in order to kill demons that were hiding behind sage Bhrigu’s wife, Lord Vishnu killed the demons as well as the sage’s wife. Sage Bhrigu cursed Lord Vishnu to have to undergo the p</w:t>
      </w:r>
      <w:r>
        <w:t>ain of separation from his wife.</w:t>
      </w:r>
      <w:r w:rsidR="0036437E">
        <w:t xml:space="preserve"> Lord Vishnu accepted the curse f</w:t>
      </w:r>
      <w:r>
        <w:t>or the betterment of the world.</w:t>
      </w:r>
    </w:p>
    <w:p w:rsidR="0036437E" w:rsidRDefault="00B75A47" w:rsidP="00B75A47">
      <w:pPr>
        <w:spacing w:line="480" w:lineRule="auto"/>
        <w:jc w:val="both"/>
      </w:pPr>
      <w:r>
        <w:tab/>
      </w:r>
      <w:r w:rsidR="0036437E">
        <w:t>In chapter 53, we learn that Shri Krishn</w:t>
      </w:r>
      <w:r>
        <w:t>a</w:t>
      </w:r>
      <w:r w:rsidR="0036437E">
        <w:t xml:space="preserve"> will be born to Vasudev</w:t>
      </w:r>
      <w:r>
        <w:t>a</w:t>
      </w:r>
      <w:r w:rsidR="0036437E">
        <w:t xml:space="preserve"> of the Yadu dynasty. Valmiki Ramayan</w:t>
      </w:r>
      <w:r>
        <w:t>a</w:t>
      </w:r>
      <w:r w:rsidR="0036437E">
        <w:t xml:space="preserve"> does not mention Shri Krishn</w:t>
      </w:r>
      <w:r>
        <w:t>a</w:t>
      </w:r>
      <w:r w:rsidR="0036437E">
        <w:t xml:space="preserve"> at all. This mention of Shri Krishn</w:t>
      </w:r>
      <w:r>
        <w:t>a</w:t>
      </w:r>
      <w:r w:rsidR="0036437E">
        <w:t xml:space="preserve"> also works as proof that the Uttar</w:t>
      </w:r>
      <w:r>
        <w:t>a</w:t>
      </w:r>
      <w:r w:rsidR="0036437E">
        <w:t xml:space="preserve"> Kand</w:t>
      </w:r>
      <w:r>
        <w:t>a</w:t>
      </w:r>
      <w:r w:rsidR="0036437E">
        <w:t xml:space="preserve"> was written at a later date as compared to Valmiki Ramayan</w:t>
      </w:r>
      <w:r>
        <w:t>a</w:t>
      </w:r>
      <w:r w:rsidR="0036437E">
        <w:t>.</w:t>
      </w:r>
    </w:p>
    <w:p w:rsidR="0036437E" w:rsidRDefault="00B75A47" w:rsidP="00B75A47">
      <w:pPr>
        <w:spacing w:line="480" w:lineRule="auto"/>
        <w:jc w:val="both"/>
      </w:pPr>
      <w:r>
        <w:tab/>
      </w:r>
      <w:r w:rsidR="0036437E">
        <w:t>Chapter 66 tells us Sita gave birth to two children – Luv</w:t>
      </w:r>
      <w:r>
        <w:t>a</w:t>
      </w:r>
      <w:r w:rsidR="0036437E">
        <w:t xml:space="preserve"> and Kush</w:t>
      </w:r>
      <w:r>
        <w:t>a</w:t>
      </w:r>
      <w:r w:rsidR="0036437E">
        <w:t>. It also tells us that Shatrughn</w:t>
      </w:r>
      <w:r>
        <w:t>a</w:t>
      </w:r>
      <w:r w:rsidR="0036437E">
        <w:t xml:space="preserve"> was present at sage Valmiki’s hermitage at the time of the birth of these two kids. Shatrughn indirectly represents Shri Ram. Therefore, in a way, the story is telling us that Shri Ram is present at the time of the birth of his kids.</w:t>
      </w:r>
    </w:p>
    <w:p w:rsidR="0036437E" w:rsidRDefault="0036437E" w:rsidP="00865FAD">
      <w:pPr>
        <w:pStyle w:val="Heading2"/>
        <w:jc w:val="left"/>
      </w:pPr>
      <w:r>
        <w:br w:type="page"/>
      </w:r>
      <w:bookmarkStart w:id="140" w:name="_Toc412487846"/>
      <w:bookmarkStart w:id="141" w:name="_Toc423152575"/>
      <w:bookmarkStart w:id="142" w:name="_Toc423154198"/>
      <w:bookmarkStart w:id="143" w:name="_Toc518708786"/>
      <w:r>
        <w:lastRenderedPageBreak/>
        <w:t>Shambuk</w:t>
      </w:r>
      <w:r w:rsidR="00E9201F">
        <w:t>a</w:t>
      </w:r>
      <w:r>
        <w:t xml:space="preserve"> – a Mental Process, Not a Person</w:t>
      </w:r>
      <w:bookmarkEnd w:id="140"/>
      <w:bookmarkEnd w:id="141"/>
      <w:bookmarkEnd w:id="142"/>
      <w:bookmarkEnd w:id="143"/>
    </w:p>
    <w:p w:rsidR="0036437E" w:rsidRDefault="00E9201F" w:rsidP="00E9201F">
      <w:pPr>
        <w:spacing w:line="480" w:lineRule="auto"/>
        <w:jc w:val="both"/>
      </w:pPr>
      <w:r>
        <w:tab/>
      </w:r>
      <w:r w:rsidR="0036437E">
        <w:t>In chapters 73 to 76 of the Uttar</w:t>
      </w:r>
      <w:r w:rsidR="00865FAD">
        <w:t>a</w:t>
      </w:r>
      <w:r w:rsidR="0036437E">
        <w:t xml:space="preserve"> Kand</w:t>
      </w:r>
      <w:r w:rsidR="00865FAD">
        <w:t>a</w:t>
      </w:r>
      <w:r w:rsidR="0036437E">
        <w:t>, we come across the story of Shambuk</w:t>
      </w:r>
      <w:r>
        <w:t>a</w:t>
      </w:r>
      <w:r w:rsidR="0036437E">
        <w:t xml:space="preserve"> of the Shudra caste, performing austerities to achieve the status of gods and go to heaven. The story mentions that the son of a Brahmin had died because of Shambuk</w:t>
      </w:r>
      <w:r>
        <w:t>a</w:t>
      </w:r>
      <w:r w:rsidR="0036437E">
        <w:t>. Shri Ram kills Shambuk</w:t>
      </w:r>
      <w:r>
        <w:t>a</w:t>
      </w:r>
      <w:r w:rsidR="0036437E">
        <w:t>, and the boy comes back to life. The Uttar</w:t>
      </w:r>
      <w:r>
        <w:t>a</w:t>
      </w:r>
      <w:r w:rsidR="0036437E">
        <w:t xml:space="preserve"> Kand</w:t>
      </w:r>
      <w:r>
        <w:t>a</w:t>
      </w:r>
      <w:r w:rsidR="0036437E">
        <w:t xml:space="preserve"> devotes four chapters to this story, which shows that it is an important story for the authors of the Uttar</w:t>
      </w:r>
      <w:r>
        <w:t>a</w:t>
      </w:r>
      <w:r w:rsidR="0036437E">
        <w:t xml:space="preserve"> Kand</w:t>
      </w:r>
      <w:r>
        <w:t>a</w:t>
      </w:r>
      <w:r w:rsidR="0036437E">
        <w:t>. Moreover, the story involves Shri Ram; so, we cannot ignore it.</w:t>
      </w:r>
    </w:p>
    <w:p w:rsidR="0036437E" w:rsidRDefault="00E9201F" w:rsidP="00E9201F">
      <w:pPr>
        <w:spacing w:line="480" w:lineRule="auto"/>
        <w:jc w:val="both"/>
      </w:pPr>
      <w:r>
        <w:tab/>
      </w:r>
      <w:r w:rsidR="0036437E">
        <w:t>Let us see what the word caste means in sage Valmiki’s terminology. Sage Val</w:t>
      </w:r>
      <w:r>
        <w:t xml:space="preserve">miki sees Shri Ram as the </w:t>
      </w:r>
      <w:r w:rsidR="0036437E">
        <w:t>the consciousness</w:t>
      </w:r>
      <w:r>
        <w:t xml:space="preserve">, and it is </w:t>
      </w:r>
      <w:r w:rsidR="0036437E">
        <w:t>everywhere. Thus, he holds all human beings as equal, and for him, there is no caste. We saw that Valmiki Ramayan</w:t>
      </w:r>
      <w:r>
        <w:t>a</w:t>
      </w:r>
      <w:r w:rsidR="0036437E">
        <w:t xml:space="preserve"> is a complex representation of the system of energy-consciousness. It tells us how to unlock the energy trapped in the Root Center by the ego/ahamkar and gives various warning signs in the process. Its stated goal is to expound upon difficult-to-understand Yoga related concepts in the Ved</w:t>
      </w:r>
      <w:r>
        <w:t>a</w:t>
      </w:r>
      <w:r w:rsidR="0036437E">
        <w:t xml:space="preserve"> and make them available to the common person. </w:t>
      </w:r>
    </w:p>
    <w:p w:rsidR="00E9201F" w:rsidRDefault="00E9201F" w:rsidP="00E9201F">
      <w:pPr>
        <w:spacing w:line="480" w:lineRule="auto"/>
        <w:jc w:val="both"/>
      </w:pPr>
      <w:r>
        <w:tab/>
      </w:r>
      <w:r w:rsidR="0036437E">
        <w:t>When we truly understand the scope and purpose of Valmiki Ramayan</w:t>
      </w:r>
      <w:r>
        <w:t>a</w:t>
      </w:r>
      <w:r w:rsidR="0036437E">
        <w:t>, we realize that these events are happening within us. We have mapped almost all the main characters of Valmiki Ramayan</w:t>
      </w:r>
      <w:r>
        <w:t>a</w:t>
      </w:r>
      <w:r w:rsidR="0036437E">
        <w:t xml:space="preserve"> to our body-mind-energy-consciousness framework. When everything in Valmiki Ramayan</w:t>
      </w:r>
      <w:r>
        <w:t>a</w:t>
      </w:r>
      <w:r w:rsidR="0036437E">
        <w:t xml:space="preserve"> is within us, where is the scope for social discrimination, like the one based on caste? We do see that sage Valmiki describes Shri Ram as Kshatriya and the other sages as Brahmin. However, apart from these two references, there is no mention of the caste system in Valmiki Ramayan</w:t>
      </w:r>
      <w:r>
        <w:t>a</w:t>
      </w:r>
      <w:r w:rsidR="0036437E">
        <w:t xml:space="preserve">. </w:t>
      </w:r>
      <w:r>
        <w:t>It has</w:t>
      </w:r>
      <w:r w:rsidR="0036437E">
        <w:t xml:space="preserve"> the major</w:t>
      </w:r>
      <w:r>
        <w:t>ity of characters as non-humans.</w:t>
      </w:r>
      <w:r w:rsidR="0036437E">
        <w:t xml:space="preserve"> </w:t>
      </w:r>
      <w:r>
        <w:t>T</w:t>
      </w:r>
      <w:r w:rsidR="0036437E">
        <w:t>hus, Valmiki Ramayan</w:t>
      </w:r>
      <w:r>
        <w:t>a</w:t>
      </w:r>
      <w:r w:rsidR="0036437E">
        <w:t xml:space="preserve"> clearly steers away from any caste-based discrimination. </w:t>
      </w:r>
    </w:p>
    <w:p w:rsidR="0036437E" w:rsidRDefault="00E9201F" w:rsidP="00E9201F">
      <w:pPr>
        <w:spacing w:line="480" w:lineRule="auto"/>
        <w:jc w:val="both"/>
      </w:pPr>
      <w:r>
        <w:tab/>
        <w:t>C</w:t>
      </w:r>
      <w:r w:rsidR="0036437E">
        <w:t xml:space="preserve">hapters 73 to 76 of the Shambuk story must be a puzzle in the realm of energy consciousness. Let us see if we find any useful clues to solve it. In chapter 73, a Brahmin comes to Shri Ram with the body of his dead son and blames Shri Ram for the death. In the first paragraph, this person attempts to link his </w:t>
      </w:r>
      <w:r>
        <w:lastRenderedPageBreak/>
        <w:t>K</w:t>
      </w:r>
      <w:r w:rsidR="0036437E">
        <w:t>arm</w:t>
      </w:r>
      <w:r>
        <w:t>a</w:t>
      </w:r>
      <w:r w:rsidR="0036437E">
        <w:t xml:space="preserve"> to the death of his son. Next, he says that never before has a child died. He demands that Shri Ram bring back his dead boy to life, failing that, Shri Ram and his kingdom are doomed. According to him, if the king is not pious, then he commits sins. The sins of the king bring calamities on the citizens, and they die.</w:t>
      </w:r>
    </w:p>
    <w:p w:rsidR="0036437E" w:rsidRDefault="00E9201F" w:rsidP="00E9201F">
      <w:pPr>
        <w:spacing w:line="480" w:lineRule="auto"/>
        <w:jc w:val="both"/>
      </w:pPr>
      <w:r>
        <w:tab/>
      </w:r>
      <w:r w:rsidR="0036437E">
        <w:t>In the next chapter, we get the four Yug</w:t>
      </w:r>
      <w:r>
        <w:t>a</w:t>
      </w:r>
      <w:r w:rsidR="0036437E">
        <w:t xml:space="preserve"> view; we have seen that Valmiki Ramayan defines only two Yug</w:t>
      </w:r>
      <w:r>
        <w:t>a</w:t>
      </w:r>
      <w:r w:rsidR="0036437E">
        <w:t>s, and the concept of four Yugs comes from Mahabharat. In this chapter, we come to know that as a Yug</w:t>
      </w:r>
      <w:r>
        <w:t>a</w:t>
      </w:r>
      <w:r w:rsidR="0036437E">
        <w:t xml:space="preserve"> approaches the Kali Yug</w:t>
      </w:r>
      <w:r>
        <w:t>a</w:t>
      </w:r>
      <w:r w:rsidR="0036437E">
        <w:t>, the society allows the lower castes to perform ascetic practices. In the end, this chapter tells us that somewhere in Shri Ram’s kingdom, a person from the Shudra caste is doing penances that led to the death of the Brahmin’s boy.</w:t>
      </w:r>
    </w:p>
    <w:p w:rsidR="0036437E" w:rsidRDefault="00E9201F" w:rsidP="00E9201F">
      <w:pPr>
        <w:spacing w:line="480" w:lineRule="auto"/>
        <w:jc w:val="both"/>
      </w:pPr>
      <w:r>
        <w:tab/>
      </w:r>
      <w:r w:rsidR="0036437E">
        <w:t>In the next chapter, Shri Ram summons the Pushpak</w:t>
      </w:r>
      <w:r>
        <w:t>a</w:t>
      </w:r>
      <w:r w:rsidR="0036437E">
        <w:t xml:space="preserve"> airplane. In Valmiki Ramayan</w:t>
      </w:r>
      <w:r>
        <w:t>a</w:t>
      </w:r>
      <w:r w:rsidR="0036437E">
        <w:t xml:space="preserve">, the airplane </w:t>
      </w:r>
      <w:r>
        <w:t>did</w:t>
      </w:r>
      <w:r w:rsidR="0036437E">
        <w:t xml:space="preserve"> not fly without Sita</w:t>
      </w:r>
      <w:r>
        <w:t xml:space="preserve"> in it</w:t>
      </w:r>
      <w:r w:rsidR="0036437E">
        <w:t>, but in the Uttar</w:t>
      </w:r>
      <w:r>
        <w:t>a</w:t>
      </w:r>
      <w:r w:rsidR="0036437E">
        <w:t xml:space="preserve"> Kand</w:t>
      </w:r>
      <w:r>
        <w:t>a</w:t>
      </w:r>
      <w:r w:rsidR="0036437E">
        <w:t>, it not only flies but talks too. Reading carefully, we see that Shri Ram first goes to the north, and then he searches the east, the west, and finally, the south. It is useful information as we have seen that the north represents the top of the head, and the south stands for the Root Center and below.</w:t>
      </w:r>
    </w:p>
    <w:p w:rsidR="0036437E" w:rsidRDefault="00E9201F" w:rsidP="00E9201F">
      <w:pPr>
        <w:spacing w:line="480" w:lineRule="auto"/>
        <w:jc w:val="both"/>
      </w:pPr>
      <w:r>
        <w:tab/>
      </w:r>
      <w:r w:rsidR="0036437E">
        <w:t>As per the story, Shri Ram finds an ascetic doing most austere penances, with his head turned upside down, and his legs are pointing up - a yogasan</w:t>
      </w:r>
      <w:r>
        <w:t>a</w:t>
      </w:r>
      <w:r w:rsidR="0036437E">
        <w:t>. The ascetic tells Shri Ram that he is Shambuk</w:t>
      </w:r>
      <w:r>
        <w:t>a</w:t>
      </w:r>
      <w:r w:rsidR="0036437E">
        <w:t xml:space="preserve"> of the Shudra caste and that he is performing penances, because he wants to go to the heaven with his body. Upon hearing these words, Shri Ram takes out his sword and cuts Shambuk</w:t>
      </w:r>
      <w:r>
        <w:t>a</w:t>
      </w:r>
      <w:r w:rsidR="0036437E">
        <w:t>’s head off. We wonder as to why Shri Ram did not give a fair trial to Shambuk</w:t>
      </w:r>
      <w:r>
        <w:t>a</w:t>
      </w:r>
      <w:r w:rsidR="0036437E">
        <w:t xml:space="preserve"> or try any other alternative to avoid life sentence?</w:t>
      </w:r>
    </w:p>
    <w:p w:rsidR="0036437E" w:rsidRDefault="00E9201F" w:rsidP="00E9201F">
      <w:pPr>
        <w:spacing w:line="480" w:lineRule="auto"/>
        <w:jc w:val="both"/>
      </w:pPr>
      <w:r>
        <w:tab/>
      </w:r>
      <w:r w:rsidR="0036437E">
        <w:t>The story tells us that because of the execution of Shambuk</w:t>
      </w:r>
      <w:r>
        <w:t>a</w:t>
      </w:r>
      <w:r w:rsidR="0036437E">
        <w:t>, the Brahmin boy regained his life. It is also valuable and helpful information. The chapter continues with Shri Ram visiting sage Agastya, who tells him yet another story. For now, however, we will focus on the Shambuk episode.</w:t>
      </w:r>
    </w:p>
    <w:p w:rsidR="0036437E" w:rsidRDefault="00E9201F" w:rsidP="00E9201F">
      <w:pPr>
        <w:spacing w:line="480" w:lineRule="auto"/>
        <w:jc w:val="both"/>
      </w:pPr>
      <w:r>
        <w:lastRenderedPageBreak/>
        <w:tab/>
      </w:r>
      <w:r w:rsidR="0036437E">
        <w:t>Based on the three critical pieces of information, we have enough information to understand the story in its spiritual context. First, Shri Ram is directly involved in the story</w:t>
      </w:r>
      <w:r w:rsidR="00A16E3A">
        <w:t>.</w:t>
      </w:r>
      <w:r w:rsidR="0036437E">
        <w:t xml:space="preserve"> </w:t>
      </w:r>
      <w:r w:rsidR="00A16E3A">
        <w:t>S</w:t>
      </w:r>
      <w:r w:rsidR="0036437E">
        <w:t>econd, Shri Ram finds Shambuk</w:t>
      </w:r>
      <w:r w:rsidR="00A16E3A">
        <w:t>a in the southern direction.</w:t>
      </w:r>
      <w:r w:rsidR="0036437E">
        <w:t xml:space="preserve"> </w:t>
      </w:r>
      <w:r w:rsidR="00A16E3A">
        <w:t>T</w:t>
      </w:r>
      <w:r w:rsidR="0036437E">
        <w:t>hird, when Shri Ram executes Shambuk</w:t>
      </w:r>
      <w:r w:rsidR="00A16E3A">
        <w:t>a</w:t>
      </w:r>
      <w:r w:rsidR="0036437E">
        <w:t>, the Brahmin boy regains life.</w:t>
      </w:r>
    </w:p>
    <w:p w:rsidR="0036437E" w:rsidRDefault="00A16E3A" w:rsidP="00A16E3A">
      <w:pPr>
        <w:spacing w:line="480" w:lineRule="auto"/>
        <w:jc w:val="both"/>
      </w:pPr>
      <w:r>
        <w:tab/>
      </w:r>
      <w:r w:rsidR="0036437E">
        <w:t>We know that it is not possible that when a person is killed, another person comes to life. Hence, this story cannot be true in the social, logical, or historical realms. People, who blame Shri Ram for injustice, know that this story cannot be true and that there has to be a misunderstanding.</w:t>
      </w:r>
    </w:p>
    <w:p w:rsidR="0036437E" w:rsidRDefault="00A16E3A" w:rsidP="00A16E3A">
      <w:pPr>
        <w:spacing w:line="480" w:lineRule="auto"/>
        <w:jc w:val="both"/>
      </w:pPr>
      <w:r>
        <w:tab/>
      </w:r>
      <w:r w:rsidR="0036437E">
        <w:t>Like all the characters in Valmiki Ramayan</w:t>
      </w:r>
      <w:r>
        <w:t>a</w:t>
      </w:r>
      <w:r w:rsidR="0036437E">
        <w:t>, Shambuk</w:t>
      </w:r>
      <w:r>
        <w:t>a</w:t>
      </w:r>
      <w:r w:rsidR="0036437E">
        <w:t xml:space="preserve"> also represents a body-mind-energy-consciousness process. Based on his location at the southern side, which is where the Root Center is, we can understand him to represent some ego-driven, selfish process.</w:t>
      </w:r>
    </w:p>
    <w:p w:rsidR="0036437E" w:rsidRDefault="00A16E3A" w:rsidP="00A16E3A">
      <w:pPr>
        <w:spacing w:line="480" w:lineRule="auto"/>
        <w:jc w:val="both"/>
      </w:pPr>
      <w:r>
        <w:tab/>
      </w:r>
      <w:r w:rsidR="0036437E">
        <w:t>We have seen a pattern in Valmiki Ramayan</w:t>
      </w:r>
      <w:r>
        <w:t>a</w:t>
      </w:r>
      <w:r w:rsidR="0036437E">
        <w:t>, whereby the names of almost all the charac</w:t>
      </w:r>
      <w:r>
        <w:t>ters are related to some chakra</w:t>
      </w:r>
      <w:r w:rsidR="0036437E">
        <w:t>. Shambuk</w:t>
      </w:r>
      <w:r>
        <w:t>a</w:t>
      </w:r>
      <w:r w:rsidR="0036437E">
        <w:t xml:space="preserve"> is no exception. Since he is at the south side, he is connected to the Root Center. Let us take a closer look at this center.</w:t>
      </w:r>
    </w:p>
    <w:p w:rsidR="0036437E" w:rsidRDefault="00A16E3A" w:rsidP="00A16E3A">
      <w:pPr>
        <w:spacing w:line="480" w:lineRule="auto"/>
        <w:jc w:val="both"/>
      </w:pPr>
      <w:r>
        <w:tab/>
      </w:r>
      <w:r w:rsidR="0036437E">
        <w:t xml:space="preserve">A lotus with four petals symbolizes the Root Center. On each petal is a letter – vam, sham, sam, and Sham. </w:t>
      </w:r>
      <w:r w:rsidR="0036437E" w:rsidRPr="00A16E3A">
        <w:rPr>
          <w:b/>
          <w:bCs/>
        </w:rPr>
        <w:t>The English spellings of two of the petals are alike, but in Sanskrit, the word Shambuk</w:t>
      </w:r>
      <w:r w:rsidRPr="00A16E3A">
        <w:rPr>
          <w:b/>
          <w:bCs/>
        </w:rPr>
        <w:t>a</w:t>
      </w:r>
      <w:r w:rsidR="0036437E" w:rsidRPr="00A16E3A">
        <w:rPr>
          <w:b/>
          <w:bCs/>
        </w:rPr>
        <w:t xml:space="preserve"> starts with “sham,” the second petal of the Root Center. </w:t>
      </w:r>
      <w:r w:rsidR="0036437E">
        <w:t xml:space="preserve">We know that the source of the energy is in the Root Center. From there, the energy travels upwards to the top of the head, activating various chakras in the process. </w:t>
      </w:r>
      <w:r w:rsidR="0036437E" w:rsidRPr="00A16E3A">
        <w:rPr>
          <w:b/>
          <w:bCs/>
        </w:rPr>
        <w:t>Shambuk</w:t>
      </w:r>
      <w:r w:rsidRPr="00A16E3A">
        <w:rPr>
          <w:b/>
          <w:bCs/>
        </w:rPr>
        <w:t>a</w:t>
      </w:r>
      <w:r w:rsidR="0036437E" w:rsidRPr="00A16E3A">
        <w:rPr>
          <w:b/>
          <w:bCs/>
        </w:rPr>
        <w:t xml:space="preserve"> was doing austere penances to go to heaven, which means that he was accumulating energy for himself. Hence, he represents a block in the path of the energy.</w:t>
      </w:r>
    </w:p>
    <w:p w:rsidR="0036437E" w:rsidRDefault="00A16E3A" w:rsidP="00A16E3A">
      <w:pPr>
        <w:spacing w:line="480" w:lineRule="auto"/>
        <w:jc w:val="both"/>
      </w:pPr>
      <w:r>
        <w:tab/>
      </w:r>
      <w:r w:rsidR="0036437E">
        <w:t>Note that this story happens after Sita and Shri Ram have separated from each other. This story relates to their separation and is not a random event. When the energy and the consciousness are together, there is no way for any other process, let alone an ego-related process, to raise its head and block the path of the energy. This story comes only after Shri Ram defeats Ravan</w:t>
      </w:r>
      <w:r>
        <w:t>a</w:t>
      </w:r>
      <w:r w:rsidR="0036437E">
        <w:t xml:space="preserve">, he becomes the king of Ayodhya and </w:t>
      </w:r>
      <w:r w:rsidR="0036437E">
        <w:lastRenderedPageBreak/>
        <w:t xml:space="preserve">Sita separates from him. </w:t>
      </w:r>
      <w:r w:rsidR="0036437E" w:rsidRPr="00A16E3A">
        <w:rPr>
          <w:b/>
          <w:bCs/>
        </w:rPr>
        <w:t>Thus, we know that it relates to an extremely advanced yogi, who is in the highest state of consciousness, but lives a normal life to perform his duties.</w:t>
      </w:r>
    </w:p>
    <w:p w:rsidR="0036437E" w:rsidRDefault="00A16E3A" w:rsidP="00A16E3A">
      <w:pPr>
        <w:spacing w:line="480" w:lineRule="auto"/>
        <w:jc w:val="both"/>
      </w:pPr>
      <w:r>
        <w:tab/>
      </w:r>
      <w:r w:rsidR="0036437E" w:rsidRPr="00A16E3A">
        <w:rPr>
          <w:b/>
          <w:bCs/>
        </w:rPr>
        <w:t>When sage Valmiki writes that Shri Ram has a duty to maintain the caste system, he means that the higher consciousness has a duty to organize the internal processes in such a way that no one process blocks or takes excessive energy, depriving other processes of it, which means that this person has a balanced personality.</w:t>
      </w:r>
      <w:r w:rsidR="0036437E">
        <w:t xml:space="preserve"> </w:t>
      </w:r>
      <w:r>
        <w:t>Thus,</w:t>
      </w:r>
      <w:r w:rsidR="0036437E">
        <w:t xml:space="preserve"> we see that when Shri Ram</w:t>
      </w:r>
      <w:r>
        <w:t xml:space="preserve"> representing </w:t>
      </w:r>
      <w:r w:rsidR="0036437E">
        <w:t xml:space="preserve">the higher consciousness </w:t>
      </w:r>
      <w:r>
        <w:t xml:space="preserve">stops </w:t>
      </w:r>
      <w:r w:rsidR="0036437E">
        <w:t>Shambuk</w:t>
      </w:r>
      <w:r>
        <w:t>a, reptrsenting</w:t>
      </w:r>
      <w:r w:rsidR="0036437E">
        <w:t xml:space="preserve"> an ego-related process, the excessive energy this process blocks is released, and the life of another process, represented by the Brahmin boy, is restored.</w:t>
      </w:r>
    </w:p>
    <w:p w:rsidR="0036437E" w:rsidRDefault="00A16E3A" w:rsidP="00A16E3A">
      <w:pPr>
        <w:spacing w:line="480" w:lineRule="auto"/>
        <w:jc w:val="both"/>
      </w:pPr>
      <w:r>
        <w:tab/>
      </w:r>
      <w:r w:rsidR="0036437E">
        <w:t>When we see this story in the energy-consciousness realm, we understand that it has nothing to do with the caste system. The authors did make an unfortunate choice of using caste-based characters, leading to misinterpretation by the future generations. When particular culture creates mythological stories, those stories are relevant to that culture alone. Without the cultural context, the stories lose their right meaning. The misinterpretation of the Shambuk</w:t>
      </w:r>
      <w:r>
        <w:t>a</w:t>
      </w:r>
      <w:r w:rsidR="0036437E">
        <w:t xml:space="preserve"> story is the result of a change in the </w:t>
      </w:r>
      <w:r>
        <w:t xml:space="preserve">spiritual practicesof scociety </w:t>
      </w:r>
      <w:r w:rsidR="0036437E">
        <w:t xml:space="preserve">from the system of energy-consciousness to that of </w:t>
      </w:r>
      <w:r>
        <w:t>K</w:t>
      </w:r>
      <w:r w:rsidR="0036437E">
        <w:t xml:space="preserve">arma or </w:t>
      </w:r>
      <w:r>
        <w:t>B</w:t>
      </w:r>
      <w:r w:rsidR="0036437E">
        <w:t>hakti.</w:t>
      </w:r>
    </w:p>
    <w:p w:rsidR="00A16E3A" w:rsidRDefault="00A16E3A" w:rsidP="00A16E3A">
      <w:pPr>
        <w:spacing w:line="480" w:lineRule="auto"/>
        <w:jc w:val="both"/>
      </w:pPr>
    </w:p>
    <w:p w:rsidR="0036437E" w:rsidRDefault="0036437E" w:rsidP="00A16E3A">
      <w:pPr>
        <w:pStyle w:val="Heading2"/>
        <w:jc w:val="left"/>
      </w:pPr>
      <w:bookmarkStart w:id="144" w:name="_Toc412487848"/>
      <w:bookmarkStart w:id="145" w:name="_Toc423152577"/>
      <w:bookmarkStart w:id="146" w:name="_Toc423154200"/>
      <w:bookmarkStart w:id="147" w:name="_Toc518708787"/>
      <w:r>
        <w:t>End of a Great Life</w:t>
      </w:r>
      <w:bookmarkEnd w:id="144"/>
      <w:bookmarkEnd w:id="145"/>
      <w:bookmarkEnd w:id="146"/>
      <w:bookmarkEnd w:id="147"/>
    </w:p>
    <w:p w:rsidR="0036437E" w:rsidRDefault="00BB7ACC" w:rsidP="00BB7ACC">
      <w:pPr>
        <w:spacing w:line="480" w:lineRule="auto"/>
        <w:jc w:val="both"/>
      </w:pPr>
      <w:r>
        <w:tab/>
      </w:r>
      <w:r w:rsidR="0036437E">
        <w:t>In chapter 90 of the Uttar</w:t>
      </w:r>
      <w:r>
        <w:t>a</w:t>
      </w:r>
      <w:r w:rsidR="0036437E">
        <w:t xml:space="preserve"> Kand</w:t>
      </w:r>
      <w:r>
        <w:t>a</w:t>
      </w:r>
      <w:r w:rsidR="0036437E">
        <w:t>, Shri Ram decides to perform the Ashamedh ritual sacrifice, having heard about its benefits. He invites sage Valmiki to Ayodhya. In chapter 92, sage Valmiki arrives at Ayodhya with Luv</w:t>
      </w:r>
      <w:r>
        <w:t>a</w:t>
      </w:r>
      <w:r w:rsidR="0036437E">
        <w:t xml:space="preserve"> and Kush</w:t>
      </w:r>
      <w:r>
        <w:t xml:space="preserve">a – the sons of Shri Ram. </w:t>
      </w:r>
      <w:r w:rsidR="0036437E">
        <w:t>Sita stays back in the hermitage</w:t>
      </w:r>
      <w:r>
        <w:t xml:space="preserve"> of sage Valmiki</w:t>
      </w:r>
      <w:r w:rsidR="0036437E">
        <w:t>. Luv</w:t>
      </w:r>
      <w:r>
        <w:t>a</w:t>
      </w:r>
      <w:r w:rsidR="0036437E">
        <w:t xml:space="preserve"> and Kush</w:t>
      </w:r>
      <w:r>
        <w:t>a</w:t>
      </w:r>
      <w:r w:rsidR="0036437E">
        <w:t xml:space="preserve"> give a beautiful recital of Valmiki Ramayan in Shri Ram’</w:t>
      </w:r>
      <w:r>
        <w:t>s court.</w:t>
      </w:r>
      <w:r w:rsidR="0036437E">
        <w:t xml:space="preserve"> Shri Ram listens to it attentively. </w:t>
      </w:r>
    </w:p>
    <w:p w:rsidR="0036437E" w:rsidRDefault="00BB7ACC" w:rsidP="00BB7ACC">
      <w:pPr>
        <w:spacing w:line="480" w:lineRule="auto"/>
        <w:jc w:val="both"/>
      </w:pPr>
      <w:r>
        <w:lastRenderedPageBreak/>
        <w:tab/>
      </w:r>
      <w:r w:rsidR="0036437E">
        <w:t>While listening to the story, Shri Ram realizes that Luv</w:t>
      </w:r>
      <w:r>
        <w:t>a</w:t>
      </w:r>
      <w:r w:rsidR="0036437E">
        <w:t xml:space="preserve"> and Kush</w:t>
      </w:r>
      <w:r>
        <w:t>a</w:t>
      </w:r>
      <w:r w:rsidR="0036437E">
        <w:t xml:space="preserve"> are his sons, but the story does not give any reason for it. We can imagine that based on the fine details, known only to a few people and owing to the presence of sage Valmiki, Shri Ram can guess that these are his and Sita’s kids. </w:t>
      </w:r>
    </w:p>
    <w:p w:rsidR="0036437E" w:rsidRDefault="00434EE3" w:rsidP="00434EE3">
      <w:pPr>
        <w:spacing w:line="480" w:lineRule="auto"/>
        <w:jc w:val="both"/>
      </w:pPr>
      <w:r>
        <w:tab/>
      </w:r>
      <w:r w:rsidR="0036437E">
        <w:t>In the following chapter, Shri Ram asks sage Valmiki to bring Sita to him. Sita comes to Ayodhya, because Shri Ram asked her to do so. However, she declines to join him and become the queen of Ayodhya. In chapter 97, Sita requests the earth to open up for her. The earth does so. A divine lion throne supported by thousands of snakes emerges, Sita sits on it, and while everyone in the court is looking at this miracle, the throne descends into the earth. Just when a happy family union was possible, why does Sita decline to join Shri Ram? It is a puzzle in the spiritual realm, and we can interpret it the context of the energy-consciousness framework.</w:t>
      </w:r>
    </w:p>
    <w:p w:rsidR="0036437E" w:rsidRDefault="00434EE3" w:rsidP="00434EE3">
      <w:pPr>
        <w:spacing w:line="480" w:lineRule="auto"/>
        <w:jc w:val="both"/>
      </w:pPr>
      <w:r>
        <w:tab/>
      </w:r>
      <w:r w:rsidR="0036437E">
        <w:t>We have already seen that Sita represents the universal energy. Thus, she cannot be born/created nor can she die/be destroyed. We know that Sita separated from Shri Ram to honor his wish to be many and gave birth to his children – Luv</w:t>
      </w:r>
      <w:r>
        <w:t>a</w:t>
      </w:r>
      <w:r w:rsidR="0036437E">
        <w:t xml:space="preserve"> and Kush</w:t>
      </w:r>
      <w:r>
        <w:t>a</w:t>
      </w:r>
      <w:r w:rsidR="0036437E">
        <w:t>. When the kids grow up, Sita hands them over to Shri Ram. She requests the earth to open up and disappears into it.</w:t>
      </w:r>
    </w:p>
    <w:p w:rsidR="0036437E" w:rsidRDefault="00434EE3" w:rsidP="00434EE3">
      <w:pPr>
        <w:spacing w:line="480" w:lineRule="auto"/>
        <w:jc w:val="both"/>
      </w:pPr>
      <w:r>
        <w:tab/>
      </w:r>
      <w:r w:rsidR="0036437E">
        <w:t>I</w:t>
      </w:r>
      <w:r>
        <w:t xml:space="preserve">n the spiritual context, Sita representing the energy joining Shri Ram representing </w:t>
      </w:r>
      <w:r w:rsidR="0036437E">
        <w:t>the consciousness in Ayodhya would mean the condition of Samadhi. It would mean that the rest of the story can no longer continue. To avoid that, she stays away from Shri Ram. An interesting observation here is that when the earth opens up, several snakes support the throne that emerges out of earth. The snake correlates Sita to the energy, giving one more clue about mother Sita’s real nature. The lion throne represents the ferociousness of the energy.</w:t>
      </w:r>
    </w:p>
    <w:p w:rsidR="00434EE3" w:rsidRDefault="0036437E" w:rsidP="0036437E">
      <w:pPr>
        <w:spacing w:line="480" w:lineRule="auto"/>
        <w:ind w:firstLine="720"/>
        <w:jc w:val="both"/>
      </w:pPr>
      <w:r>
        <w:t xml:space="preserve">In chapter 98, Shri Ram demands that the earth should return Sita to him; otherwise, he will destroy the earth. Lord Brahma steps in to remind Shri Ram of his real nature and tells him to listen to the rest of </w:t>
      </w:r>
      <w:r>
        <w:lastRenderedPageBreak/>
        <w:t xml:space="preserve">the story. In chapters 103 and 104, Shri Ram hears Lord Brahma’s message reminding Shri Ram to take the form of Lord Vishnu, given that his time on the earth has ended. Kaal, a personification of time and death, delivers this message to Shri Ram. </w:t>
      </w:r>
    </w:p>
    <w:p w:rsidR="0036437E" w:rsidRDefault="00434EE3" w:rsidP="00434EE3">
      <w:pPr>
        <w:spacing w:line="480" w:lineRule="auto"/>
        <w:jc w:val="both"/>
      </w:pPr>
      <w:r>
        <w:tab/>
      </w:r>
      <w:r w:rsidR="0036437E">
        <w:t>In chapter 105, the authors of the Uttar</w:t>
      </w:r>
      <w:r>
        <w:t>a</w:t>
      </w:r>
      <w:r w:rsidR="0036437E">
        <w:t xml:space="preserve"> Kand</w:t>
      </w:r>
      <w:r>
        <w:t>a</w:t>
      </w:r>
      <w:r w:rsidR="0036437E">
        <w:t xml:space="preserve"> cleverly add the story of sage Durvasa, so that Laxman</w:t>
      </w:r>
      <w:r>
        <w:t>a</w:t>
      </w:r>
      <w:r w:rsidR="0036437E">
        <w:t xml:space="preserve"> has no choice, but to disrupt the meeting between Shri Ram and Kaal</w:t>
      </w:r>
      <w:r>
        <w:t>, the persinification of death</w:t>
      </w:r>
      <w:r w:rsidR="0036437E">
        <w:t>. The punishment for disrupting the king’s meeting was death. Laxman</w:t>
      </w:r>
      <w:r>
        <w:t>a</w:t>
      </w:r>
      <w:r w:rsidR="0036437E">
        <w:t xml:space="preserve"> chooses death over letting all of Ayodhya come under the curse of Durvasa.</w:t>
      </w:r>
    </w:p>
    <w:p w:rsidR="00434EE3" w:rsidRDefault="00434EE3" w:rsidP="00434EE3">
      <w:pPr>
        <w:spacing w:line="480" w:lineRule="auto"/>
        <w:jc w:val="both"/>
      </w:pPr>
      <w:r>
        <w:tab/>
      </w:r>
      <w:r w:rsidR="0036437E">
        <w:t xml:space="preserve">Meanwhile, Shri Ram already knows that </w:t>
      </w:r>
      <w:r>
        <w:t>his time on the earth has ended.</w:t>
      </w:r>
      <w:r w:rsidR="0036437E">
        <w:t xml:space="preserve"> </w:t>
      </w:r>
      <w:r>
        <w:t>S</w:t>
      </w:r>
      <w:r w:rsidR="0036437E">
        <w:t xml:space="preserve">o, he begins the process of leaving the world. </w:t>
      </w:r>
      <w:r w:rsidR="0036437E" w:rsidRPr="00434EE3">
        <w:rPr>
          <w:b/>
          <w:bCs/>
        </w:rPr>
        <w:t>Laxman</w:t>
      </w:r>
      <w:r w:rsidRPr="00434EE3">
        <w:rPr>
          <w:b/>
          <w:bCs/>
        </w:rPr>
        <w:t>a</w:t>
      </w:r>
      <w:r w:rsidR="0036437E" w:rsidRPr="00434EE3">
        <w:rPr>
          <w:b/>
          <w:bCs/>
        </w:rPr>
        <w:t xml:space="preserve"> stands for the devoted mind, and at the time of death, the mind goes out first.</w:t>
      </w:r>
      <w:r w:rsidR="0036437E">
        <w:t xml:space="preserve"> When the higher consciousness is ready to leave the body, the mind gets absorbed into it. Thus, Laxman</w:t>
      </w:r>
      <w:r>
        <w:t>a</w:t>
      </w:r>
      <w:r w:rsidR="0036437E">
        <w:t xml:space="preserve"> enters into river Sharayu before Shri Ram.</w:t>
      </w:r>
      <w:r>
        <w:t xml:space="preserve"> </w:t>
      </w:r>
      <w:r w:rsidR="0036437E">
        <w:t>In chapter 106, we read that Laxman</w:t>
      </w:r>
      <w:r>
        <w:t>a</w:t>
      </w:r>
      <w:r w:rsidR="0036437E">
        <w:t xml:space="preserve"> goes to the riverbank, vanishes from sight, and enters the heavenly world. </w:t>
      </w:r>
    </w:p>
    <w:p w:rsidR="006646D5" w:rsidRDefault="00434EE3" w:rsidP="00434EE3">
      <w:pPr>
        <w:spacing w:line="480" w:lineRule="auto"/>
        <w:jc w:val="both"/>
      </w:pPr>
      <w:r>
        <w:tab/>
      </w:r>
      <w:r w:rsidR="0036437E">
        <w:t>In chapter 107, Shri Ram decides to leave the earth. Bharat</w:t>
      </w:r>
      <w:r>
        <w:t>a</w:t>
      </w:r>
      <w:r w:rsidR="0036437E">
        <w:t xml:space="preserve"> and Shatrughn</w:t>
      </w:r>
      <w:r>
        <w:t>a</w:t>
      </w:r>
      <w:r w:rsidR="0036437E">
        <w:t xml:space="preserve"> insist on accompanying him to death. Along with them, millions of monkeys and demons accompany Shri Ram. Sugreev</w:t>
      </w:r>
      <w:r>
        <w:t>a</w:t>
      </w:r>
      <w:r w:rsidR="0036437E">
        <w:t xml:space="preserve"> makes a similar request, and Shri Ram agrees. In the same chapter, Shri Ram instructs Vibhishan</w:t>
      </w:r>
      <w:r>
        <w:t>a</w:t>
      </w:r>
      <w:r w:rsidR="0036437E">
        <w:t xml:space="preserve"> to “stay alive as long as people are living in this world.” Vibhishan</w:t>
      </w:r>
      <w:r>
        <w:t>a</w:t>
      </w:r>
      <w:r w:rsidR="0036437E">
        <w:t xml:space="preserve"> is to rule Lanka until the end of the world, which means </w:t>
      </w:r>
      <w:r>
        <w:t>S</w:t>
      </w:r>
      <w:r w:rsidR="0036437E">
        <w:t>at</w:t>
      </w:r>
      <w:r>
        <w:t>t</w:t>
      </w:r>
      <w:r w:rsidR="0036437E">
        <w:t xml:space="preserve">va </w:t>
      </w:r>
      <w:r>
        <w:t>G</w:t>
      </w:r>
      <w:r w:rsidR="0036437E">
        <w:t>una, will stay alive until the end of the world. Shri Ram asks Hanuman to remain alive as</w:t>
      </w:r>
      <w:r>
        <w:t xml:space="preserve"> it was decided a long time ago.</w:t>
      </w:r>
      <w:r w:rsidR="0036437E">
        <w:t xml:space="preserve"> </w:t>
      </w:r>
      <w:r>
        <w:t>O</w:t>
      </w:r>
      <w:r w:rsidR="0036437E">
        <w:t xml:space="preserve">bviously, </w:t>
      </w:r>
      <w:r>
        <w:t>Hanuman represets P</w:t>
      </w:r>
      <w:r w:rsidR="0036437E">
        <w:t>ran</w:t>
      </w:r>
      <w:r>
        <w:t>a and hence he</w:t>
      </w:r>
      <w:r w:rsidR="0036437E">
        <w:t xml:space="preserve"> cannot die. Hanuman agrees, saying, “as long as Shri Ram’s stories are current in this world, he will stay alive.” Shri Ram also asks old Jamb</w:t>
      </w:r>
      <w:r>
        <w:t>avan</w:t>
      </w:r>
      <w:r w:rsidR="0036437E">
        <w:t>, Maind</w:t>
      </w:r>
      <w:r>
        <w:t>a</w:t>
      </w:r>
      <w:r w:rsidR="0036437E">
        <w:t>, and Dvivid</w:t>
      </w:r>
      <w:r>
        <w:t>a</w:t>
      </w:r>
      <w:r w:rsidR="0036437E">
        <w:t xml:space="preserve"> to remain alive until the end of the Kali Yug</w:t>
      </w:r>
      <w:r>
        <w:t>a. It means he asked them to stay alive</w:t>
      </w:r>
      <w:r w:rsidR="0036437E">
        <w:t xml:space="preserve"> </w:t>
      </w:r>
      <w:r>
        <w:t>till t</w:t>
      </w:r>
      <w:r w:rsidR="0036437E">
        <w:t xml:space="preserve">he end of this world cycle. </w:t>
      </w:r>
    </w:p>
    <w:p w:rsidR="0036437E" w:rsidRDefault="006646D5" w:rsidP="00434EE3">
      <w:pPr>
        <w:spacing w:line="480" w:lineRule="auto"/>
        <w:jc w:val="both"/>
      </w:pPr>
      <w:r>
        <w:lastRenderedPageBreak/>
        <w:tab/>
      </w:r>
      <w:r w:rsidR="0036437E">
        <w:t>In chapter 109, all living beings in Ayodhya accompany Shri Ram to the banks of river Sharayu. In chapter 110, Shri Ram steps into the river and then assumes the form of Lord Vishnu.</w:t>
      </w:r>
    </w:p>
    <w:p w:rsidR="0036437E" w:rsidRDefault="006646D5" w:rsidP="006646D5">
      <w:pPr>
        <w:spacing w:line="480" w:lineRule="auto"/>
        <w:jc w:val="both"/>
      </w:pPr>
      <w:r>
        <w:tab/>
      </w:r>
      <w:r w:rsidR="0036437E">
        <w:t>The passing away of Shri Ram is an important event, and it must have a parallel in our body. The reference to river Sharayu is a paramount one, and it offers a great puzzle. The river originates in Lake Manas</w:t>
      </w:r>
      <w:r>
        <w:t>a</w:t>
      </w:r>
      <w:r w:rsidR="0036437E">
        <w:t>, which is believed to be in Brahm Lok</w:t>
      </w:r>
      <w:r>
        <w:t>a</w:t>
      </w:r>
      <w:r w:rsidR="0036437E">
        <w:t xml:space="preserve"> or Lord Brahma’s abode. There is a physical equivalent of the abode of Lord Brahma in our body. A small hole in the crown of our head is called Brahma-randr</w:t>
      </w:r>
      <w:r>
        <w:t>a</w:t>
      </w:r>
      <w:r w:rsidR="0036437E">
        <w:t xml:space="preserve"> or Brahma hole. Yogis say that when a person’s consciousness passes away from this hole, the person does not return to the earth to take birth. It is supposed to be the best type of death as the bodily consciousness merges directly with the universal consciousness.</w:t>
      </w:r>
    </w:p>
    <w:p w:rsidR="0036437E" w:rsidRDefault="0036437E" w:rsidP="0036437E">
      <w:pPr>
        <w:spacing w:line="480" w:lineRule="auto"/>
        <w:ind w:firstLine="720"/>
        <w:jc w:val="both"/>
      </w:pPr>
      <w:r>
        <w:t>Note that even after the devoted mind – Laxman</w:t>
      </w:r>
      <w:r w:rsidR="006646D5">
        <w:t>a</w:t>
      </w:r>
      <w:r>
        <w:t xml:space="preserve"> – has gone, the consciousness is still functional in the body. Note that Laxman</w:t>
      </w:r>
      <w:r w:rsidR="006646D5">
        <w:t>a</w:t>
      </w:r>
      <w:r>
        <w:t xml:space="preserve"> had become unconscious earlier as well, but at that time, Sita was alive, so Shri Ram did not give up his life. Once Shri Ram decides to enter river Sharayu, Bharat</w:t>
      </w:r>
      <w:r w:rsidR="006646D5">
        <w:t>a</w:t>
      </w:r>
      <w:r>
        <w:t xml:space="preserve"> follows him. Bharat stands for the body. Since the body cannot sustain itself without the consciousness, it goes with the higher consciousness. Sugreev (soft heart), and many other related characters follow Shri Ram into the river. Hanuman (</w:t>
      </w:r>
      <w:r w:rsidR="006646D5">
        <w:t>P</w:t>
      </w:r>
      <w:r>
        <w:t>ran</w:t>
      </w:r>
      <w:r w:rsidR="006646D5">
        <w:t>a</w:t>
      </w:r>
      <w:r>
        <w:t>), Vibhishan</w:t>
      </w:r>
      <w:r w:rsidR="006646D5">
        <w:t>a</w:t>
      </w:r>
      <w:r>
        <w:t xml:space="preserve"> (</w:t>
      </w:r>
      <w:r w:rsidR="006646D5">
        <w:t>S</w:t>
      </w:r>
      <w:r>
        <w:t xml:space="preserve">atva </w:t>
      </w:r>
      <w:r w:rsidR="006646D5">
        <w:t>Guna</w:t>
      </w:r>
      <w:r>
        <w:t>), and Jamb</w:t>
      </w:r>
      <w:r w:rsidR="006646D5">
        <w:t>avan (type of Prana)</w:t>
      </w:r>
      <w:r>
        <w:t xml:space="preserve"> are asked to stay back until the end of this world cycle. </w:t>
      </w:r>
    </w:p>
    <w:p w:rsidR="002D285C" w:rsidRDefault="0036437E" w:rsidP="002D285C">
      <w:pPr>
        <w:spacing w:line="480" w:lineRule="auto"/>
        <w:ind w:firstLine="720"/>
        <w:jc w:val="both"/>
        <w:rPr>
          <w:b/>
          <w:bCs/>
        </w:rPr>
      </w:pPr>
      <w:r w:rsidRPr="006646D5">
        <w:rPr>
          <w:b/>
          <w:bCs/>
        </w:rPr>
        <w:t>The tragic ending of this great epic is not so tragic, when we see them as body-mind-energy-consciousness processes. When we read carefully, we understand that the story tells us about one of the best lives lived on the earth, and the death described in the story is the best form of death available to humans.</w:t>
      </w:r>
    </w:p>
    <w:p w:rsidR="002D285C" w:rsidRDefault="002D285C" w:rsidP="002D285C">
      <w:pPr>
        <w:spacing w:line="480" w:lineRule="auto"/>
        <w:ind w:firstLine="720"/>
        <w:jc w:val="both"/>
        <w:rPr>
          <w:b/>
          <w:bCs/>
        </w:rPr>
      </w:pPr>
    </w:p>
    <w:p w:rsidR="005E16EB" w:rsidRPr="002D285C" w:rsidRDefault="005E16EB" w:rsidP="002D285C">
      <w:pPr>
        <w:spacing w:line="480" w:lineRule="auto"/>
        <w:ind w:firstLine="720"/>
        <w:jc w:val="center"/>
        <w:rPr>
          <w:b/>
          <w:bCs/>
        </w:rPr>
      </w:pPr>
      <w:r>
        <w:t>AUM</w:t>
      </w:r>
    </w:p>
    <w:sectPr w:rsidR="005E16EB" w:rsidRPr="002D285C" w:rsidSect="008A5F79">
      <w:headerReference w:type="default" r:id="rId34"/>
      <w:pgSz w:w="12240" w:h="15840" w:code="1"/>
      <w:pgMar w:top="1440" w:right="1080" w:bottom="1440" w:left="1080" w:header="144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23B4" w:rsidRDefault="001923B4">
      <w:r>
        <w:separator/>
      </w:r>
    </w:p>
  </w:endnote>
  <w:endnote w:type="continuationSeparator" w:id="0">
    <w:p w:rsidR="001923B4" w:rsidRDefault="001923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23B4" w:rsidRDefault="001923B4">
      <w:r>
        <w:separator/>
      </w:r>
    </w:p>
  </w:footnote>
  <w:footnote w:type="continuationSeparator" w:id="0">
    <w:p w:rsidR="001923B4" w:rsidRDefault="001923B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78E0" w:rsidRDefault="003E05D8" w:rsidP="00CD2595">
    <w:pPr>
      <w:pStyle w:val="Header"/>
      <w:jc w:val="right"/>
      <w:rPr>
        <w:rStyle w:val="PageNumber"/>
      </w:rPr>
    </w:pPr>
    <w:r>
      <w:t xml:space="preserve">Short Version of Yoga </w:t>
    </w:r>
    <w:r w:rsidR="00E678E0">
      <w:t xml:space="preserve">Ramayana / </w:t>
    </w:r>
    <w:r w:rsidR="00E678E0">
      <w:rPr>
        <w:rStyle w:val="PageNumber"/>
      </w:rPr>
      <w:fldChar w:fldCharType="begin"/>
    </w:r>
    <w:r w:rsidR="00E678E0">
      <w:rPr>
        <w:rStyle w:val="PageNumber"/>
      </w:rPr>
      <w:instrText xml:space="preserve"> PAGE </w:instrText>
    </w:r>
    <w:r w:rsidR="00E678E0">
      <w:rPr>
        <w:rStyle w:val="PageNumber"/>
      </w:rPr>
      <w:fldChar w:fldCharType="separate"/>
    </w:r>
    <w:r w:rsidR="00EA5436">
      <w:rPr>
        <w:rStyle w:val="PageNumber"/>
        <w:noProof/>
      </w:rPr>
      <w:t>6</w:t>
    </w:r>
    <w:r w:rsidR="00E678E0">
      <w:rPr>
        <w:rStyle w:val="PageNumber"/>
      </w:rPr>
      <w:fldChar w:fldCharType="end"/>
    </w:r>
  </w:p>
  <w:p w:rsidR="00E678E0" w:rsidRDefault="00E678E0" w:rsidP="00CD2595">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02406"/>
    <w:multiLevelType w:val="hybridMultilevel"/>
    <w:tmpl w:val="4F7CBF0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056B1118"/>
    <w:multiLevelType w:val="hybridMultilevel"/>
    <w:tmpl w:val="7AF6C7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7CC5209"/>
    <w:multiLevelType w:val="hybridMultilevel"/>
    <w:tmpl w:val="B84CDD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70F6065"/>
    <w:multiLevelType w:val="hybridMultilevel"/>
    <w:tmpl w:val="A1A482EA"/>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4" w15:restartNumberingAfterBreak="0">
    <w:nsid w:val="1DCC5AED"/>
    <w:multiLevelType w:val="hybridMultilevel"/>
    <w:tmpl w:val="0ADCDE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248B256A"/>
    <w:multiLevelType w:val="hybridMultilevel"/>
    <w:tmpl w:val="35B2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C30682C"/>
    <w:multiLevelType w:val="hybridMultilevel"/>
    <w:tmpl w:val="4D74AC0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CE755C"/>
    <w:multiLevelType w:val="hybridMultilevel"/>
    <w:tmpl w:val="45729DD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38920016"/>
    <w:multiLevelType w:val="hybridMultilevel"/>
    <w:tmpl w:val="0A56C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EA86C53"/>
    <w:multiLevelType w:val="hybridMultilevel"/>
    <w:tmpl w:val="D436A8E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0" w15:restartNumberingAfterBreak="0">
    <w:nsid w:val="4B900A98"/>
    <w:multiLevelType w:val="hybridMultilevel"/>
    <w:tmpl w:val="19AA18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58B733B4"/>
    <w:multiLevelType w:val="hybridMultilevel"/>
    <w:tmpl w:val="64FEC5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A98441E"/>
    <w:multiLevelType w:val="hybridMultilevel"/>
    <w:tmpl w:val="00CCD1E8"/>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0FF576C"/>
    <w:multiLevelType w:val="hybridMultilevel"/>
    <w:tmpl w:val="1C12347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4" w15:restartNumberingAfterBreak="0">
    <w:nsid w:val="643872C0"/>
    <w:multiLevelType w:val="hybridMultilevel"/>
    <w:tmpl w:val="1F1261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6EBB410A"/>
    <w:multiLevelType w:val="hybridMultilevel"/>
    <w:tmpl w:val="3DA0B0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02F786B"/>
    <w:multiLevelType w:val="hybridMultilevel"/>
    <w:tmpl w:val="E54A0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576924"/>
    <w:multiLevelType w:val="hybridMultilevel"/>
    <w:tmpl w:val="B76C23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2741AFD"/>
    <w:multiLevelType w:val="hybridMultilevel"/>
    <w:tmpl w:val="3C003E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7664BEB"/>
    <w:multiLevelType w:val="hybridMultilevel"/>
    <w:tmpl w:val="5630C938"/>
    <w:lvl w:ilvl="0" w:tplc="02F61516">
      <w:numFmt w:val="bullet"/>
      <w:lvlText w:val="•"/>
      <w:lvlJc w:val="left"/>
      <w:pPr>
        <w:ind w:left="990" w:hanging="63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C550A3D"/>
    <w:multiLevelType w:val="hybridMultilevel"/>
    <w:tmpl w:val="3FB0C162"/>
    <w:lvl w:ilvl="0" w:tplc="8B966D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8"/>
  </w:num>
  <w:num w:numId="3">
    <w:abstractNumId w:val="7"/>
  </w:num>
  <w:num w:numId="4">
    <w:abstractNumId w:val="12"/>
  </w:num>
  <w:num w:numId="5">
    <w:abstractNumId w:val="19"/>
  </w:num>
  <w:num w:numId="6">
    <w:abstractNumId w:val="1"/>
  </w:num>
  <w:num w:numId="7">
    <w:abstractNumId w:val="16"/>
  </w:num>
  <w:num w:numId="8">
    <w:abstractNumId w:val="11"/>
  </w:num>
  <w:num w:numId="9">
    <w:abstractNumId w:val="5"/>
  </w:num>
  <w:num w:numId="10">
    <w:abstractNumId w:val="0"/>
  </w:num>
  <w:num w:numId="11">
    <w:abstractNumId w:val="4"/>
  </w:num>
  <w:num w:numId="12">
    <w:abstractNumId w:val="15"/>
  </w:num>
  <w:num w:numId="13">
    <w:abstractNumId w:val="10"/>
  </w:num>
  <w:num w:numId="14">
    <w:abstractNumId w:val="2"/>
  </w:num>
  <w:num w:numId="15">
    <w:abstractNumId w:val="6"/>
  </w:num>
  <w:num w:numId="16">
    <w:abstractNumId w:val="20"/>
  </w:num>
  <w:num w:numId="17">
    <w:abstractNumId w:val="17"/>
  </w:num>
  <w:num w:numId="18">
    <w:abstractNumId w:val="18"/>
  </w:num>
  <w:num w:numId="19">
    <w:abstractNumId w:val="3"/>
  </w:num>
  <w:num w:numId="20">
    <w:abstractNumId w:val="13"/>
  </w:num>
  <w:num w:numId="21">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6" w:nlCheck="1" w:checkStyle="1"/>
  <w:activeWritingStyle w:appName="MSWord" w:lang="en-US" w:vendorID="64" w:dllVersion="0" w:nlCheck="1" w:checkStyle="0"/>
  <w:activeWritingStyle w:appName="MSWord" w:lang="es-US" w:vendorID="64" w:dllVersion="6" w:nlCheck="1" w:checkStyle="1"/>
  <w:activeWritingStyle w:appName="MSWord" w:lang="en-US" w:vendorID="64" w:dllVersion="131078" w:nlCheck="1" w:checkStyle="1"/>
  <w:proofState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55A2"/>
    <w:rsid w:val="000002D7"/>
    <w:rsid w:val="00000904"/>
    <w:rsid w:val="00000EAE"/>
    <w:rsid w:val="000016F2"/>
    <w:rsid w:val="000030A8"/>
    <w:rsid w:val="000042E2"/>
    <w:rsid w:val="000044A5"/>
    <w:rsid w:val="000046F4"/>
    <w:rsid w:val="000048DD"/>
    <w:rsid w:val="00005869"/>
    <w:rsid w:val="0000595A"/>
    <w:rsid w:val="00005A72"/>
    <w:rsid w:val="00007445"/>
    <w:rsid w:val="000105A1"/>
    <w:rsid w:val="000116CD"/>
    <w:rsid w:val="00012655"/>
    <w:rsid w:val="00014345"/>
    <w:rsid w:val="00014C67"/>
    <w:rsid w:val="0001646F"/>
    <w:rsid w:val="0001727F"/>
    <w:rsid w:val="00017AF6"/>
    <w:rsid w:val="00020BD8"/>
    <w:rsid w:val="0002219D"/>
    <w:rsid w:val="00022861"/>
    <w:rsid w:val="00023246"/>
    <w:rsid w:val="00023BFA"/>
    <w:rsid w:val="00024FED"/>
    <w:rsid w:val="0002505E"/>
    <w:rsid w:val="00025890"/>
    <w:rsid w:val="00025F06"/>
    <w:rsid w:val="00027F37"/>
    <w:rsid w:val="000308D5"/>
    <w:rsid w:val="000324FA"/>
    <w:rsid w:val="000332CF"/>
    <w:rsid w:val="000332F6"/>
    <w:rsid w:val="00034A44"/>
    <w:rsid w:val="00034B98"/>
    <w:rsid w:val="00034FFA"/>
    <w:rsid w:val="000353C1"/>
    <w:rsid w:val="000359FF"/>
    <w:rsid w:val="00035B72"/>
    <w:rsid w:val="00036522"/>
    <w:rsid w:val="00037E87"/>
    <w:rsid w:val="00040A43"/>
    <w:rsid w:val="0004124D"/>
    <w:rsid w:val="000412F0"/>
    <w:rsid w:val="000416AE"/>
    <w:rsid w:val="000419A8"/>
    <w:rsid w:val="00042058"/>
    <w:rsid w:val="00042295"/>
    <w:rsid w:val="00043BD1"/>
    <w:rsid w:val="00044E34"/>
    <w:rsid w:val="000451AC"/>
    <w:rsid w:val="000463CE"/>
    <w:rsid w:val="000465DA"/>
    <w:rsid w:val="00046C09"/>
    <w:rsid w:val="000500E9"/>
    <w:rsid w:val="0005139E"/>
    <w:rsid w:val="000521C8"/>
    <w:rsid w:val="00052AA6"/>
    <w:rsid w:val="00053729"/>
    <w:rsid w:val="00053BAA"/>
    <w:rsid w:val="0005413C"/>
    <w:rsid w:val="00054215"/>
    <w:rsid w:val="0005429A"/>
    <w:rsid w:val="00056D21"/>
    <w:rsid w:val="0005781B"/>
    <w:rsid w:val="00057950"/>
    <w:rsid w:val="00057F12"/>
    <w:rsid w:val="00057F70"/>
    <w:rsid w:val="00061107"/>
    <w:rsid w:val="000615D9"/>
    <w:rsid w:val="000654EC"/>
    <w:rsid w:val="000657CF"/>
    <w:rsid w:val="00066656"/>
    <w:rsid w:val="00070118"/>
    <w:rsid w:val="00070234"/>
    <w:rsid w:val="00070261"/>
    <w:rsid w:val="0007031E"/>
    <w:rsid w:val="0007271A"/>
    <w:rsid w:val="000727AF"/>
    <w:rsid w:val="000734F2"/>
    <w:rsid w:val="00073C72"/>
    <w:rsid w:val="00075185"/>
    <w:rsid w:val="00075C01"/>
    <w:rsid w:val="000761D7"/>
    <w:rsid w:val="0007695E"/>
    <w:rsid w:val="00077D20"/>
    <w:rsid w:val="000809B2"/>
    <w:rsid w:val="00080B95"/>
    <w:rsid w:val="000810CE"/>
    <w:rsid w:val="000826A6"/>
    <w:rsid w:val="00082AB2"/>
    <w:rsid w:val="000835BB"/>
    <w:rsid w:val="00083998"/>
    <w:rsid w:val="00084071"/>
    <w:rsid w:val="000846BC"/>
    <w:rsid w:val="00085122"/>
    <w:rsid w:val="0008566F"/>
    <w:rsid w:val="00086572"/>
    <w:rsid w:val="000869DB"/>
    <w:rsid w:val="00087A9D"/>
    <w:rsid w:val="00087D0C"/>
    <w:rsid w:val="000939AF"/>
    <w:rsid w:val="00093EAF"/>
    <w:rsid w:val="0009496E"/>
    <w:rsid w:val="00095431"/>
    <w:rsid w:val="0009551C"/>
    <w:rsid w:val="0009663C"/>
    <w:rsid w:val="000972D8"/>
    <w:rsid w:val="00097E13"/>
    <w:rsid w:val="000A05F8"/>
    <w:rsid w:val="000A1F2F"/>
    <w:rsid w:val="000A2556"/>
    <w:rsid w:val="000A3578"/>
    <w:rsid w:val="000A41C5"/>
    <w:rsid w:val="000A5A28"/>
    <w:rsid w:val="000A5E78"/>
    <w:rsid w:val="000A7885"/>
    <w:rsid w:val="000B0044"/>
    <w:rsid w:val="000B095E"/>
    <w:rsid w:val="000B0ED2"/>
    <w:rsid w:val="000B2E71"/>
    <w:rsid w:val="000B2EEE"/>
    <w:rsid w:val="000B31AD"/>
    <w:rsid w:val="000B3A66"/>
    <w:rsid w:val="000B414C"/>
    <w:rsid w:val="000B43E9"/>
    <w:rsid w:val="000B47A0"/>
    <w:rsid w:val="000B4A46"/>
    <w:rsid w:val="000B64A9"/>
    <w:rsid w:val="000B67B0"/>
    <w:rsid w:val="000C1129"/>
    <w:rsid w:val="000C21D6"/>
    <w:rsid w:val="000C25F1"/>
    <w:rsid w:val="000C283E"/>
    <w:rsid w:val="000C2A35"/>
    <w:rsid w:val="000C35E9"/>
    <w:rsid w:val="000C3CA5"/>
    <w:rsid w:val="000C3CF9"/>
    <w:rsid w:val="000C428B"/>
    <w:rsid w:val="000C4885"/>
    <w:rsid w:val="000C5C6B"/>
    <w:rsid w:val="000C5F63"/>
    <w:rsid w:val="000C6E45"/>
    <w:rsid w:val="000D00EE"/>
    <w:rsid w:val="000D0FD6"/>
    <w:rsid w:val="000D106D"/>
    <w:rsid w:val="000D1352"/>
    <w:rsid w:val="000D20F1"/>
    <w:rsid w:val="000D2199"/>
    <w:rsid w:val="000D21F6"/>
    <w:rsid w:val="000D280B"/>
    <w:rsid w:val="000D37FB"/>
    <w:rsid w:val="000D41F6"/>
    <w:rsid w:val="000D4204"/>
    <w:rsid w:val="000D4307"/>
    <w:rsid w:val="000D5A03"/>
    <w:rsid w:val="000D5D38"/>
    <w:rsid w:val="000D670D"/>
    <w:rsid w:val="000D75CA"/>
    <w:rsid w:val="000E0845"/>
    <w:rsid w:val="000E08B5"/>
    <w:rsid w:val="000E102C"/>
    <w:rsid w:val="000E1AAC"/>
    <w:rsid w:val="000E4009"/>
    <w:rsid w:val="000E52F1"/>
    <w:rsid w:val="000E6B16"/>
    <w:rsid w:val="000E7C26"/>
    <w:rsid w:val="000F01DB"/>
    <w:rsid w:val="000F165E"/>
    <w:rsid w:val="000F2357"/>
    <w:rsid w:val="000F27FC"/>
    <w:rsid w:val="000F2D3E"/>
    <w:rsid w:val="000F2DDB"/>
    <w:rsid w:val="000F3234"/>
    <w:rsid w:val="000F4BCD"/>
    <w:rsid w:val="000F5728"/>
    <w:rsid w:val="000F5D59"/>
    <w:rsid w:val="000F6E60"/>
    <w:rsid w:val="000F75BD"/>
    <w:rsid w:val="000F7772"/>
    <w:rsid w:val="000F7FBA"/>
    <w:rsid w:val="00100F78"/>
    <w:rsid w:val="001025AE"/>
    <w:rsid w:val="00104B18"/>
    <w:rsid w:val="001057A2"/>
    <w:rsid w:val="0010668B"/>
    <w:rsid w:val="00106885"/>
    <w:rsid w:val="00106BEB"/>
    <w:rsid w:val="00107648"/>
    <w:rsid w:val="00107E03"/>
    <w:rsid w:val="001101FD"/>
    <w:rsid w:val="001136B2"/>
    <w:rsid w:val="00113D4D"/>
    <w:rsid w:val="0011552B"/>
    <w:rsid w:val="00116091"/>
    <w:rsid w:val="001162B4"/>
    <w:rsid w:val="001164FB"/>
    <w:rsid w:val="00117297"/>
    <w:rsid w:val="00117488"/>
    <w:rsid w:val="0012014D"/>
    <w:rsid w:val="00121649"/>
    <w:rsid w:val="00123CD2"/>
    <w:rsid w:val="001245C2"/>
    <w:rsid w:val="00125598"/>
    <w:rsid w:val="0012602F"/>
    <w:rsid w:val="0012628B"/>
    <w:rsid w:val="001264BD"/>
    <w:rsid w:val="001272C8"/>
    <w:rsid w:val="001273B5"/>
    <w:rsid w:val="00127C25"/>
    <w:rsid w:val="0013100E"/>
    <w:rsid w:val="00131584"/>
    <w:rsid w:val="00131F8B"/>
    <w:rsid w:val="0013222C"/>
    <w:rsid w:val="0013233D"/>
    <w:rsid w:val="001334AB"/>
    <w:rsid w:val="00134186"/>
    <w:rsid w:val="00134412"/>
    <w:rsid w:val="00135E90"/>
    <w:rsid w:val="001361EE"/>
    <w:rsid w:val="00140866"/>
    <w:rsid w:val="00141065"/>
    <w:rsid w:val="00141573"/>
    <w:rsid w:val="0014166C"/>
    <w:rsid w:val="00142A07"/>
    <w:rsid w:val="00142A7E"/>
    <w:rsid w:val="00142D6E"/>
    <w:rsid w:val="001433CF"/>
    <w:rsid w:val="00143B71"/>
    <w:rsid w:val="00143D8D"/>
    <w:rsid w:val="00144DB8"/>
    <w:rsid w:val="001458E5"/>
    <w:rsid w:val="0014628F"/>
    <w:rsid w:val="001502BE"/>
    <w:rsid w:val="00151471"/>
    <w:rsid w:val="00151F45"/>
    <w:rsid w:val="00152428"/>
    <w:rsid w:val="0015539D"/>
    <w:rsid w:val="0015552B"/>
    <w:rsid w:val="001559FE"/>
    <w:rsid w:val="00157834"/>
    <w:rsid w:val="00157B34"/>
    <w:rsid w:val="00160BA5"/>
    <w:rsid w:val="00163B19"/>
    <w:rsid w:val="00165812"/>
    <w:rsid w:val="00166401"/>
    <w:rsid w:val="0016727E"/>
    <w:rsid w:val="00170AB8"/>
    <w:rsid w:val="00171243"/>
    <w:rsid w:val="001720B9"/>
    <w:rsid w:val="0017312F"/>
    <w:rsid w:val="001734B6"/>
    <w:rsid w:val="001740F8"/>
    <w:rsid w:val="00175682"/>
    <w:rsid w:val="001757A4"/>
    <w:rsid w:val="00175D8A"/>
    <w:rsid w:val="00176263"/>
    <w:rsid w:val="0018014E"/>
    <w:rsid w:val="00180553"/>
    <w:rsid w:val="0018233F"/>
    <w:rsid w:val="00182D47"/>
    <w:rsid w:val="00183431"/>
    <w:rsid w:val="001837CD"/>
    <w:rsid w:val="00183AA3"/>
    <w:rsid w:val="00185E3E"/>
    <w:rsid w:val="001871DA"/>
    <w:rsid w:val="00187BA9"/>
    <w:rsid w:val="00187EE0"/>
    <w:rsid w:val="001900C9"/>
    <w:rsid w:val="00191237"/>
    <w:rsid w:val="00191953"/>
    <w:rsid w:val="001923B4"/>
    <w:rsid w:val="0019335C"/>
    <w:rsid w:val="00194628"/>
    <w:rsid w:val="00195FD6"/>
    <w:rsid w:val="00197C99"/>
    <w:rsid w:val="001A13D3"/>
    <w:rsid w:val="001A17F5"/>
    <w:rsid w:val="001A2251"/>
    <w:rsid w:val="001A2784"/>
    <w:rsid w:val="001A2ADE"/>
    <w:rsid w:val="001A2E1F"/>
    <w:rsid w:val="001A45E0"/>
    <w:rsid w:val="001A5ABE"/>
    <w:rsid w:val="001A6D06"/>
    <w:rsid w:val="001A7965"/>
    <w:rsid w:val="001A79D3"/>
    <w:rsid w:val="001B06BC"/>
    <w:rsid w:val="001B0A91"/>
    <w:rsid w:val="001B1209"/>
    <w:rsid w:val="001B17D3"/>
    <w:rsid w:val="001B20E5"/>
    <w:rsid w:val="001B2DDE"/>
    <w:rsid w:val="001B30EF"/>
    <w:rsid w:val="001B3491"/>
    <w:rsid w:val="001B3EDC"/>
    <w:rsid w:val="001B42DF"/>
    <w:rsid w:val="001B59D1"/>
    <w:rsid w:val="001B5E15"/>
    <w:rsid w:val="001C01EE"/>
    <w:rsid w:val="001C04BF"/>
    <w:rsid w:val="001C0947"/>
    <w:rsid w:val="001C0A38"/>
    <w:rsid w:val="001C0EE6"/>
    <w:rsid w:val="001C1165"/>
    <w:rsid w:val="001C25EC"/>
    <w:rsid w:val="001C2F41"/>
    <w:rsid w:val="001C346D"/>
    <w:rsid w:val="001C3ED8"/>
    <w:rsid w:val="001C523F"/>
    <w:rsid w:val="001C5886"/>
    <w:rsid w:val="001C61D0"/>
    <w:rsid w:val="001C6406"/>
    <w:rsid w:val="001C7527"/>
    <w:rsid w:val="001D012E"/>
    <w:rsid w:val="001D1238"/>
    <w:rsid w:val="001D146E"/>
    <w:rsid w:val="001D189A"/>
    <w:rsid w:val="001D1E6F"/>
    <w:rsid w:val="001D277B"/>
    <w:rsid w:val="001D423C"/>
    <w:rsid w:val="001D426A"/>
    <w:rsid w:val="001D4620"/>
    <w:rsid w:val="001D47CE"/>
    <w:rsid w:val="001D4DA1"/>
    <w:rsid w:val="001D5872"/>
    <w:rsid w:val="001D5CA2"/>
    <w:rsid w:val="001D5EB3"/>
    <w:rsid w:val="001D6058"/>
    <w:rsid w:val="001D778F"/>
    <w:rsid w:val="001E029C"/>
    <w:rsid w:val="001E09DD"/>
    <w:rsid w:val="001E13A2"/>
    <w:rsid w:val="001E165A"/>
    <w:rsid w:val="001E1803"/>
    <w:rsid w:val="001E1DAA"/>
    <w:rsid w:val="001E219A"/>
    <w:rsid w:val="001E2591"/>
    <w:rsid w:val="001E28A9"/>
    <w:rsid w:val="001E3089"/>
    <w:rsid w:val="001E37C4"/>
    <w:rsid w:val="001E38B2"/>
    <w:rsid w:val="001E38D1"/>
    <w:rsid w:val="001E4ACC"/>
    <w:rsid w:val="001E5F5E"/>
    <w:rsid w:val="001E6094"/>
    <w:rsid w:val="001E6204"/>
    <w:rsid w:val="001E62FA"/>
    <w:rsid w:val="001E72B8"/>
    <w:rsid w:val="001E7979"/>
    <w:rsid w:val="001F155A"/>
    <w:rsid w:val="001F1654"/>
    <w:rsid w:val="001F2B8E"/>
    <w:rsid w:val="001F462C"/>
    <w:rsid w:val="001F5835"/>
    <w:rsid w:val="00200600"/>
    <w:rsid w:val="0020341C"/>
    <w:rsid w:val="0020407C"/>
    <w:rsid w:val="00204FF5"/>
    <w:rsid w:val="0020546F"/>
    <w:rsid w:val="00206616"/>
    <w:rsid w:val="00206723"/>
    <w:rsid w:val="0020676F"/>
    <w:rsid w:val="00207062"/>
    <w:rsid w:val="002073AA"/>
    <w:rsid w:val="00210294"/>
    <w:rsid w:val="0021128A"/>
    <w:rsid w:val="00211302"/>
    <w:rsid w:val="00211D62"/>
    <w:rsid w:val="00212692"/>
    <w:rsid w:val="0021334E"/>
    <w:rsid w:val="00213934"/>
    <w:rsid w:val="00214638"/>
    <w:rsid w:val="00216FC4"/>
    <w:rsid w:val="00217129"/>
    <w:rsid w:val="002206F1"/>
    <w:rsid w:val="002208CB"/>
    <w:rsid w:val="00220DC2"/>
    <w:rsid w:val="00223B5C"/>
    <w:rsid w:val="00224222"/>
    <w:rsid w:val="0022553E"/>
    <w:rsid w:val="00225942"/>
    <w:rsid w:val="00225C32"/>
    <w:rsid w:val="00225E81"/>
    <w:rsid w:val="00226C09"/>
    <w:rsid w:val="002312E2"/>
    <w:rsid w:val="00232602"/>
    <w:rsid w:val="00234378"/>
    <w:rsid w:val="002356BF"/>
    <w:rsid w:val="00235A08"/>
    <w:rsid w:val="00235B92"/>
    <w:rsid w:val="00236A20"/>
    <w:rsid w:val="00241282"/>
    <w:rsid w:val="00241B63"/>
    <w:rsid w:val="00241D25"/>
    <w:rsid w:val="00242F8A"/>
    <w:rsid w:val="002436C1"/>
    <w:rsid w:val="002441D7"/>
    <w:rsid w:val="00246B96"/>
    <w:rsid w:val="00247BC2"/>
    <w:rsid w:val="00251350"/>
    <w:rsid w:val="00251962"/>
    <w:rsid w:val="00251A42"/>
    <w:rsid w:val="00251A96"/>
    <w:rsid w:val="00251D25"/>
    <w:rsid w:val="002520D0"/>
    <w:rsid w:val="002525D5"/>
    <w:rsid w:val="002533DE"/>
    <w:rsid w:val="002537E9"/>
    <w:rsid w:val="002538AA"/>
    <w:rsid w:val="00253C95"/>
    <w:rsid w:val="00253FBA"/>
    <w:rsid w:val="0025480B"/>
    <w:rsid w:val="00254C37"/>
    <w:rsid w:val="0025527C"/>
    <w:rsid w:val="00255E81"/>
    <w:rsid w:val="00260040"/>
    <w:rsid w:val="00260B98"/>
    <w:rsid w:val="00261441"/>
    <w:rsid w:val="00261C21"/>
    <w:rsid w:val="00262650"/>
    <w:rsid w:val="00263553"/>
    <w:rsid w:val="00264DF9"/>
    <w:rsid w:val="0026514E"/>
    <w:rsid w:val="00265190"/>
    <w:rsid w:val="00265C44"/>
    <w:rsid w:val="00266067"/>
    <w:rsid w:val="0026635B"/>
    <w:rsid w:val="00266A72"/>
    <w:rsid w:val="00266BD8"/>
    <w:rsid w:val="002670A9"/>
    <w:rsid w:val="002672D1"/>
    <w:rsid w:val="00267DD1"/>
    <w:rsid w:val="0027023D"/>
    <w:rsid w:val="00270DED"/>
    <w:rsid w:val="002714DD"/>
    <w:rsid w:val="002734F4"/>
    <w:rsid w:val="0027360E"/>
    <w:rsid w:val="00273921"/>
    <w:rsid w:val="0027398A"/>
    <w:rsid w:val="0027588F"/>
    <w:rsid w:val="00275C36"/>
    <w:rsid w:val="002761D5"/>
    <w:rsid w:val="002761D7"/>
    <w:rsid w:val="002761ED"/>
    <w:rsid w:val="00276F4D"/>
    <w:rsid w:val="002778EC"/>
    <w:rsid w:val="00277DAF"/>
    <w:rsid w:val="00280FF4"/>
    <w:rsid w:val="002812CC"/>
    <w:rsid w:val="00281C56"/>
    <w:rsid w:val="00281D3C"/>
    <w:rsid w:val="00283134"/>
    <w:rsid w:val="002839C4"/>
    <w:rsid w:val="002851F0"/>
    <w:rsid w:val="00285818"/>
    <w:rsid w:val="00286589"/>
    <w:rsid w:val="00287106"/>
    <w:rsid w:val="00287A04"/>
    <w:rsid w:val="00290D94"/>
    <w:rsid w:val="002919A7"/>
    <w:rsid w:val="00291BEF"/>
    <w:rsid w:val="00292350"/>
    <w:rsid w:val="00292C56"/>
    <w:rsid w:val="0029313C"/>
    <w:rsid w:val="00293F41"/>
    <w:rsid w:val="00294664"/>
    <w:rsid w:val="00294920"/>
    <w:rsid w:val="00294F59"/>
    <w:rsid w:val="002957E2"/>
    <w:rsid w:val="00296498"/>
    <w:rsid w:val="002A0A53"/>
    <w:rsid w:val="002A0E5A"/>
    <w:rsid w:val="002A29F8"/>
    <w:rsid w:val="002A2B2B"/>
    <w:rsid w:val="002A3110"/>
    <w:rsid w:val="002A38BC"/>
    <w:rsid w:val="002A3E71"/>
    <w:rsid w:val="002A4B3E"/>
    <w:rsid w:val="002A5594"/>
    <w:rsid w:val="002A5FC6"/>
    <w:rsid w:val="002A70CE"/>
    <w:rsid w:val="002A72E2"/>
    <w:rsid w:val="002A7300"/>
    <w:rsid w:val="002B068E"/>
    <w:rsid w:val="002B0795"/>
    <w:rsid w:val="002B11A2"/>
    <w:rsid w:val="002B1704"/>
    <w:rsid w:val="002B2DC3"/>
    <w:rsid w:val="002B3207"/>
    <w:rsid w:val="002B476B"/>
    <w:rsid w:val="002B4971"/>
    <w:rsid w:val="002B5382"/>
    <w:rsid w:val="002B6651"/>
    <w:rsid w:val="002B6F3A"/>
    <w:rsid w:val="002B752F"/>
    <w:rsid w:val="002B7990"/>
    <w:rsid w:val="002C0D5F"/>
    <w:rsid w:val="002C178C"/>
    <w:rsid w:val="002C1BB2"/>
    <w:rsid w:val="002C3790"/>
    <w:rsid w:val="002C429F"/>
    <w:rsid w:val="002C4C00"/>
    <w:rsid w:val="002C4D55"/>
    <w:rsid w:val="002C57B1"/>
    <w:rsid w:val="002C6FF6"/>
    <w:rsid w:val="002C7A71"/>
    <w:rsid w:val="002C7D59"/>
    <w:rsid w:val="002D0313"/>
    <w:rsid w:val="002D066D"/>
    <w:rsid w:val="002D0F7A"/>
    <w:rsid w:val="002D188A"/>
    <w:rsid w:val="002D285C"/>
    <w:rsid w:val="002D2E0B"/>
    <w:rsid w:val="002D3308"/>
    <w:rsid w:val="002D34D4"/>
    <w:rsid w:val="002D446A"/>
    <w:rsid w:val="002D4ACB"/>
    <w:rsid w:val="002D4BC9"/>
    <w:rsid w:val="002D4CFF"/>
    <w:rsid w:val="002D4FAE"/>
    <w:rsid w:val="002D5003"/>
    <w:rsid w:val="002D6F9D"/>
    <w:rsid w:val="002D74E9"/>
    <w:rsid w:val="002D7B7F"/>
    <w:rsid w:val="002E00CD"/>
    <w:rsid w:val="002E065F"/>
    <w:rsid w:val="002E0E94"/>
    <w:rsid w:val="002E1C5F"/>
    <w:rsid w:val="002E2229"/>
    <w:rsid w:val="002E3030"/>
    <w:rsid w:val="002E4555"/>
    <w:rsid w:val="002E4729"/>
    <w:rsid w:val="002E4886"/>
    <w:rsid w:val="002E4F2B"/>
    <w:rsid w:val="002E504B"/>
    <w:rsid w:val="002F0A3B"/>
    <w:rsid w:val="002F0A61"/>
    <w:rsid w:val="002F2903"/>
    <w:rsid w:val="002F29FF"/>
    <w:rsid w:val="002F2E7E"/>
    <w:rsid w:val="002F35B5"/>
    <w:rsid w:val="002F374C"/>
    <w:rsid w:val="002F47F0"/>
    <w:rsid w:val="002F4B53"/>
    <w:rsid w:val="002F4ED8"/>
    <w:rsid w:val="002F5134"/>
    <w:rsid w:val="002F5827"/>
    <w:rsid w:val="002F671C"/>
    <w:rsid w:val="002F7094"/>
    <w:rsid w:val="002F7A12"/>
    <w:rsid w:val="00301526"/>
    <w:rsid w:val="003015D7"/>
    <w:rsid w:val="00301ED4"/>
    <w:rsid w:val="00302909"/>
    <w:rsid w:val="0030379E"/>
    <w:rsid w:val="00304E14"/>
    <w:rsid w:val="0030595F"/>
    <w:rsid w:val="0030690D"/>
    <w:rsid w:val="003100E6"/>
    <w:rsid w:val="00310127"/>
    <w:rsid w:val="00310935"/>
    <w:rsid w:val="00310BFC"/>
    <w:rsid w:val="00312D90"/>
    <w:rsid w:val="00312E72"/>
    <w:rsid w:val="00312F3D"/>
    <w:rsid w:val="003143E9"/>
    <w:rsid w:val="003148A5"/>
    <w:rsid w:val="00314B3A"/>
    <w:rsid w:val="003169ED"/>
    <w:rsid w:val="00317A12"/>
    <w:rsid w:val="0032155B"/>
    <w:rsid w:val="003216CA"/>
    <w:rsid w:val="003224D7"/>
    <w:rsid w:val="00322D70"/>
    <w:rsid w:val="003245A0"/>
    <w:rsid w:val="00326242"/>
    <w:rsid w:val="0032679E"/>
    <w:rsid w:val="0032682D"/>
    <w:rsid w:val="003271FE"/>
    <w:rsid w:val="00327E58"/>
    <w:rsid w:val="00330372"/>
    <w:rsid w:val="003311CE"/>
    <w:rsid w:val="00331615"/>
    <w:rsid w:val="00331C1B"/>
    <w:rsid w:val="0033255B"/>
    <w:rsid w:val="00333FF1"/>
    <w:rsid w:val="00334155"/>
    <w:rsid w:val="0033426D"/>
    <w:rsid w:val="00335578"/>
    <w:rsid w:val="00335BC2"/>
    <w:rsid w:val="00336456"/>
    <w:rsid w:val="00340EBB"/>
    <w:rsid w:val="00341D3A"/>
    <w:rsid w:val="0034256B"/>
    <w:rsid w:val="00343098"/>
    <w:rsid w:val="00343971"/>
    <w:rsid w:val="003448CF"/>
    <w:rsid w:val="00344C4F"/>
    <w:rsid w:val="00345412"/>
    <w:rsid w:val="0034586C"/>
    <w:rsid w:val="00345893"/>
    <w:rsid w:val="00346638"/>
    <w:rsid w:val="00347723"/>
    <w:rsid w:val="00347C62"/>
    <w:rsid w:val="00350C7E"/>
    <w:rsid w:val="00350DF9"/>
    <w:rsid w:val="0035167A"/>
    <w:rsid w:val="00351A20"/>
    <w:rsid w:val="00353222"/>
    <w:rsid w:val="00354D4D"/>
    <w:rsid w:val="00355B9F"/>
    <w:rsid w:val="00357FDA"/>
    <w:rsid w:val="0036057E"/>
    <w:rsid w:val="00360683"/>
    <w:rsid w:val="00360CD1"/>
    <w:rsid w:val="00360D8D"/>
    <w:rsid w:val="003610B0"/>
    <w:rsid w:val="003611D3"/>
    <w:rsid w:val="003622CF"/>
    <w:rsid w:val="0036265C"/>
    <w:rsid w:val="00362C53"/>
    <w:rsid w:val="003635B3"/>
    <w:rsid w:val="0036437E"/>
    <w:rsid w:val="00364985"/>
    <w:rsid w:val="00364998"/>
    <w:rsid w:val="003649B1"/>
    <w:rsid w:val="00365671"/>
    <w:rsid w:val="003656B0"/>
    <w:rsid w:val="003663AD"/>
    <w:rsid w:val="003664AF"/>
    <w:rsid w:val="00366E48"/>
    <w:rsid w:val="003677CF"/>
    <w:rsid w:val="003712F9"/>
    <w:rsid w:val="003719B5"/>
    <w:rsid w:val="00372E86"/>
    <w:rsid w:val="0037335E"/>
    <w:rsid w:val="003741D8"/>
    <w:rsid w:val="0037498D"/>
    <w:rsid w:val="00374B69"/>
    <w:rsid w:val="0037531E"/>
    <w:rsid w:val="003757E9"/>
    <w:rsid w:val="00375FF3"/>
    <w:rsid w:val="00376DDA"/>
    <w:rsid w:val="00376F6F"/>
    <w:rsid w:val="003803AC"/>
    <w:rsid w:val="00380B90"/>
    <w:rsid w:val="00380E3F"/>
    <w:rsid w:val="00381AF1"/>
    <w:rsid w:val="00381D29"/>
    <w:rsid w:val="00381E61"/>
    <w:rsid w:val="003824B4"/>
    <w:rsid w:val="00382558"/>
    <w:rsid w:val="00383547"/>
    <w:rsid w:val="003836D6"/>
    <w:rsid w:val="00383E73"/>
    <w:rsid w:val="00384F32"/>
    <w:rsid w:val="00385E1C"/>
    <w:rsid w:val="003860CD"/>
    <w:rsid w:val="00386BB8"/>
    <w:rsid w:val="00387C96"/>
    <w:rsid w:val="00390322"/>
    <w:rsid w:val="0039252B"/>
    <w:rsid w:val="00392B49"/>
    <w:rsid w:val="00393331"/>
    <w:rsid w:val="00393478"/>
    <w:rsid w:val="0039355A"/>
    <w:rsid w:val="0039409D"/>
    <w:rsid w:val="003947EF"/>
    <w:rsid w:val="00394B8B"/>
    <w:rsid w:val="00394D26"/>
    <w:rsid w:val="00395E19"/>
    <w:rsid w:val="003964FE"/>
    <w:rsid w:val="003967A4"/>
    <w:rsid w:val="00396C2F"/>
    <w:rsid w:val="00396FBA"/>
    <w:rsid w:val="00397191"/>
    <w:rsid w:val="003A0185"/>
    <w:rsid w:val="003A0237"/>
    <w:rsid w:val="003A06CF"/>
    <w:rsid w:val="003A0D17"/>
    <w:rsid w:val="003A11B4"/>
    <w:rsid w:val="003A1C3F"/>
    <w:rsid w:val="003A1E22"/>
    <w:rsid w:val="003A23E5"/>
    <w:rsid w:val="003A41EE"/>
    <w:rsid w:val="003A4F98"/>
    <w:rsid w:val="003A5140"/>
    <w:rsid w:val="003A52CC"/>
    <w:rsid w:val="003A5F8E"/>
    <w:rsid w:val="003B1457"/>
    <w:rsid w:val="003B18B2"/>
    <w:rsid w:val="003B2617"/>
    <w:rsid w:val="003B2668"/>
    <w:rsid w:val="003B2848"/>
    <w:rsid w:val="003B3461"/>
    <w:rsid w:val="003B3DE1"/>
    <w:rsid w:val="003B4D99"/>
    <w:rsid w:val="003B5A88"/>
    <w:rsid w:val="003B69C8"/>
    <w:rsid w:val="003B7269"/>
    <w:rsid w:val="003B758E"/>
    <w:rsid w:val="003C322B"/>
    <w:rsid w:val="003C4E4A"/>
    <w:rsid w:val="003C5B77"/>
    <w:rsid w:val="003C67DB"/>
    <w:rsid w:val="003C6CAE"/>
    <w:rsid w:val="003C750E"/>
    <w:rsid w:val="003C7925"/>
    <w:rsid w:val="003C7E45"/>
    <w:rsid w:val="003D1098"/>
    <w:rsid w:val="003D2496"/>
    <w:rsid w:val="003D32C2"/>
    <w:rsid w:val="003D3512"/>
    <w:rsid w:val="003D5A8C"/>
    <w:rsid w:val="003D5C39"/>
    <w:rsid w:val="003D67B7"/>
    <w:rsid w:val="003D7EC7"/>
    <w:rsid w:val="003D7FB8"/>
    <w:rsid w:val="003E0283"/>
    <w:rsid w:val="003E05D8"/>
    <w:rsid w:val="003E39E3"/>
    <w:rsid w:val="003E41CF"/>
    <w:rsid w:val="003E4450"/>
    <w:rsid w:val="003E61C9"/>
    <w:rsid w:val="003E6818"/>
    <w:rsid w:val="003E6824"/>
    <w:rsid w:val="003E7252"/>
    <w:rsid w:val="003E72E1"/>
    <w:rsid w:val="003E760E"/>
    <w:rsid w:val="003F0D8E"/>
    <w:rsid w:val="003F115D"/>
    <w:rsid w:val="003F1E7A"/>
    <w:rsid w:val="003F28DA"/>
    <w:rsid w:val="003F2CB2"/>
    <w:rsid w:val="003F384C"/>
    <w:rsid w:val="003F40C2"/>
    <w:rsid w:val="003F430B"/>
    <w:rsid w:val="003F6CD5"/>
    <w:rsid w:val="003F73DE"/>
    <w:rsid w:val="0040007D"/>
    <w:rsid w:val="0040077E"/>
    <w:rsid w:val="004007E6"/>
    <w:rsid w:val="004016E7"/>
    <w:rsid w:val="004022B6"/>
    <w:rsid w:val="004040CA"/>
    <w:rsid w:val="004044E9"/>
    <w:rsid w:val="00404796"/>
    <w:rsid w:val="004053AD"/>
    <w:rsid w:val="00405659"/>
    <w:rsid w:val="004057AB"/>
    <w:rsid w:val="0040580F"/>
    <w:rsid w:val="00405A34"/>
    <w:rsid w:val="00405E42"/>
    <w:rsid w:val="00407468"/>
    <w:rsid w:val="0040791C"/>
    <w:rsid w:val="00412FCE"/>
    <w:rsid w:val="004135C1"/>
    <w:rsid w:val="00414C8E"/>
    <w:rsid w:val="00414F7E"/>
    <w:rsid w:val="00415516"/>
    <w:rsid w:val="00415520"/>
    <w:rsid w:val="00415F3B"/>
    <w:rsid w:val="00416F36"/>
    <w:rsid w:val="0042095D"/>
    <w:rsid w:val="00420DF2"/>
    <w:rsid w:val="0042123D"/>
    <w:rsid w:val="0042139E"/>
    <w:rsid w:val="00421BD0"/>
    <w:rsid w:val="00421C33"/>
    <w:rsid w:val="0042278E"/>
    <w:rsid w:val="004233D9"/>
    <w:rsid w:val="00423AE2"/>
    <w:rsid w:val="00424E7A"/>
    <w:rsid w:val="00426645"/>
    <w:rsid w:val="00427AD8"/>
    <w:rsid w:val="00427ECA"/>
    <w:rsid w:val="00430E44"/>
    <w:rsid w:val="0043176E"/>
    <w:rsid w:val="00432213"/>
    <w:rsid w:val="0043253A"/>
    <w:rsid w:val="00432971"/>
    <w:rsid w:val="00432CFB"/>
    <w:rsid w:val="00433C2B"/>
    <w:rsid w:val="00433EFA"/>
    <w:rsid w:val="00434EE3"/>
    <w:rsid w:val="004350D7"/>
    <w:rsid w:val="004357AE"/>
    <w:rsid w:val="00435E01"/>
    <w:rsid w:val="00436251"/>
    <w:rsid w:val="00436425"/>
    <w:rsid w:val="004365B7"/>
    <w:rsid w:val="004375DF"/>
    <w:rsid w:val="0043766E"/>
    <w:rsid w:val="00437A35"/>
    <w:rsid w:val="00441F2E"/>
    <w:rsid w:val="0044222C"/>
    <w:rsid w:val="004428BA"/>
    <w:rsid w:val="0044340E"/>
    <w:rsid w:val="0044391B"/>
    <w:rsid w:val="004439C1"/>
    <w:rsid w:val="00444125"/>
    <w:rsid w:val="00445111"/>
    <w:rsid w:val="004451FE"/>
    <w:rsid w:val="0044526E"/>
    <w:rsid w:val="00446E3A"/>
    <w:rsid w:val="004478CF"/>
    <w:rsid w:val="004503C7"/>
    <w:rsid w:val="004505D6"/>
    <w:rsid w:val="00452086"/>
    <w:rsid w:val="00452C8F"/>
    <w:rsid w:val="00452D9A"/>
    <w:rsid w:val="0045301E"/>
    <w:rsid w:val="00453D19"/>
    <w:rsid w:val="00454F6C"/>
    <w:rsid w:val="00455F41"/>
    <w:rsid w:val="0045731C"/>
    <w:rsid w:val="004579AF"/>
    <w:rsid w:val="0046001A"/>
    <w:rsid w:val="00460037"/>
    <w:rsid w:val="0046042F"/>
    <w:rsid w:val="00460D9C"/>
    <w:rsid w:val="004615DE"/>
    <w:rsid w:val="0046283A"/>
    <w:rsid w:val="00462BA7"/>
    <w:rsid w:val="0046361F"/>
    <w:rsid w:val="00463CBA"/>
    <w:rsid w:val="004647F9"/>
    <w:rsid w:val="004652CF"/>
    <w:rsid w:val="00466A65"/>
    <w:rsid w:val="004672D3"/>
    <w:rsid w:val="004708BE"/>
    <w:rsid w:val="00470CDD"/>
    <w:rsid w:val="00471308"/>
    <w:rsid w:val="004716C0"/>
    <w:rsid w:val="00471A10"/>
    <w:rsid w:val="004723F0"/>
    <w:rsid w:val="00473108"/>
    <w:rsid w:val="00473C2F"/>
    <w:rsid w:val="00477ACF"/>
    <w:rsid w:val="00477D08"/>
    <w:rsid w:val="00480B45"/>
    <w:rsid w:val="00480CDE"/>
    <w:rsid w:val="00480F94"/>
    <w:rsid w:val="00481E62"/>
    <w:rsid w:val="004837BE"/>
    <w:rsid w:val="00485761"/>
    <w:rsid w:val="0048589D"/>
    <w:rsid w:val="00485E37"/>
    <w:rsid w:val="004860D0"/>
    <w:rsid w:val="00486C20"/>
    <w:rsid w:val="00487B77"/>
    <w:rsid w:val="00487C27"/>
    <w:rsid w:val="00487FBE"/>
    <w:rsid w:val="0049129E"/>
    <w:rsid w:val="00491612"/>
    <w:rsid w:val="004939EE"/>
    <w:rsid w:val="00493AC6"/>
    <w:rsid w:val="0049419E"/>
    <w:rsid w:val="00494B6F"/>
    <w:rsid w:val="004958C2"/>
    <w:rsid w:val="00496CCB"/>
    <w:rsid w:val="00497D77"/>
    <w:rsid w:val="00497FAF"/>
    <w:rsid w:val="004A1C28"/>
    <w:rsid w:val="004A233C"/>
    <w:rsid w:val="004A28A2"/>
    <w:rsid w:val="004A37CB"/>
    <w:rsid w:val="004A3AA6"/>
    <w:rsid w:val="004A3C47"/>
    <w:rsid w:val="004A5195"/>
    <w:rsid w:val="004A5C83"/>
    <w:rsid w:val="004A6145"/>
    <w:rsid w:val="004A61D6"/>
    <w:rsid w:val="004B0DA2"/>
    <w:rsid w:val="004B1898"/>
    <w:rsid w:val="004B1F8C"/>
    <w:rsid w:val="004B2332"/>
    <w:rsid w:val="004B24BA"/>
    <w:rsid w:val="004B2697"/>
    <w:rsid w:val="004B2D85"/>
    <w:rsid w:val="004B330A"/>
    <w:rsid w:val="004B3AD4"/>
    <w:rsid w:val="004B4EFB"/>
    <w:rsid w:val="004B532E"/>
    <w:rsid w:val="004B6E1E"/>
    <w:rsid w:val="004B757C"/>
    <w:rsid w:val="004B7BF4"/>
    <w:rsid w:val="004C249B"/>
    <w:rsid w:val="004C3677"/>
    <w:rsid w:val="004C3AA3"/>
    <w:rsid w:val="004C4699"/>
    <w:rsid w:val="004C4F22"/>
    <w:rsid w:val="004C5439"/>
    <w:rsid w:val="004C5BB9"/>
    <w:rsid w:val="004C5E3E"/>
    <w:rsid w:val="004C7679"/>
    <w:rsid w:val="004D04F9"/>
    <w:rsid w:val="004D07CA"/>
    <w:rsid w:val="004D4289"/>
    <w:rsid w:val="004D4D25"/>
    <w:rsid w:val="004D5641"/>
    <w:rsid w:val="004D57B7"/>
    <w:rsid w:val="004D5A5D"/>
    <w:rsid w:val="004D7F2F"/>
    <w:rsid w:val="004D7F84"/>
    <w:rsid w:val="004D7FBB"/>
    <w:rsid w:val="004E0912"/>
    <w:rsid w:val="004E16C1"/>
    <w:rsid w:val="004E1EA7"/>
    <w:rsid w:val="004E2865"/>
    <w:rsid w:val="004E3DC0"/>
    <w:rsid w:val="004E418E"/>
    <w:rsid w:val="004E4261"/>
    <w:rsid w:val="004E4545"/>
    <w:rsid w:val="004E54CD"/>
    <w:rsid w:val="004E5AE7"/>
    <w:rsid w:val="004E617C"/>
    <w:rsid w:val="004E7A42"/>
    <w:rsid w:val="004E7EE5"/>
    <w:rsid w:val="004F0B60"/>
    <w:rsid w:val="004F0CB4"/>
    <w:rsid w:val="004F146C"/>
    <w:rsid w:val="004F16AA"/>
    <w:rsid w:val="004F1761"/>
    <w:rsid w:val="004F2AEE"/>
    <w:rsid w:val="004F3394"/>
    <w:rsid w:val="004F41E2"/>
    <w:rsid w:val="004F4C05"/>
    <w:rsid w:val="004F5E40"/>
    <w:rsid w:val="004F62F5"/>
    <w:rsid w:val="004F701C"/>
    <w:rsid w:val="004F712D"/>
    <w:rsid w:val="004F7823"/>
    <w:rsid w:val="004F7DAE"/>
    <w:rsid w:val="004F7E38"/>
    <w:rsid w:val="00501382"/>
    <w:rsid w:val="00501C30"/>
    <w:rsid w:val="00501D5E"/>
    <w:rsid w:val="00503363"/>
    <w:rsid w:val="005033AA"/>
    <w:rsid w:val="00503E52"/>
    <w:rsid w:val="0050425F"/>
    <w:rsid w:val="005045DB"/>
    <w:rsid w:val="00504905"/>
    <w:rsid w:val="00504CDB"/>
    <w:rsid w:val="005069D2"/>
    <w:rsid w:val="00510D0C"/>
    <w:rsid w:val="005110FF"/>
    <w:rsid w:val="00511160"/>
    <w:rsid w:val="0051427D"/>
    <w:rsid w:val="00514810"/>
    <w:rsid w:val="00517150"/>
    <w:rsid w:val="0051754F"/>
    <w:rsid w:val="00520CCB"/>
    <w:rsid w:val="00520D65"/>
    <w:rsid w:val="005213F1"/>
    <w:rsid w:val="00523ED8"/>
    <w:rsid w:val="0052418B"/>
    <w:rsid w:val="0052447A"/>
    <w:rsid w:val="00524AD0"/>
    <w:rsid w:val="00524B15"/>
    <w:rsid w:val="00526711"/>
    <w:rsid w:val="005274B5"/>
    <w:rsid w:val="00527C7E"/>
    <w:rsid w:val="005309B8"/>
    <w:rsid w:val="00531E97"/>
    <w:rsid w:val="005323CC"/>
    <w:rsid w:val="005323D8"/>
    <w:rsid w:val="00532537"/>
    <w:rsid w:val="00532CF5"/>
    <w:rsid w:val="00533933"/>
    <w:rsid w:val="00535E80"/>
    <w:rsid w:val="005360BD"/>
    <w:rsid w:val="0053697F"/>
    <w:rsid w:val="00537232"/>
    <w:rsid w:val="005379BB"/>
    <w:rsid w:val="00537B89"/>
    <w:rsid w:val="00537F98"/>
    <w:rsid w:val="005400A3"/>
    <w:rsid w:val="00541AFB"/>
    <w:rsid w:val="00541D80"/>
    <w:rsid w:val="00541E9C"/>
    <w:rsid w:val="00542D74"/>
    <w:rsid w:val="00542D99"/>
    <w:rsid w:val="00542E89"/>
    <w:rsid w:val="00545342"/>
    <w:rsid w:val="005459EF"/>
    <w:rsid w:val="005464FA"/>
    <w:rsid w:val="00546548"/>
    <w:rsid w:val="00546E4D"/>
    <w:rsid w:val="00546FB4"/>
    <w:rsid w:val="005479BC"/>
    <w:rsid w:val="0055183B"/>
    <w:rsid w:val="00551911"/>
    <w:rsid w:val="005519EF"/>
    <w:rsid w:val="00552197"/>
    <w:rsid w:val="005522F5"/>
    <w:rsid w:val="00554BC0"/>
    <w:rsid w:val="005560DC"/>
    <w:rsid w:val="00556856"/>
    <w:rsid w:val="00556C7E"/>
    <w:rsid w:val="00556F45"/>
    <w:rsid w:val="00557041"/>
    <w:rsid w:val="00560A47"/>
    <w:rsid w:val="00560D6B"/>
    <w:rsid w:val="00561555"/>
    <w:rsid w:val="00562741"/>
    <w:rsid w:val="00565A0E"/>
    <w:rsid w:val="0056615E"/>
    <w:rsid w:val="00570C70"/>
    <w:rsid w:val="00571110"/>
    <w:rsid w:val="00572789"/>
    <w:rsid w:val="00572FDC"/>
    <w:rsid w:val="00574D07"/>
    <w:rsid w:val="00574F80"/>
    <w:rsid w:val="00575DBB"/>
    <w:rsid w:val="005766A6"/>
    <w:rsid w:val="00577144"/>
    <w:rsid w:val="00577CED"/>
    <w:rsid w:val="005805FB"/>
    <w:rsid w:val="005809BA"/>
    <w:rsid w:val="00581E7B"/>
    <w:rsid w:val="00582C1E"/>
    <w:rsid w:val="005840B2"/>
    <w:rsid w:val="0058503B"/>
    <w:rsid w:val="005853D9"/>
    <w:rsid w:val="00586C48"/>
    <w:rsid w:val="00586CF6"/>
    <w:rsid w:val="00586DF7"/>
    <w:rsid w:val="0059093F"/>
    <w:rsid w:val="005926C4"/>
    <w:rsid w:val="0059348E"/>
    <w:rsid w:val="00594063"/>
    <w:rsid w:val="00595D4A"/>
    <w:rsid w:val="005962B9"/>
    <w:rsid w:val="005969D8"/>
    <w:rsid w:val="005971F6"/>
    <w:rsid w:val="00597675"/>
    <w:rsid w:val="00597DA1"/>
    <w:rsid w:val="005A0902"/>
    <w:rsid w:val="005A1D46"/>
    <w:rsid w:val="005A29BB"/>
    <w:rsid w:val="005A2FCD"/>
    <w:rsid w:val="005A3D49"/>
    <w:rsid w:val="005A53A2"/>
    <w:rsid w:val="005A5762"/>
    <w:rsid w:val="005A6603"/>
    <w:rsid w:val="005A7140"/>
    <w:rsid w:val="005A79AC"/>
    <w:rsid w:val="005B03BF"/>
    <w:rsid w:val="005B0A10"/>
    <w:rsid w:val="005B13BB"/>
    <w:rsid w:val="005B166C"/>
    <w:rsid w:val="005B2111"/>
    <w:rsid w:val="005B257C"/>
    <w:rsid w:val="005B2A4C"/>
    <w:rsid w:val="005B324A"/>
    <w:rsid w:val="005B45C1"/>
    <w:rsid w:val="005B46CD"/>
    <w:rsid w:val="005B59A6"/>
    <w:rsid w:val="005B5BE2"/>
    <w:rsid w:val="005B611C"/>
    <w:rsid w:val="005B6724"/>
    <w:rsid w:val="005B7382"/>
    <w:rsid w:val="005B74AF"/>
    <w:rsid w:val="005B7B6F"/>
    <w:rsid w:val="005B7C43"/>
    <w:rsid w:val="005B7C77"/>
    <w:rsid w:val="005C0213"/>
    <w:rsid w:val="005C080E"/>
    <w:rsid w:val="005C0CC3"/>
    <w:rsid w:val="005C1A7E"/>
    <w:rsid w:val="005C29B6"/>
    <w:rsid w:val="005C4AEF"/>
    <w:rsid w:val="005C4F94"/>
    <w:rsid w:val="005C54E1"/>
    <w:rsid w:val="005C5DC7"/>
    <w:rsid w:val="005C6191"/>
    <w:rsid w:val="005C79C7"/>
    <w:rsid w:val="005C7C25"/>
    <w:rsid w:val="005C7D71"/>
    <w:rsid w:val="005D0488"/>
    <w:rsid w:val="005D066C"/>
    <w:rsid w:val="005D1202"/>
    <w:rsid w:val="005D15C0"/>
    <w:rsid w:val="005D1608"/>
    <w:rsid w:val="005D2916"/>
    <w:rsid w:val="005D342B"/>
    <w:rsid w:val="005D41EA"/>
    <w:rsid w:val="005D4E28"/>
    <w:rsid w:val="005D4F43"/>
    <w:rsid w:val="005D77B5"/>
    <w:rsid w:val="005E16EB"/>
    <w:rsid w:val="005E253E"/>
    <w:rsid w:val="005E36CF"/>
    <w:rsid w:val="005E3A2C"/>
    <w:rsid w:val="005E55C2"/>
    <w:rsid w:val="005E6F6C"/>
    <w:rsid w:val="005F06EA"/>
    <w:rsid w:val="005F4034"/>
    <w:rsid w:val="005F56EF"/>
    <w:rsid w:val="005F5ABF"/>
    <w:rsid w:val="005F6104"/>
    <w:rsid w:val="005F62C2"/>
    <w:rsid w:val="005F654D"/>
    <w:rsid w:val="005F78FB"/>
    <w:rsid w:val="005F7A78"/>
    <w:rsid w:val="006006B0"/>
    <w:rsid w:val="00600D88"/>
    <w:rsid w:val="006018CA"/>
    <w:rsid w:val="00601A92"/>
    <w:rsid w:val="00602478"/>
    <w:rsid w:val="00602718"/>
    <w:rsid w:val="00603906"/>
    <w:rsid w:val="006043E6"/>
    <w:rsid w:val="00605BFD"/>
    <w:rsid w:val="00605D7A"/>
    <w:rsid w:val="00606210"/>
    <w:rsid w:val="00607744"/>
    <w:rsid w:val="00607AA2"/>
    <w:rsid w:val="00610188"/>
    <w:rsid w:val="006103E6"/>
    <w:rsid w:val="0061145D"/>
    <w:rsid w:val="00611994"/>
    <w:rsid w:val="00612C05"/>
    <w:rsid w:val="00614605"/>
    <w:rsid w:val="00615FAA"/>
    <w:rsid w:val="0061657D"/>
    <w:rsid w:val="00616D29"/>
    <w:rsid w:val="006204A1"/>
    <w:rsid w:val="00620905"/>
    <w:rsid w:val="006209A5"/>
    <w:rsid w:val="00621799"/>
    <w:rsid w:val="006226C4"/>
    <w:rsid w:val="00622DA7"/>
    <w:rsid w:val="00622EA6"/>
    <w:rsid w:val="00624A2E"/>
    <w:rsid w:val="006259C2"/>
    <w:rsid w:val="00625AC7"/>
    <w:rsid w:val="006263E9"/>
    <w:rsid w:val="006275FF"/>
    <w:rsid w:val="00627CCE"/>
    <w:rsid w:val="00631F73"/>
    <w:rsid w:val="0063244C"/>
    <w:rsid w:val="00632B52"/>
    <w:rsid w:val="00633ACD"/>
    <w:rsid w:val="0063475A"/>
    <w:rsid w:val="00634B3F"/>
    <w:rsid w:val="00634C3B"/>
    <w:rsid w:val="00634CAC"/>
    <w:rsid w:val="00636A14"/>
    <w:rsid w:val="00636DF6"/>
    <w:rsid w:val="00636E25"/>
    <w:rsid w:val="006401A2"/>
    <w:rsid w:val="00640311"/>
    <w:rsid w:val="00641A68"/>
    <w:rsid w:val="00641E89"/>
    <w:rsid w:val="006431C9"/>
    <w:rsid w:val="00643219"/>
    <w:rsid w:val="00643D40"/>
    <w:rsid w:val="00644155"/>
    <w:rsid w:val="006442E9"/>
    <w:rsid w:val="00645683"/>
    <w:rsid w:val="00646310"/>
    <w:rsid w:val="00646A2D"/>
    <w:rsid w:val="00650BC3"/>
    <w:rsid w:val="0065177A"/>
    <w:rsid w:val="00651E8F"/>
    <w:rsid w:val="00651F78"/>
    <w:rsid w:val="0065375A"/>
    <w:rsid w:val="00653C60"/>
    <w:rsid w:val="00653F3E"/>
    <w:rsid w:val="00654E71"/>
    <w:rsid w:val="00654F1D"/>
    <w:rsid w:val="006555D9"/>
    <w:rsid w:val="006563A5"/>
    <w:rsid w:val="00657458"/>
    <w:rsid w:val="00657900"/>
    <w:rsid w:val="00660C38"/>
    <w:rsid w:val="00662BE7"/>
    <w:rsid w:val="00662F02"/>
    <w:rsid w:val="00663101"/>
    <w:rsid w:val="0066311F"/>
    <w:rsid w:val="006646D5"/>
    <w:rsid w:val="00665025"/>
    <w:rsid w:val="0066596F"/>
    <w:rsid w:val="00665B61"/>
    <w:rsid w:val="00665D6E"/>
    <w:rsid w:val="00666984"/>
    <w:rsid w:val="006672EC"/>
    <w:rsid w:val="006700FD"/>
    <w:rsid w:val="006706BD"/>
    <w:rsid w:val="00670B32"/>
    <w:rsid w:val="00671AE1"/>
    <w:rsid w:val="0067213D"/>
    <w:rsid w:val="0067242F"/>
    <w:rsid w:val="00672A26"/>
    <w:rsid w:val="00672C66"/>
    <w:rsid w:val="00673867"/>
    <w:rsid w:val="0067430E"/>
    <w:rsid w:val="0067464B"/>
    <w:rsid w:val="00674FB0"/>
    <w:rsid w:val="00675754"/>
    <w:rsid w:val="00675761"/>
    <w:rsid w:val="00676380"/>
    <w:rsid w:val="00676428"/>
    <w:rsid w:val="006768A6"/>
    <w:rsid w:val="006814A9"/>
    <w:rsid w:val="0068274D"/>
    <w:rsid w:val="0068367B"/>
    <w:rsid w:val="006840F5"/>
    <w:rsid w:val="006849BE"/>
    <w:rsid w:val="00684C3E"/>
    <w:rsid w:val="0068610C"/>
    <w:rsid w:val="0068614A"/>
    <w:rsid w:val="0068647F"/>
    <w:rsid w:val="0068654E"/>
    <w:rsid w:val="00686566"/>
    <w:rsid w:val="00687D13"/>
    <w:rsid w:val="00691C07"/>
    <w:rsid w:val="00692ECF"/>
    <w:rsid w:val="006935FB"/>
    <w:rsid w:val="00694057"/>
    <w:rsid w:val="00694156"/>
    <w:rsid w:val="00694758"/>
    <w:rsid w:val="00695D07"/>
    <w:rsid w:val="00696B4C"/>
    <w:rsid w:val="00696E6A"/>
    <w:rsid w:val="00697532"/>
    <w:rsid w:val="006A1271"/>
    <w:rsid w:val="006A26DF"/>
    <w:rsid w:val="006A2D0B"/>
    <w:rsid w:val="006A30EF"/>
    <w:rsid w:val="006A3246"/>
    <w:rsid w:val="006A3315"/>
    <w:rsid w:val="006A36DA"/>
    <w:rsid w:val="006A4250"/>
    <w:rsid w:val="006A43AB"/>
    <w:rsid w:val="006A44DE"/>
    <w:rsid w:val="006A4890"/>
    <w:rsid w:val="006A54F7"/>
    <w:rsid w:val="006A56D9"/>
    <w:rsid w:val="006A5FBD"/>
    <w:rsid w:val="006A680E"/>
    <w:rsid w:val="006A69A7"/>
    <w:rsid w:val="006A74C9"/>
    <w:rsid w:val="006A7B82"/>
    <w:rsid w:val="006B090D"/>
    <w:rsid w:val="006B0F2B"/>
    <w:rsid w:val="006B1699"/>
    <w:rsid w:val="006B1C63"/>
    <w:rsid w:val="006B2307"/>
    <w:rsid w:val="006B23FF"/>
    <w:rsid w:val="006B4935"/>
    <w:rsid w:val="006B5499"/>
    <w:rsid w:val="006B5694"/>
    <w:rsid w:val="006B5F4E"/>
    <w:rsid w:val="006B6168"/>
    <w:rsid w:val="006B73F9"/>
    <w:rsid w:val="006B7DAC"/>
    <w:rsid w:val="006C019F"/>
    <w:rsid w:val="006C1F43"/>
    <w:rsid w:val="006C3857"/>
    <w:rsid w:val="006C3B11"/>
    <w:rsid w:val="006C4FD6"/>
    <w:rsid w:val="006C52DC"/>
    <w:rsid w:val="006C56B7"/>
    <w:rsid w:val="006C7AC4"/>
    <w:rsid w:val="006D04E8"/>
    <w:rsid w:val="006D07D4"/>
    <w:rsid w:val="006D1ED2"/>
    <w:rsid w:val="006D22EB"/>
    <w:rsid w:val="006D2899"/>
    <w:rsid w:val="006D336A"/>
    <w:rsid w:val="006D4CC3"/>
    <w:rsid w:val="006D7230"/>
    <w:rsid w:val="006D74E8"/>
    <w:rsid w:val="006D787E"/>
    <w:rsid w:val="006D7B40"/>
    <w:rsid w:val="006E019C"/>
    <w:rsid w:val="006E02A1"/>
    <w:rsid w:val="006E054E"/>
    <w:rsid w:val="006E132A"/>
    <w:rsid w:val="006E153B"/>
    <w:rsid w:val="006E1629"/>
    <w:rsid w:val="006E19D3"/>
    <w:rsid w:val="006E2127"/>
    <w:rsid w:val="006E2658"/>
    <w:rsid w:val="006E27BA"/>
    <w:rsid w:val="006E447D"/>
    <w:rsid w:val="006E4899"/>
    <w:rsid w:val="006E4DCB"/>
    <w:rsid w:val="006E5BF8"/>
    <w:rsid w:val="006E5E99"/>
    <w:rsid w:val="006E5FE9"/>
    <w:rsid w:val="006E6196"/>
    <w:rsid w:val="006E6A83"/>
    <w:rsid w:val="006E6F90"/>
    <w:rsid w:val="006F0488"/>
    <w:rsid w:val="006F0515"/>
    <w:rsid w:val="006F05CD"/>
    <w:rsid w:val="006F0C01"/>
    <w:rsid w:val="006F1BD9"/>
    <w:rsid w:val="006F1DA4"/>
    <w:rsid w:val="006F1DC9"/>
    <w:rsid w:val="006F1FF3"/>
    <w:rsid w:val="006F2355"/>
    <w:rsid w:val="006F2937"/>
    <w:rsid w:val="006F2955"/>
    <w:rsid w:val="006F3019"/>
    <w:rsid w:val="006F315C"/>
    <w:rsid w:val="006F3888"/>
    <w:rsid w:val="006F4E6A"/>
    <w:rsid w:val="006F58D6"/>
    <w:rsid w:val="006F58DD"/>
    <w:rsid w:val="006F5AD3"/>
    <w:rsid w:val="006F5DF8"/>
    <w:rsid w:val="006F6447"/>
    <w:rsid w:val="006F6ACC"/>
    <w:rsid w:val="006F7267"/>
    <w:rsid w:val="006F76BF"/>
    <w:rsid w:val="006F7DB1"/>
    <w:rsid w:val="007006C2"/>
    <w:rsid w:val="007036E5"/>
    <w:rsid w:val="00703E85"/>
    <w:rsid w:val="00705808"/>
    <w:rsid w:val="00706C70"/>
    <w:rsid w:val="007078EF"/>
    <w:rsid w:val="007101A8"/>
    <w:rsid w:val="007114CB"/>
    <w:rsid w:val="0071269C"/>
    <w:rsid w:val="007143A3"/>
    <w:rsid w:val="0071564C"/>
    <w:rsid w:val="00715C36"/>
    <w:rsid w:val="00716812"/>
    <w:rsid w:val="00716C6E"/>
    <w:rsid w:val="00717C5A"/>
    <w:rsid w:val="00717E15"/>
    <w:rsid w:val="00720D61"/>
    <w:rsid w:val="00721908"/>
    <w:rsid w:val="00721D01"/>
    <w:rsid w:val="00722F3E"/>
    <w:rsid w:val="007230C2"/>
    <w:rsid w:val="007237A0"/>
    <w:rsid w:val="007239EF"/>
    <w:rsid w:val="00723CF8"/>
    <w:rsid w:val="00724399"/>
    <w:rsid w:val="0072474F"/>
    <w:rsid w:val="007251E2"/>
    <w:rsid w:val="00725C15"/>
    <w:rsid w:val="00725ED8"/>
    <w:rsid w:val="00726668"/>
    <w:rsid w:val="007270EF"/>
    <w:rsid w:val="00730653"/>
    <w:rsid w:val="0073219E"/>
    <w:rsid w:val="007335EB"/>
    <w:rsid w:val="00734863"/>
    <w:rsid w:val="007351E2"/>
    <w:rsid w:val="007355F4"/>
    <w:rsid w:val="00735956"/>
    <w:rsid w:val="00735E04"/>
    <w:rsid w:val="0073626B"/>
    <w:rsid w:val="007365E3"/>
    <w:rsid w:val="0073663F"/>
    <w:rsid w:val="0073666E"/>
    <w:rsid w:val="007367B6"/>
    <w:rsid w:val="00737627"/>
    <w:rsid w:val="00737878"/>
    <w:rsid w:val="0074107C"/>
    <w:rsid w:val="00741581"/>
    <w:rsid w:val="007419EC"/>
    <w:rsid w:val="00742BB7"/>
    <w:rsid w:val="00742EDC"/>
    <w:rsid w:val="00742F39"/>
    <w:rsid w:val="007432A0"/>
    <w:rsid w:val="007437C1"/>
    <w:rsid w:val="00743B66"/>
    <w:rsid w:val="00744BA9"/>
    <w:rsid w:val="00745814"/>
    <w:rsid w:val="00745FB1"/>
    <w:rsid w:val="007466CC"/>
    <w:rsid w:val="0074701D"/>
    <w:rsid w:val="00747865"/>
    <w:rsid w:val="0074794A"/>
    <w:rsid w:val="00747AD8"/>
    <w:rsid w:val="00747F4B"/>
    <w:rsid w:val="00750477"/>
    <w:rsid w:val="00751128"/>
    <w:rsid w:val="00751BAC"/>
    <w:rsid w:val="007521E2"/>
    <w:rsid w:val="00752682"/>
    <w:rsid w:val="00752BAB"/>
    <w:rsid w:val="00752EDB"/>
    <w:rsid w:val="00752F63"/>
    <w:rsid w:val="00753083"/>
    <w:rsid w:val="00753845"/>
    <w:rsid w:val="00754769"/>
    <w:rsid w:val="00754A3E"/>
    <w:rsid w:val="0075578D"/>
    <w:rsid w:val="007567B5"/>
    <w:rsid w:val="00760963"/>
    <w:rsid w:val="0076105E"/>
    <w:rsid w:val="00761F6D"/>
    <w:rsid w:val="00762AA9"/>
    <w:rsid w:val="0076316B"/>
    <w:rsid w:val="00763517"/>
    <w:rsid w:val="00763589"/>
    <w:rsid w:val="00763642"/>
    <w:rsid w:val="00763D09"/>
    <w:rsid w:val="00763DEF"/>
    <w:rsid w:val="00763FF3"/>
    <w:rsid w:val="00764431"/>
    <w:rsid w:val="007655CD"/>
    <w:rsid w:val="00767C0D"/>
    <w:rsid w:val="00767DB7"/>
    <w:rsid w:val="00770AE4"/>
    <w:rsid w:val="00771587"/>
    <w:rsid w:val="007720FF"/>
    <w:rsid w:val="00772869"/>
    <w:rsid w:val="007737B0"/>
    <w:rsid w:val="00773A5B"/>
    <w:rsid w:val="007741BA"/>
    <w:rsid w:val="00774B62"/>
    <w:rsid w:val="00774D56"/>
    <w:rsid w:val="00774EDC"/>
    <w:rsid w:val="007753D6"/>
    <w:rsid w:val="00775ACC"/>
    <w:rsid w:val="0077790D"/>
    <w:rsid w:val="00777A28"/>
    <w:rsid w:val="00780E07"/>
    <w:rsid w:val="007810DA"/>
    <w:rsid w:val="007813C8"/>
    <w:rsid w:val="00781F2D"/>
    <w:rsid w:val="00781FFA"/>
    <w:rsid w:val="00782715"/>
    <w:rsid w:val="00783374"/>
    <w:rsid w:val="007843BF"/>
    <w:rsid w:val="007858F2"/>
    <w:rsid w:val="00786EC5"/>
    <w:rsid w:val="0078728C"/>
    <w:rsid w:val="0078773A"/>
    <w:rsid w:val="00787EE2"/>
    <w:rsid w:val="00790188"/>
    <w:rsid w:val="0079092F"/>
    <w:rsid w:val="007913E9"/>
    <w:rsid w:val="0079148E"/>
    <w:rsid w:val="0079203C"/>
    <w:rsid w:val="007968BC"/>
    <w:rsid w:val="00797486"/>
    <w:rsid w:val="007A005F"/>
    <w:rsid w:val="007A1195"/>
    <w:rsid w:val="007A2AD0"/>
    <w:rsid w:val="007A313B"/>
    <w:rsid w:val="007A3FBA"/>
    <w:rsid w:val="007A5B90"/>
    <w:rsid w:val="007A6C54"/>
    <w:rsid w:val="007B06C4"/>
    <w:rsid w:val="007B0A7D"/>
    <w:rsid w:val="007B0ED9"/>
    <w:rsid w:val="007B1143"/>
    <w:rsid w:val="007B179B"/>
    <w:rsid w:val="007B1BC6"/>
    <w:rsid w:val="007B3AB3"/>
    <w:rsid w:val="007B3EDC"/>
    <w:rsid w:val="007B4174"/>
    <w:rsid w:val="007B4996"/>
    <w:rsid w:val="007B4FF9"/>
    <w:rsid w:val="007B5221"/>
    <w:rsid w:val="007B5910"/>
    <w:rsid w:val="007B620D"/>
    <w:rsid w:val="007C0922"/>
    <w:rsid w:val="007C0FDB"/>
    <w:rsid w:val="007C1565"/>
    <w:rsid w:val="007C169F"/>
    <w:rsid w:val="007C1928"/>
    <w:rsid w:val="007C2212"/>
    <w:rsid w:val="007C2863"/>
    <w:rsid w:val="007C290A"/>
    <w:rsid w:val="007C3283"/>
    <w:rsid w:val="007C3930"/>
    <w:rsid w:val="007C4416"/>
    <w:rsid w:val="007C63E4"/>
    <w:rsid w:val="007C6596"/>
    <w:rsid w:val="007C737D"/>
    <w:rsid w:val="007C75FB"/>
    <w:rsid w:val="007C7C4E"/>
    <w:rsid w:val="007D021B"/>
    <w:rsid w:val="007D0CBB"/>
    <w:rsid w:val="007D1DBD"/>
    <w:rsid w:val="007D2482"/>
    <w:rsid w:val="007D35F3"/>
    <w:rsid w:val="007D49B6"/>
    <w:rsid w:val="007D5F8D"/>
    <w:rsid w:val="007D6782"/>
    <w:rsid w:val="007E028B"/>
    <w:rsid w:val="007E1764"/>
    <w:rsid w:val="007E2568"/>
    <w:rsid w:val="007E2ECF"/>
    <w:rsid w:val="007E4169"/>
    <w:rsid w:val="007E4C79"/>
    <w:rsid w:val="007E4F15"/>
    <w:rsid w:val="007E60FC"/>
    <w:rsid w:val="007E7668"/>
    <w:rsid w:val="007F1A44"/>
    <w:rsid w:val="007F1BC0"/>
    <w:rsid w:val="007F2603"/>
    <w:rsid w:val="007F2DBC"/>
    <w:rsid w:val="007F306C"/>
    <w:rsid w:val="007F3A76"/>
    <w:rsid w:val="007F3BD2"/>
    <w:rsid w:val="007F3FFF"/>
    <w:rsid w:val="007F4193"/>
    <w:rsid w:val="007F4BA4"/>
    <w:rsid w:val="007F4D12"/>
    <w:rsid w:val="007F5497"/>
    <w:rsid w:val="007F5F75"/>
    <w:rsid w:val="007F64D8"/>
    <w:rsid w:val="007F6765"/>
    <w:rsid w:val="007F68B2"/>
    <w:rsid w:val="0080036D"/>
    <w:rsid w:val="008016F0"/>
    <w:rsid w:val="00801C66"/>
    <w:rsid w:val="008029AC"/>
    <w:rsid w:val="008038EA"/>
    <w:rsid w:val="008039E6"/>
    <w:rsid w:val="00803AFA"/>
    <w:rsid w:val="00805D41"/>
    <w:rsid w:val="00806078"/>
    <w:rsid w:val="00806487"/>
    <w:rsid w:val="00812967"/>
    <w:rsid w:val="00812A7B"/>
    <w:rsid w:val="008134A2"/>
    <w:rsid w:val="00813809"/>
    <w:rsid w:val="0081456F"/>
    <w:rsid w:val="00817B7A"/>
    <w:rsid w:val="00821729"/>
    <w:rsid w:val="008225CA"/>
    <w:rsid w:val="00822DFD"/>
    <w:rsid w:val="0082380D"/>
    <w:rsid w:val="0082440F"/>
    <w:rsid w:val="0082446C"/>
    <w:rsid w:val="008274F7"/>
    <w:rsid w:val="00827884"/>
    <w:rsid w:val="00827B69"/>
    <w:rsid w:val="00831236"/>
    <w:rsid w:val="00831CE3"/>
    <w:rsid w:val="00831E07"/>
    <w:rsid w:val="00831E40"/>
    <w:rsid w:val="00832E1C"/>
    <w:rsid w:val="00834994"/>
    <w:rsid w:val="00834D69"/>
    <w:rsid w:val="00834FC2"/>
    <w:rsid w:val="00836114"/>
    <w:rsid w:val="008376E9"/>
    <w:rsid w:val="008408FD"/>
    <w:rsid w:val="00840C61"/>
    <w:rsid w:val="00841804"/>
    <w:rsid w:val="00842273"/>
    <w:rsid w:val="00846055"/>
    <w:rsid w:val="00850B91"/>
    <w:rsid w:val="00851144"/>
    <w:rsid w:val="00852096"/>
    <w:rsid w:val="0085372D"/>
    <w:rsid w:val="00853B88"/>
    <w:rsid w:val="008542BA"/>
    <w:rsid w:val="00854805"/>
    <w:rsid w:val="00854821"/>
    <w:rsid w:val="00855222"/>
    <w:rsid w:val="00855382"/>
    <w:rsid w:val="008555CE"/>
    <w:rsid w:val="00856293"/>
    <w:rsid w:val="00856E86"/>
    <w:rsid w:val="008601E7"/>
    <w:rsid w:val="00860D1A"/>
    <w:rsid w:val="008619E1"/>
    <w:rsid w:val="0086282B"/>
    <w:rsid w:val="008632A8"/>
    <w:rsid w:val="00863C01"/>
    <w:rsid w:val="00863C97"/>
    <w:rsid w:val="0086450B"/>
    <w:rsid w:val="008646D0"/>
    <w:rsid w:val="00865FAD"/>
    <w:rsid w:val="00866E1C"/>
    <w:rsid w:val="008678DA"/>
    <w:rsid w:val="00867CF1"/>
    <w:rsid w:val="00867F33"/>
    <w:rsid w:val="008701F9"/>
    <w:rsid w:val="008710AC"/>
    <w:rsid w:val="00871618"/>
    <w:rsid w:val="00872080"/>
    <w:rsid w:val="00873194"/>
    <w:rsid w:val="0087504B"/>
    <w:rsid w:val="008750B8"/>
    <w:rsid w:val="00875F48"/>
    <w:rsid w:val="0087635A"/>
    <w:rsid w:val="00877207"/>
    <w:rsid w:val="0087797E"/>
    <w:rsid w:val="00877D1B"/>
    <w:rsid w:val="008800B9"/>
    <w:rsid w:val="008804D2"/>
    <w:rsid w:val="00881DE8"/>
    <w:rsid w:val="00883527"/>
    <w:rsid w:val="008835F2"/>
    <w:rsid w:val="00883F30"/>
    <w:rsid w:val="0088597E"/>
    <w:rsid w:val="00886F58"/>
    <w:rsid w:val="0089025D"/>
    <w:rsid w:val="00890375"/>
    <w:rsid w:val="00890999"/>
    <w:rsid w:val="00891CB1"/>
    <w:rsid w:val="008926F0"/>
    <w:rsid w:val="00893280"/>
    <w:rsid w:val="008944E6"/>
    <w:rsid w:val="00895D8D"/>
    <w:rsid w:val="00895F86"/>
    <w:rsid w:val="00895F9D"/>
    <w:rsid w:val="00896754"/>
    <w:rsid w:val="00896D04"/>
    <w:rsid w:val="008A0652"/>
    <w:rsid w:val="008A1A16"/>
    <w:rsid w:val="008A3DB8"/>
    <w:rsid w:val="008A3E37"/>
    <w:rsid w:val="008A459C"/>
    <w:rsid w:val="008A5F79"/>
    <w:rsid w:val="008A5FDA"/>
    <w:rsid w:val="008A62F2"/>
    <w:rsid w:val="008A6DD7"/>
    <w:rsid w:val="008A7EBC"/>
    <w:rsid w:val="008B04C5"/>
    <w:rsid w:val="008B061B"/>
    <w:rsid w:val="008B0C47"/>
    <w:rsid w:val="008B162D"/>
    <w:rsid w:val="008B1B27"/>
    <w:rsid w:val="008B2333"/>
    <w:rsid w:val="008B2454"/>
    <w:rsid w:val="008B377B"/>
    <w:rsid w:val="008B41E9"/>
    <w:rsid w:val="008B5505"/>
    <w:rsid w:val="008B614F"/>
    <w:rsid w:val="008B659E"/>
    <w:rsid w:val="008B729C"/>
    <w:rsid w:val="008C11C5"/>
    <w:rsid w:val="008C20AF"/>
    <w:rsid w:val="008C30C4"/>
    <w:rsid w:val="008C3143"/>
    <w:rsid w:val="008C3B52"/>
    <w:rsid w:val="008C3C59"/>
    <w:rsid w:val="008C4FE6"/>
    <w:rsid w:val="008C5079"/>
    <w:rsid w:val="008C57F7"/>
    <w:rsid w:val="008C5852"/>
    <w:rsid w:val="008C66E4"/>
    <w:rsid w:val="008C7494"/>
    <w:rsid w:val="008C74FF"/>
    <w:rsid w:val="008D0E84"/>
    <w:rsid w:val="008D13CE"/>
    <w:rsid w:val="008D389D"/>
    <w:rsid w:val="008D4251"/>
    <w:rsid w:val="008D525B"/>
    <w:rsid w:val="008D6093"/>
    <w:rsid w:val="008D6421"/>
    <w:rsid w:val="008D6AA9"/>
    <w:rsid w:val="008D7918"/>
    <w:rsid w:val="008D7E2F"/>
    <w:rsid w:val="008E0020"/>
    <w:rsid w:val="008E2A36"/>
    <w:rsid w:val="008E2F47"/>
    <w:rsid w:val="008E36F0"/>
    <w:rsid w:val="008E3B43"/>
    <w:rsid w:val="008E3C48"/>
    <w:rsid w:val="008E405E"/>
    <w:rsid w:val="008E4917"/>
    <w:rsid w:val="008E57DC"/>
    <w:rsid w:val="008E709D"/>
    <w:rsid w:val="008E7C0F"/>
    <w:rsid w:val="008F0BC8"/>
    <w:rsid w:val="008F103F"/>
    <w:rsid w:val="008F1479"/>
    <w:rsid w:val="008F2124"/>
    <w:rsid w:val="008F2A9D"/>
    <w:rsid w:val="008F2C0E"/>
    <w:rsid w:val="008F3CF9"/>
    <w:rsid w:val="008F45F8"/>
    <w:rsid w:val="008F5498"/>
    <w:rsid w:val="008F57A5"/>
    <w:rsid w:val="008F5822"/>
    <w:rsid w:val="008F68F9"/>
    <w:rsid w:val="008F6D33"/>
    <w:rsid w:val="00900678"/>
    <w:rsid w:val="009008EA"/>
    <w:rsid w:val="00900E68"/>
    <w:rsid w:val="0090143A"/>
    <w:rsid w:val="00901483"/>
    <w:rsid w:val="0090237D"/>
    <w:rsid w:val="00902B14"/>
    <w:rsid w:val="00902D2C"/>
    <w:rsid w:val="0090377C"/>
    <w:rsid w:val="00905A32"/>
    <w:rsid w:val="00905C51"/>
    <w:rsid w:val="00905EA4"/>
    <w:rsid w:val="00906137"/>
    <w:rsid w:val="00906F0F"/>
    <w:rsid w:val="00906F66"/>
    <w:rsid w:val="00907201"/>
    <w:rsid w:val="00910386"/>
    <w:rsid w:val="009112FC"/>
    <w:rsid w:val="00912DC2"/>
    <w:rsid w:val="00913562"/>
    <w:rsid w:val="00914DDA"/>
    <w:rsid w:val="00916420"/>
    <w:rsid w:val="00916BAB"/>
    <w:rsid w:val="009202A7"/>
    <w:rsid w:val="009220E4"/>
    <w:rsid w:val="00922BC5"/>
    <w:rsid w:val="00923DA4"/>
    <w:rsid w:val="00923E39"/>
    <w:rsid w:val="00926A9F"/>
    <w:rsid w:val="00926B3A"/>
    <w:rsid w:val="009270A3"/>
    <w:rsid w:val="00931058"/>
    <w:rsid w:val="00931476"/>
    <w:rsid w:val="009317FB"/>
    <w:rsid w:val="00931809"/>
    <w:rsid w:val="00931AD1"/>
    <w:rsid w:val="00931D45"/>
    <w:rsid w:val="00931E1F"/>
    <w:rsid w:val="00931ED1"/>
    <w:rsid w:val="00932758"/>
    <w:rsid w:val="009329F0"/>
    <w:rsid w:val="00932AA0"/>
    <w:rsid w:val="00932DE8"/>
    <w:rsid w:val="009330DF"/>
    <w:rsid w:val="00933411"/>
    <w:rsid w:val="00933E69"/>
    <w:rsid w:val="009349E6"/>
    <w:rsid w:val="009354B6"/>
    <w:rsid w:val="00935602"/>
    <w:rsid w:val="009357BB"/>
    <w:rsid w:val="0093799B"/>
    <w:rsid w:val="00940D24"/>
    <w:rsid w:val="00941256"/>
    <w:rsid w:val="00941440"/>
    <w:rsid w:val="00941EC4"/>
    <w:rsid w:val="0094328F"/>
    <w:rsid w:val="00943472"/>
    <w:rsid w:val="009435FE"/>
    <w:rsid w:val="00944441"/>
    <w:rsid w:val="009450E5"/>
    <w:rsid w:val="0094541E"/>
    <w:rsid w:val="0094589B"/>
    <w:rsid w:val="00945BE5"/>
    <w:rsid w:val="00946530"/>
    <w:rsid w:val="00947A1A"/>
    <w:rsid w:val="00950F92"/>
    <w:rsid w:val="00951C8C"/>
    <w:rsid w:val="00951C97"/>
    <w:rsid w:val="00952C63"/>
    <w:rsid w:val="00953E50"/>
    <w:rsid w:val="00954515"/>
    <w:rsid w:val="0095512A"/>
    <w:rsid w:val="0095545D"/>
    <w:rsid w:val="009555EB"/>
    <w:rsid w:val="009558E3"/>
    <w:rsid w:val="00955F03"/>
    <w:rsid w:val="0095668B"/>
    <w:rsid w:val="0095694C"/>
    <w:rsid w:val="00956D7E"/>
    <w:rsid w:val="00957FF2"/>
    <w:rsid w:val="00962DEC"/>
    <w:rsid w:val="00963FEE"/>
    <w:rsid w:val="0096403B"/>
    <w:rsid w:val="00964A07"/>
    <w:rsid w:val="0096599A"/>
    <w:rsid w:val="00965E19"/>
    <w:rsid w:val="00966D5A"/>
    <w:rsid w:val="00966E9E"/>
    <w:rsid w:val="009674E8"/>
    <w:rsid w:val="00967CF5"/>
    <w:rsid w:val="00967F19"/>
    <w:rsid w:val="009720CE"/>
    <w:rsid w:val="00972704"/>
    <w:rsid w:val="009735C7"/>
    <w:rsid w:val="0097474F"/>
    <w:rsid w:val="0097535B"/>
    <w:rsid w:val="00975521"/>
    <w:rsid w:val="00975A72"/>
    <w:rsid w:val="00975C77"/>
    <w:rsid w:val="00975E0F"/>
    <w:rsid w:val="0097637C"/>
    <w:rsid w:val="009776D0"/>
    <w:rsid w:val="009778C2"/>
    <w:rsid w:val="00982FDE"/>
    <w:rsid w:val="009839EF"/>
    <w:rsid w:val="00983DE9"/>
    <w:rsid w:val="0098466F"/>
    <w:rsid w:val="00984671"/>
    <w:rsid w:val="00984F64"/>
    <w:rsid w:val="00986012"/>
    <w:rsid w:val="00987C75"/>
    <w:rsid w:val="00990140"/>
    <w:rsid w:val="00990A21"/>
    <w:rsid w:val="00991230"/>
    <w:rsid w:val="0099137E"/>
    <w:rsid w:val="00995DF8"/>
    <w:rsid w:val="00996377"/>
    <w:rsid w:val="00996782"/>
    <w:rsid w:val="009A09E3"/>
    <w:rsid w:val="009A0B75"/>
    <w:rsid w:val="009A0D65"/>
    <w:rsid w:val="009A0F34"/>
    <w:rsid w:val="009A1E7C"/>
    <w:rsid w:val="009A20F8"/>
    <w:rsid w:val="009A25B2"/>
    <w:rsid w:val="009A2BAB"/>
    <w:rsid w:val="009A315D"/>
    <w:rsid w:val="009A3C3A"/>
    <w:rsid w:val="009A4371"/>
    <w:rsid w:val="009A4B84"/>
    <w:rsid w:val="009A78C5"/>
    <w:rsid w:val="009A7AC3"/>
    <w:rsid w:val="009A7B34"/>
    <w:rsid w:val="009B047B"/>
    <w:rsid w:val="009B09E4"/>
    <w:rsid w:val="009B0F8D"/>
    <w:rsid w:val="009B1E57"/>
    <w:rsid w:val="009B21BA"/>
    <w:rsid w:val="009B2D9E"/>
    <w:rsid w:val="009B2E1E"/>
    <w:rsid w:val="009B2E4F"/>
    <w:rsid w:val="009B3514"/>
    <w:rsid w:val="009B374B"/>
    <w:rsid w:val="009B4148"/>
    <w:rsid w:val="009B46C6"/>
    <w:rsid w:val="009B4D59"/>
    <w:rsid w:val="009B5161"/>
    <w:rsid w:val="009B577D"/>
    <w:rsid w:val="009C08E6"/>
    <w:rsid w:val="009C0EDC"/>
    <w:rsid w:val="009C1D1E"/>
    <w:rsid w:val="009C388D"/>
    <w:rsid w:val="009C3C27"/>
    <w:rsid w:val="009C530F"/>
    <w:rsid w:val="009C5E17"/>
    <w:rsid w:val="009C6A1D"/>
    <w:rsid w:val="009C6CC7"/>
    <w:rsid w:val="009C70B5"/>
    <w:rsid w:val="009C71D3"/>
    <w:rsid w:val="009C7A51"/>
    <w:rsid w:val="009D147E"/>
    <w:rsid w:val="009D1A52"/>
    <w:rsid w:val="009D29EA"/>
    <w:rsid w:val="009D3126"/>
    <w:rsid w:val="009D568A"/>
    <w:rsid w:val="009D5CC2"/>
    <w:rsid w:val="009D5E93"/>
    <w:rsid w:val="009D6976"/>
    <w:rsid w:val="009E039C"/>
    <w:rsid w:val="009E0562"/>
    <w:rsid w:val="009E0A0C"/>
    <w:rsid w:val="009E0BE6"/>
    <w:rsid w:val="009E1507"/>
    <w:rsid w:val="009E20A9"/>
    <w:rsid w:val="009E243A"/>
    <w:rsid w:val="009E325A"/>
    <w:rsid w:val="009E4053"/>
    <w:rsid w:val="009E5056"/>
    <w:rsid w:val="009E6434"/>
    <w:rsid w:val="009E70D1"/>
    <w:rsid w:val="009E7451"/>
    <w:rsid w:val="009E7FEE"/>
    <w:rsid w:val="009F00AD"/>
    <w:rsid w:val="009F0AC8"/>
    <w:rsid w:val="009F26C1"/>
    <w:rsid w:val="009F2955"/>
    <w:rsid w:val="009F3F3C"/>
    <w:rsid w:val="009F5AA9"/>
    <w:rsid w:val="009F605B"/>
    <w:rsid w:val="009F6409"/>
    <w:rsid w:val="009F6A12"/>
    <w:rsid w:val="009F6E3B"/>
    <w:rsid w:val="009F7DD0"/>
    <w:rsid w:val="00A00451"/>
    <w:rsid w:val="00A00768"/>
    <w:rsid w:val="00A00D8C"/>
    <w:rsid w:val="00A00F04"/>
    <w:rsid w:val="00A00F3B"/>
    <w:rsid w:val="00A03118"/>
    <w:rsid w:val="00A04ABD"/>
    <w:rsid w:val="00A052A2"/>
    <w:rsid w:val="00A055B4"/>
    <w:rsid w:val="00A0563D"/>
    <w:rsid w:val="00A06515"/>
    <w:rsid w:val="00A07245"/>
    <w:rsid w:val="00A07305"/>
    <w:rsid w:val="00A10B68"/>
    <w:rsid w:val="00A10D54"/>
    <w:rsid w:val="00A131D0"/>
    <w:rsid w:val="00A151E7"/>
    <w:rsid w:val="00A169F6"/>
    <w:rsid w:val="00A16E3A"/>
    <w:rsid w:val="00A17134"/>
    <w:rsid w:val="00A17286"/>
    <w:rsid w:val="00A172F3"/>
    <w:rsid w:val="00A17AEF"/>
    <w:rsid w:val="00A17B4B"/>
    <w:rsid w:val="00A20038"/>
    <w:rsid w:val="00A21230"/>
    <w:rsid w:val="00A2187F"/>
    <w:rsid w:val="00A219D8"/>
    <w:rsid w:val="00A2235D"/>
    <w:rsid w:val="00A229FB"/>
    <w:rsid w:val="00A23850"/>
    <w:rsid w:val="00A2432A"/>
    <w:rsid w:val="00A26456"/>
    <w:rsid w:val="00A26936"/>
    <w:rsid w:val="00A26D11"/>
    <w:rsid w:val="00A2717E"/>
    <w:rsid w:val="00A27715"/>
    <w:rsid w:val="00A277F2"/>
    <w:rsid w:val="00A27D96"/>
    <w:rsid w:val="00A302D2"/>
    <w:rsid w:val="00A31555"/>
    <w:rsid w:val="00A32134"/>
    <w:rsid w:val="00A32A8E"/>
    <w:rsid w:val="00A3421F"/>
    <w:rsid w:val="00A34899"/>
    <w:rsid w:val="00A34E5A"/>
    <w:rsid w:val="00A360A6"/>
    <w:rsid w:val="00A36650"/>
    <w:rsid w:val="00A36A07"/>
    <w:rsid w:val="00A4049E"/>
    <w:rsid w:val="00A40A9F"/>
    <w:rsid w:val="00A4117C"/>
    <w:rsid w:val="00A42134"/>
    <w:rsid w:val="00A4242A"/>
    <w:rsid w:val="00A42C15"/>
    <w:rsid w:val="00A430EA"/>
    <w:rsid w:val="00A43165"/>
    <w:rsid w:val="00A43737"/>
    <w:rsid w:val="00A45913"/>
    <w:rsid w:val="00A464D1"/>
    <w:rsid w:val="00A5008B"/>
    <w:rsid w:val="00A50823"/>
    <w:rsid w:val="00A5091C"/>
    <w:rsid w:val="00A51193"/>
    <w:rsid w:val="00A53440"/>
    <w:rsid w:val="00A53A1A"/>
    <w:rsid w:val="00A53EBC"/>
    <w:rsid w:val="00A55826"/>
    <w:rsid w:val="00A5682A"/>
    <w:rsid w:val="00A57BC4"/>
    <w:rsid w:val="00A605F6"/>
    <w:rsid w:val="00A6091D"/>
    <w:rsid w:val="00A60978"/>
    <w:rsid w:val="00A60EEA"/>
    <w:rsid w:val="00A6111B"/>
    <w:rsid w:val="00A62188"/>
    <w:rsid w:val="00A637C9"/>
    <w:rsid w:val="00A63A0C"/>
    <w:rsid w:val="00A63B52"/>
    <w:rsid w:val="00A63FA2"/>
    <w:rsid w:val="00A64DF9"/>
    <w:rsid w:val="00A653FB"/>
    <w:rsid w:val="00A65CB0"/>
    <w:rsid w:val="00A65FC6"/>
    <w:rsid w:val="00A66068"/>
    <w:rsid w:val="00A6661F"/>
    <w:rsid w:val="00A701C7"/>
    <w:rsid w:val="00A71592"/>
    <w:rsid w:val="00A72029"/>
    <w:rsid w:val="00A73A40"/>
    <w:rsid w:val="00A73C9D"/>
    <w:rsid w:val="00A73CAB"/>
    <w:rsid w:val="00A74F3B"/>
    <w:rsid w:val="00A754F4"/>
    <w:rsid w:val="00A7555F"/>
    <w:rsid w:val="00A7575F"/>
    <w:rsid w:val="00A75D53"/>
    <w:rsid w:val="00A76828"/>
    <w:rsid w:val="00A76F2F"/>
    <w:rsid w:val="00A76F66"/>
    <w:rsid w:val="00A77387"/>
    <w:rsid w:val="00A80032"/>
    <w:rsid w:val="00A80D6C"/>
    <w:rsid w:val="00A82590"/>
    <w:rsid w:val="00A82A6A"/>
    <w:rsid w:val="00A83096"/>
    <w:rsid w:val="00A847B3"/>
    <w:rsid w:val="00A849BA"/>
    <w:rsid w:val="00A84A2C"/>
    <w:rsid w:val="00A84DBA"/>
    <w:rsid w:val="00A84EF6"/>
    <w:rsid w:val="00A8575C"/>
    <w:rsid w:val="00A85F4B"/>
    <w:rsid w:val="00A86241"/>
    <w:rsid w:val="00A863F8"/>
    <w:rsid w:val="00A86571"/>
    <w:rsid w:val="00A87349"/>
    <w:rsid w:val="00A87CFE"/>
    <w:rsid w:val="00A900CC"/>
    <w:rsid w:val="00A91C4B"/>
    <w:rsid w:val="00A91EF1"/>
    <w:rsid w:val="00A92906"/>
    <w:rsid w:val="00A92CCD"/>
    <w:rsid w:val="00A939D2"/>
    <w:rsid w:val="00A93A5C"/>
    <w:rsid w:val="00A93D48"/>
    <w:rsid w:val="00A93E6F"/>
    <w:rsid w:val="00A942C2"/>
    <w:rsid w:val="00A94C77"/>
    <w:rsid w:val="00A95E0E"/>
    <w:rsid w:val="00A95E2A"/>
    <w:rsid w:val="00A95FFB"/>
    <w:rsid w:val="00A96A1A"/>
    <w:rsid w:val="00A96AB2"/>
    <w:rsid w:val="00A96AE2"/>
    <w:rsid w:val="00A970C2"/>
    <w:rsid w:val="00AA04FA"/>
    <w:rsid w:val="00AA074A"/>
    <w:rsid w:val="00AA0786"/>
    <w:rsid w:val="00AA0835"/>
    <w:rsid w:val="00AA0AEA"/>
    <w:rsid w:val="00AA23E5"/>
    <w:rsid w:val="00AA28F2"/>
    <w:rsid w:val="00AA2FFF"/>
    <w:rsid w:val="00AA31DC"/>
    <w:rsid w:val="00AA3422"/>
    <w:rsid w:val="00AA4277"/>
    <w:rsid w:val="00AA46BC"/>
    <w:rsid w:val="00AA69FD"/>
    <w:rsid w:val="00AA751D"/>
    <w:rsid w:val="00AB063D"/>
    <w:rsid w:val="00AB08F1"/>
    <w:rsid w:val="00AB0C4B"/>
    <w:rsid w:val="00AB0DC3"/>
    <w:rsid w:val="00AB22E2"/>
    <w:rsid w:val="00AB24D3"/>
    <w:rsid w:val="00AB2640"/>
    <w:rsid w:val="00AB2BB0"/>
    <w:rsid w:val="00AB2D21"/>
    <w:rsid w:val="00AB4780"/>
    <w:rsid w:val="00AB4B91"/>
    <w:rsid w:val="00AB4F67"/>
    <w:rsid w:val="00AB55A4"/>
    <w:rsid w:val="00AB5F31"/>
    <w:rsid w:val="00AB6016"/>
    <w:rsid w:val="00AB6EC1"/>
    <w:rsid w:val="00AB737C"/>
    <w:rsid w:val="00AB78AB"/>
    <w:rsid w:val="00AC00A0"/>
    <w:rsid w:val="00AC0213"/>
    <w:rsid w:val="00AC0357"/>
    <w:rsid w:val="00AC0DC9"/>
    <w:rsid w:val="00AC3315"/>
    <w:rsid w:val="00AC3B15"/>
    <w:rsid w:val="00AC3D1F"/>
    <w:rsid w:val="00AC46A5"/>
    <w:rsid w:val="00AC52EF"/>
    <w:rsid w:val="00AC5618"/>
    <w:rsid w:val="00AC56AC"/>
    <w:rsid w:val="00AC6BC9"/>
    <w:rsid w:val="00AC75AE"/>
    <w:rsid w:val="00AC7AED"/>
    <w:rsid w:val="00AD0509"/>
    <w:rsid w:val="00AD0DDE"/>
    <w:rsid w:val="00AD3170"/>
    <w:rsid w:val="00AD3577"/>
    <w:rsid w:val="00AD3BE3"/>
    <w:rsid w:val="00AD5062"/>
    <w:rsid w:val="00AD6A6D"/>
    <w:rsid w:val="00AE0645"/>
    <w:rsid w:val="00AE0FED"/>
    <w:rsid w:val="00AE2660"/>
    <w:rsid w:val="00AE2D69"/>
    <w:rsid w:val="00AE3EF6"/>
    <w:rsid w:val="00AE5354"/>
    <w:rsid w:val="00AE690E"/>
    <w:rsid w:val="00AF0D73"/>
    <w:rsid w:val="00AF1BF1"/>
    <w:rsid w:val="00AF235C"/>
    <w:rsid w:val="00AF333C"/>
    <w:rsid w:val="00AF3B6C"/>
    <w:rsid w:val="00AF3DCE"/>
    <w:rsid w:val="00AF46D1"/>
    <w:rsid w:val="00AF4F16"/>
    <w:rsid w:val="00AF50B6"/>
    <w:rsid w:val="00AF52C6"/>
    <w:rsid w:val="00AF58DD"/>
    <w:rsid w:val="00AF6560"/>
    <w:rsid w:val="00AF68B2"/>
    <w:rsid w:val="00AF7063"/>
    <w:rsid w:val="00AF761E"/>
    <w:rsid w:val="00B01259"/>
    <w:rsid w:val="00B02B94"/>
    <w:rsid w:val="00B03137"/>
    <w:rsid w:val="00B0487F"/>
    <w:rsid w:val="00B04A60"/>
    <w:rsid w:val="00B04D72"/>
    <w:rsid w:val="00B050EB"/>
    <w:rsid w:val="00B05D1F"/>
    <w:rsid w:val="00B06219"/>
    <w:rsid w:val="00B0716B"/>
    <w:rsid w:val="00B10375"/>
    <w:rsid w:val="00B11B2B"/>
    <w:rsid w:val="00B12816"/>
    <w:rsid w:val="00B14CB5"/>
    <w:rsid w:val="00B15187"/>
    <w:rsid w:val="00B1618C"/>
    <w:rsid w:val="00B17532"/>
    <w:rsid w:val="00B2242B"/>
    <w:rsid w:val="00B23524"/>
    <w:rsid w:val="00B23984"/>
    <w:rsid w:val="00B239B9"/>
    <w:rsid w:val="00B23AB2"/>
    <w:rsid w:val="00B23B92"/>
    <w:rsid w:val="00B249F3"/>
    <w:rsid w:val="00B25341"/>
    <w:rsid w:val="00B254A1"/>
    <w:rsid w:val="00B25DE7"/>
    <w:rsid w:val="00B26091"/>
    <w:rsid w:val="00B26813"/>
    <w:rsid w:val="00B2775C"/>
    <w:rsid w:val="00B30342"/>
    <w:rsid w:val="00B316E3"/>
    <w:rsid w:val="00B32541"/>
    <w:rsid w:val="00B32BA4"/>
    <w:rsid w:val="00B32CF8"/>
    <w:rsid w:val="00B343EC"/>
    <w:rsid w:val="00B353D7"/>
    <w:rsid w:val="00B35EE4"/>
    <w:rsid w:val="00B3658E"/>
    <w:rsid w:val="00B41E5F"/>
    <w:rsid w:val="00B4243E"/>
    <w:rsid w:val="00B437BC"/>
    <w:rsid w:val="00B43999"/>
    <w:rsid w:val="00B446C4"/>
    <w:rsid w:val="00B45221"/>
    <w:rsid w:val="00B4591C"/>
    <w:rsid w:val="00B45CAF"/>
    <w:rsid w:val="00B469B8"/>
    <w:rsid w:val="00B47402"/>
    <w:rsid w:val="00B47455"/>
    <w:rsid w:val="00B478EF"/>
    <w:rsid w:val="00B47908"/>
    <w:rsid w:val="00B47CF9"/>
    <w:rsid w:val="00B47ED4"/>
    <w:rsid w:val="00B50CB1"/>
    <w:rsid w:val="00B5190C"/>
    <w:rsid w:val="00B51BA8"/>
    <w:rsid w:val="00B52D4E"/>
    <w:rsid w:val="00B538AE"/>
    <w:rsid w:val="00B53F33"/>
    <w:rsid w:val="00B54694"/>
    <w:rsid w:val="00B54B45"/>
    <w:rsid w:val="00B54DBB"/>
    <w:rsid w:val="00B55133"/>
    <w:rsid w:val="00B55DEE"/>
    <w:rsid w:val="00B5621B"/>
    <w:rsid w:val="00B56491"/>
    <w:rsid w:val="00B56EF4"/>
    <w:rsid w:val="00B571B3"/>
    <w:rsid w:val="00B6003F"/>
    <w:rsid w:val="00B612FE"/>
    <w:rsid w:val="00B61B58"/>
    <w:rsid w:val="00B629EC"/>
    <w:rsid w:val="00B634D9"/>
    <w:rsid w:val="00B64377"/>
    <w:rsid w:val="00B65472"/>
    <w:rsid w:val="00B667C6"/>
    <w:rsid w:val="00B70162"/>
    <w:rsid w:val="00B717CD"/>
    <w:rsid w:val="00B73067"/>
    <w:rsid w:val="00B7313D"/>
    <w:rsid w:val="00B74CF3"/>
    <w:rsid w:val="00B74D7D"/>
    <w:rsid w:val="00B74FF2"/>
    <w:rsid w:val="00B75A45"/>
    <w:rsid w:val="00B75A47"/>
    <w:rsid w:val="00B7626F"/>
    <w:rsid w:val="00B766D2"/>
    <w:rsid w:val="00B76D3F"/>
    <w:rsid w:val="00B80262"/>
    <w:rsid w:val="00B80760"/>
    <w:rsid w:val="00B8088C"/>
    <w:rsid w:val="00B8120E"/>
    <w:rsid w:val="00B81523"/>
    <w:rsid w:val="00B8204F"/>
    <w:rsid w:val="00B84156"/>
    <w:rsid w:val="00B86283"/>
    <w:rsid w:val="00B867FA"/>
    <w:rsid w:val="00B87B84"/>
    <w:rsid w:val="00B92381"/>
    <w:rsid w:val="00B92EE2"/>
    <w:rsid w:val="00B93830"/>
    <w:rsid w:val="00B95650"/>
    <w:rsid w:val="00B95FF3"/>
    <w:rsid w:val="00B965AA"/>
    <w:rsid w:val="00B969F0"/>
    <w:rsid w:val="00B974E3"/>
    <w:rsid w:val="00BA2059"/>
    <w:rsid w:val="00BA25D3"/>
    <w:rsid w:val="00BA2AA6"/>
    <w:rsid w:val="00BA2C07"/>
    <w:rsid w:val="00BA2FF0"/>
    <w:rsid w:val="00BA36BA"/>
    <w:rsid w:val="00BA4217"/>
    <w:rsid w:val="00BA454A"/>
    <w:rsid w:val="00BA588E"/>
    <w:rsid w:val="00BA6C07"/>
    <w:rsid w:val="00BB027F"/>
    <w:rsid w:val="00BB07DC"/>
    <w:rsid w:val="00BB0E31"/>
    <w:rsid w:val="00BB11BA"/>
    <w:rsid w:val="00BB1525"/>
    <w:rsid w:val="00BB16D6"/>
    <w:rsid w:val="00BB1BA2"/>
    <w:rsid w:val="00BB1F81"/>
    <w:rsid w:val="00BB2229"/>
    <w:rsid w:val="00BB3C13"/>
    <w:rsid w:val="00BB3E63"/>
    <w:rsid w:val="00BB40EF"/>
    <w:rsid w:val="00BB43EC"/>
    <w:rsid w:val="00BB523B"/>
    <w:rsid w:val="00BB53EA"/>
    <w:rsid w:val="00BB5621"/>
    <w:rsid w:val="00BB5BEA"/>
    <w:rsid w:val="00BB6E6B"/>
    <w:rsid w:val="00BB727F"/>
    <w:rsid w:val="00BB7ACC"/>
    <w:rsid w:val="00BB7B62"/>
    <w:rsid w:val="00BC011B"/>
    <w:rsid w:val="00BC0612"/>
    <w:rsid w:val="00BC0A48"/>
    <w:rsid w:val="00BC1A70"/>
    <w:rsid w:val="00BC1B12"/>
    <w:rsid w:val="00BC21DA"/>
    <w:rsid w:val="00BC2D6B"/>
    <w:rsid w:val="00BC2EDF"/>
    <w:rsid w:val="00BC3970"/>
    <w:rsid w:val="00BC3A58"/>
    <w:rsid w:val="00BC3B40"/>
    <w:rsid w:val="00BC4439"/>
    <w:rsid w:val="00BC4CE5"/>
    <w:rsid w:val="00BC5C73"/>
    <w:rsid w:val="00BC7428"/>
    <w:rsid w:val="00BD02E9"/>
    <w:rsid w:val="00BD0817"/>
    <w:rsid w:val="00BD31B0"/>
    <w:rsid w:val="00BD3CD1"/>
    <w:rsid w:val="00BD4137"/>
    <w:rsid w:val="00BD49B4"/>
    <w:rsid w:val="00BD4DB9"/>
    <w:rsid w:val="00BD5BC2"/>
    <w:rsid w:val="00BD662E"/>
    <w:rsid w:val="00BD6718"/>
    <w:rsid w:val="00BD6B54"/>
    <w:rsid w:val="00BE0594"/>
    <w:rsid w:val="00BE05E5"/>
    <w:rsid w:val="00BE0A6B"/>
    <w:rsid w:val="00BE363C"/>
    <w:rsid w:val="00BE53A3"/>
    <w:rsid w:val="00BE576D"/>
    <w:rsid w:val="00BE5E5C"/>
    <w:rsid w:val="00BE64E5"/>
    <w:rsid w:val="00BE6A5B"/>
    <w:rsid w:val="00BE6FD6"/>
    <w:rsid w:val="00BE75F0"/>
    <w:rsid w:val="00BE7EB8"/>
    <w:rsid w:val="00BF214B"/>
    <w:rsid w:val="00BF30B0"/>
    <w:rsid w:val="00BF31F4"/>
    <w:rsid w:val="00BF40B1"/>
    <w:rsid w:val="00BF48E2"/>
    <w:rsid w:val="00BF4A6A"/>
    <w:rsid w:val="00BF51A8"/>
    <w:rsid w:val="00BF590E"/>
    <w:rsid w:val="00BF5E25"/>
    <w:rsid w:val="00BF65EB"/>
    <w:rsid w:val="00BF66D0"/>
    <w:rsid w:val="00BF6E85"/>
    <w:rsid w:val="00BF6FE3"/>
    <w:rsid w:val="00BF7081"/>
    <w:rsid w:val="00BF739E"/>
    <w:rsid w:val="00C00094"/>
    <w:rsid w:val="00C029EB"/>
    <w:rsid w:val="00C02C23"/>
    <w:rsid w:val="00C035AD"/>
    <w:rsid w:val="00C04F61"/>
    <w:rsid w:val="00C05370"/>
    <w:rsid w:val="00C05599"/>
    <w:rsid w:val="00C06389"/>
    <w:rsid w:val="00C068EA"/>
    <w:rsid w:val="00C100DC"/>
    <w:rsid w:val="00C12181"/>
    <w:rsid w:val="00C121CC"/>
    <w:rsid w:val="00C124CE"/>
    <w:rsid w:val="00C13ABE"/>
    <w:rsid w:val="00C13B83"/>
    <w:rsid w:val="00C13E56"/>
    <w:rsid w:val="00C13E61"/>
    <w:rsid w:val="00C13F5D"/>
    <w:rsid w:val="00C153D9"/>
    <w:rsid w:val="00C15951"/>
    <w:rsid w:val="00C17110"/>
    <w:rsid w:val="00C17511"/>
    <w:rsid w:val="00C17809"/>
    <w:rsid w:val="00C17A4B"/>
    <w:rsid w:val="00C17E1F"/>
    <w:rsid w:val="00C22293"/>
    <w:rsid w:val="00C22E90"/>
    <w:rsid w:val="00C2340B"/>
    <w:rsid w:val="00C23C6E"/>
    <w:rsid w:val="00C23EB6"/>
    <w:rsid w:val="00C23F9E"/>
    <w:rsid w:val="00C24068"/>
    <w:rsid w:val="00C241E4"/>
    <w:rsid w:val="00C245B8"/>
    <w:rsid w:val="00C250BC"/>
    <w:rsid w:val="00C25485"/>
    <w:rsid w:val="00C25934"/>
    <w:rsid w:val="00C25EBC"/>
    <w:rsid w:val="00C2616B"/>
    <w:rsid w:val="00C26756"/>
    <w:rsid w:val="00C2688C"/>
    <w:rsid w:val="00C2746F"/>
    <w:rsid w:val="00C3029C"/>
    <w:rsid w:val="00C30785"/>
    <w:rsid w:val="00C3106D"/>
    <w:rsid w:val="00C31386"/>
    <w:rsid w:val="00C31906"/>
    <w:rsid w:val="00C32A53"/>
    <w:rsid w:val="00C32D84"/>
    <w:rsid w:val="00C33511"/>
    <w:rsid w:val="00C3387D"/>
    <w:rsid w:val="00C33A72"/>
    <w:rsid w:val="00C33F2E"/>
    <w:rsid w:val="00C348B8"/>
    <w:rsid w:val="00C34F81"/>
    <w:rsid w:val="00C35058"/>
    <w:rsid w:val="00C369E4"/>
    <w:rsid w:val="00C36C28"/>
    <w:rsid w:val="00C3744D"/>
    <w:rsid w:val="00C37D6B"/>
    <w:rsid w:val="00C42667"/>
    <w:rsid w:val="00C4363D"/>
    <w:rsid w:val="00C44029"/>
    <w:rsid w:val="00C45963"/>
    <w:rsid w:val="00C46646"/>
    <w:rsid w:val="00C46B1A"/>
    <w:rsid w:val="00C47598"/>
    <w:rsid w:val="00C50205"/>
    <w:rsid w:val="00C50483"/>
    <w:rsid w:val="00C51320"/>
    <w:rsid w:val="00C52BF6"/>
    <w:rsid w:val="00C5308A"/>
    <w:rsid w:val="00C5472F"/>
    <w:rsid w:val="00C55834"/>
    <w:rsid w:val="00C55965"/>
    <w:rsid w:val="00C55A17"/>
    <w:rsid w:val="00C56B39"/>
    <w:rsid w:val="00C57574"/>
    <w:rsid w:val="00C60A93"/>
    <w:rsid w:val="00C60E40"/>
    <w:rsid w:val="00C61037"/>
    <w:rsid w:val="00C61FE2"/>
    <w:rsid w:val="00C630F2"/>
    <w:rsid w:val="00C63A52"/>
    <w:rsid w:val="00C64296"/>
    <w:rsid w:val="00C65C14"/>
    <w:rsid w:val="00C65D0E"/>
    <w:rsid w:val="00C65E0D"/>
    <w:rsid w:val="00C664CE"/>
    <w:rsid w:val="00C66EC8"/>
    <w:rsid w:val="00C679F4"/>
    <w:rsid w:val="00C70DCD"/>
    <w:rsid w:val="00C71CC0"/>
    <w:rsid w:val="00C7203B"/>
    <w:rsid w:val="00C72BB9"/>
    <w:rsid w:val="00C72D78"/>
    <w:rsid w:val="00C74685"/>
    <w:rsid w:val="00C75778"/>
    <w:rsid w:val="00C759EB"/>
    <w:rsid w:val="00C762BD"/>
    <w:rsid w:val="00C76B96"/>
    <w:rsid w:val="00C77BA8"/>
    <w:rsid w:val="00C807A4"/>
    <w:rsid w:val="00C81568"/>
    <w:rsid w:val="00C82652"/>
    <w:rsid w:val="00C82A10"/>
    <w:rsid w:val="00C838FD"/>
    <w:rsid w:val="00C842E0"/>
    <w:rsid w:val="00C846D2"/>
    <w:rsid w:val="00C84749"/>
    <w:rsid w:val="00C84A65"/>
    <w:rsid w:val="00C852EC"/>
    <w:rsid w:val="00C855F3"/>
    <w:rsid w:val="00C85879"/>
    <w:rsid w:val="00C8739C"/>
    <w:rsid w:val="00C87568"/>
    <w:rsid w:val="00C9119B"/>
    <w:rsid w:val="00C914C3"/>
    <w:rsid w:val="00C91F9C"/>
    <w:rsid w:val="00C93A51"/>
    <w:rsid w:val="00C93CA9"/>
    <w:rsid w:val="00C93E1D"/>
    <w:rsid w:val="00C9456C"/>
    <w:rsid w:val="00C94E53"/>
    <w:rsid w:val="00C9502D"/>
    <w:rsid w:val="00C953B9"/>
    <w:rsid w:val="00C961AB"/>
    <w:rsid w:val="00C96B62"/>
    <w:rsid w:val="00CA0676"/>
    <w:rsid w:val="00CA0C73"/>
    <w:rsid w:val="00CA11CF"/>
    <w:rsid w:val="00CA1BC8"/>
    <w:rsid w:val="00CA2C6E"/>
    <w:rsid w:val="00CA32EB"/>
    <w:rsid w:val="00CA3794"/>
    <w:rsid w:val="00CA49BF"/>
    <w:rsid w:val="00CA4C0A"/>
    <w:rsid w:val="00CA5831"/>
    <w:rsid w:val="00CA5D33"/>
    <w:rsid w:val="00CA69A2"/>
    <w:rsid w:val="00CA69E3"/>
    <w:rsid w:val="00CA6DDF"/>
    <w:rsid w:val="00CA77FF"/>
    <w:rsid w:val="00CA7C29"/>
    <w:rsid w:val="00CB0613"/>
    <w:rsid w:val="00CB0EC2"/>
    <w:rsid w:val="00CB280F"/>
    <w:rsid w:val="00CB2839"/>
    <w:rsid w:val="00CB2C53"/>
    <w:rsid w:val="00CB3D82"/>
    <w:rsid w:val="00CB437C"/>
    <w:rsid w:val="00CB619D"/>
    <w:rsid w:val="00CB62E0"/>
    <w:rsid w:val="00CB68E8"/>
    <w:rsid w:val="00CB6914"/>
    <w:rsid w:val="00CB72AD"/>
    <w:rsid w:val="00CB7311"/>
    <w:rsid w:val="00CB742A"/>
    <w:rsid w:val="00CC1D33"/>
    <w:rsid w:val="00CC1F4F"/>
    <w:rsid w:val="00CC3098"/>
    <w:rsid w:val="00CC3181"/>
    <w:rsid w:val="00CC36D4"/>
    <w:rsid w:val="00CC4044"/>
    <w:rsid w:val="00CC661F"/>
    <w:rsid w:val="00CC6A10"/>
    <w:rsid w:val="00CD0D38"/>
    <w:rsid w:val="00CD0F49"/>
    <w:rsid w:val="00CD2595"/>
    <w:rsid w:val="00CD2A65"/>
    <w:rsid w:val="00CD2F55"/>
    <w:rsid w:val="00CD55A2"/>
    <w:rsid w:val="00CD651B"/>
    <w:rsid w:val="00CD78B3"/>
    <w:rsid w:val="00CD7F3C"/>
    <w:rsid w:val="00CE03E6"/>
    <w:rsid w:val="00CE1A0D"/>
    <w:rsid w:val="00CE243E"/>
    <w:rsid w:val="00CE2C25"/>
    <w:rsid w:val="00CE2DB6"/>
    <w:rsid w:val="00CE2F39"/>
    <w:rsid w:val="00CE3BA9"/>
    <w:rsid w:val="00CE3BAB"/>
    <w:rsid w:val="00CE5461"/>
    <w:rsid w:val="00CE563A"/>
    <w:rsid w:val="00CE5B17"/>
    <w:rsid w:val="00CE5EAC"/>
    <w:rsid w:val="00CE64AB"/>
    <w:rsid w:val="00CE6A4E"/>
    <w:rsid w:val="00CE6E93"/>
    <w:rsid w:val="00CE7ECB"/>
    <w:rsid w:val="00CF02C1"/>
    <w:rsid w:val="00CF158E"/>
    <w:rsid w:val="00CF16B4"/>
    <w:rsid w:val="00CF1A1C"/>
    <w:rsid w:val="00CF23BA"/>
    <w:rsid w:val="00CF27D6"/>
    <w:rsid w:val="00CF34DC"/>
    <w:rsid w:val="00CF35EE"/>
    <w:rsid w:val="00CF3C3F"/>
    <w:rsid w:val="00CF3EB5"/>
    <w:rsid w:val="00CF414F"/>
    <w:rsid w:val="00CF53D8"/>
    <w:rsid w:val="00CF62D3"/>
    <w:rsid w:val="00CF6343"/>
    <w:rsid w:val="00CF66AB"/>
    <w:rsid w:val="00CF74F7"/>
    <w:rsid w:val="00CF7B40"/>
    <w:rsid w:val="00CF7D4A"/>
    <w:rsid w:val="00D0064E"/>
    <w:rsid w:val="00D00744"/>
    <w:rsid w:val="00D00936"/>
    <w:rsid w:val="00D00C69"/>
    <w:rsid w:val="00D0146F"/>
    <w:rsid w:val="00D0147F"/>
    <w:rsid w:val="00D022F9"/>
    <w:rsid w:val="00D0277F"/>
    <w:rsid w:val="00D039BE"/>
    <w:rsid w:val="00D0470F"/>
    <w:rsid w:val="00D04B8E"/>
    <w:rsid w:val="00D0614F"/>
    <w:rsid w:val="00D06C8C"/>
    <w:rsid w:val="00D06D62"/>
    <w:rsid w:val="00D0723B"/>
    <w:rsid w:val="00D0732C"/>
    <w:rsid w:val="00D074C7"/>
    <w:rsid w:val="00D07585"/>
    <w:rsid w:val="00D0783C"/>
    <w:rsid w:val="00D11AF5"/>
    <w:rsid w:val="00D12F2D"/>
    <w:rsid w:val="00D131FC"/>
    <w:rsid w:val="00D13F03"/>
    <w:rsid w:val="00D146F4"/>
    <w:rsid w:val="00D14958"/>
    <w:rsid w:val="00D14D93"/>
    <w:rsid w:val="00D156C6"/>
    <w:rsid w:val="00D1718C"/>
    <w:rsid w:val="00D17B13"/>
    <w:rsid w:val="00D17F1D"/>
    <w:rsid w:val="00D200DB"/>
    <w:rsid w:val="00D20C4E"/>
    <w:rsid w:val="00D2127A"/>
    <w:rsid w:val="00D21435"/>
    <w:rsid w:val="00D21A34"/>
    <w:rsid w:val="00D223CA"/>
    <w:rsid w:val="00D22CB9"/>
    <w:rsid w:val="00D23FCC"/>
    <w:rsid w:val="00D248AD"/>
    <w:rsid w:val="00D25171"/>
    <w:rsid w:val="00D25268"/>
    <w:rsid w:val="00D25577"/>
    <w:rsid w:val="00D256AB"/>
    <w:rsid w:val="00D260E8"/>
    <w:rsid w:val="00D263CC"/>
    <w:rsid w:val="00D26561"/>
    <w:rsid w:val="00D269DC"/>
    <w:rsid w:val="00D2746A"/>
    <w:rsid w:val="00D278DD"/>
    <w:rsid w:val="00D27D77"/>
    <w:rsid w:val="00D311FE"/>
    <w:rsid w:val="00D318DC"/>
    <w:rsid w:val="00D31B8B"/>
    <w:rsid w:val="00D31CC0"/>
    <w:rsid w:val="00D32294"/>
    <w:rsid w:val="00D333E3"/>
    <w:rsid w:val="00D337E4"/>
    <w:rsid w:val="00D34D07"/>
    <w:rsid w:val="00D37332"/>
    <w:rsid w:val="00D37D84"/>
    <w:rsid w:val="00D402EE"/>
    <w:rsid w:val="00D406F8"/>
    <w:rsid w:val="00D40F23"/>
    <w:rsid w:val="00D428A5"/>
    <w:rsid w:val="00D42CCE"/>
    <w:rsid w:val="00D4368C"/>
    <w:rsid w:val="00D443FE"/>
    <w:rsid w:val="00D44512"/>
    <w:rsid w:val="00D44803"/>
    <w:rsid w:val="00D44974"/>
    <w:rsid w:val="00D44B61"/>
    <w:rsid w:val="00D45CE3"/>
    <w:rsid w:val="00D46651"/>
    <w:rsid w:val="00D47F32"/>
    <w:rsid w:val="00D500F8"/>
    <w:rsid w:val="00D506E5"/>
    <w:rsid w:val="00D50E7B"/>
    <w:rsid w:val="00D50FC5"/>
    <w:rsid w:val="00D5119F"/>
    <w:rsid w:val="00D511D7"/>
    <w:rsid w:val="00D52A27"/>
    <w:rsid w:val="00D5348F"/>
    <w:rsid w:val="00D538AD"/>
    <w:rsid w:val="00D53946"/>
    <w:rsid w:val="00D54078"/>
    <w:rsid w:val="00D54653"/>
    <w:rsid w:val="00D54687"/>
    <w:rsid w:val="00D5599D"/>
    <w:rsid w:val="00D5656F"/>
    <w:rsid w:val="00D56AD3"/>
    <w:rsid w:val="00D574F3"/>
    <w:rsid w:val="00D577B4"/>
    <w:rsid w:val="00D57B13"/>
    <w:rsid w:val="00D6133F"/>
    <w:rsid w:val="00D624FE"/>
    <w:rsid w:val="00D62DD1"/>
    <w:rsid w:val="00D62F4E"/>
    <w:rsid w:val="00D63A40"/>
    <w:rsid w:val="00D640E0"/>
    <w:rsid w:val="00D64F50"/>
    <w:rsid w:val="00D665B8"/>
    <w:rsid w:val="00D6685E"/>
    <w:rsid w:val="00D66F8D"/>
    <w:rsid w:val="00D67454"/>
    <w:rsid w:val="00D67A55"/>
    <w:rsid w:val="00D67FD7"/>
    <w:rsid w:val="00D70027"/>
    <w:rsid w:val="00D7041A"/>
    <w:rsid w:val="00D706BD"/>
    <w:rsid w:val="00D70DDD"/>
    <w:rsid w:val="00D725F3"/>
    <w:rsid w:val="00D72F07"/>
    <w:rsid w:val="00D73370"/>
    <w:rsid w:val="00D73D44"/>
    <w:rsid w:val="00D74353"/>
    <w:rsid w:val="00D75070"/>
    <w:rsid w:val="00D75605"/>
    <w:rsid w:val="00D8012C"/>
    <w:rsid w:val="00D82843"/>
    <w:rsid w:val="00D82CE6"/>
    <w:rsid w:val="00D84121"/>
    <w:rsid w:val="00D8522F"/>
    <w:rsid w:val="00D86092"/>
    <w:rsid w:val="00D864A1"/>
    <w:rsid w:val="00D876DE"/>
    <w:rsid w:val="00D90207"/>
    <w:rsid w:val="00D91418"/>
    <w:rsid w:val="00D921CA"/>
    <w:rsid w:val="00D93232"/>
    <w:rsid w:val="00D93A17"/>
    <w:rsid w:val="00D9515C"/>
    <w:rsid w:val="00D9575B"/>
    <w:rsid w:val="00D97C32"/>
    <w:rsid w:val="00DA09C4"/>
    <w:rsid w:val="00DA2822"/>
    <w:rsid w:val="00DA2ADC"/>
    <w:rsid w:val="00DA2ADD"/>
    <w:rsid w:val="00DA3CAE"/>
    <w:rsid w:val="00DA433B"/>
    <w:rsid w:val="00DA4A20"/>
    <w:rsid w:val="00DA4ADF"/>
    <w:rsid w:val="00DA553F"/>
    <w:rsid w:val="00DA685A"/>
    <w:rsid w:val="00DA69E5"/>
    <w:rsid w:val="00DA765A"/>
    <w:rsid w:val="00DB0674"/>
    <w:rsid w:val="00DB08FB"/>
    <w:rsid w:val="00DB0D53"/>
    <w:rsid w:val="00DB3A0A"/>
    <w:rsid w:val="00DB4D20"/>
    <w:rsid w:val="00DB526A"/>
    <w:rsid w:val="00DB5CE0"/>
    <w:rsid w:val="00DB677A"/>
    <w:rsid w:val="00DB7099"/>
    <w:rsid w:val="00DB749E"/>
    <w:rsid w:val="00DB77FE"/>
    <w:rsid w:val="00DB7DC8"/>
    <w:rsid w:val="00DC0529"/>
    <w:rsid w:val="00DC24B9"/>
    <w:rsid w:val="00DC2BDC"/>
    <w:rsid w:val="00DC303C"/>
    <w:rsid w:val="00DC3C8B"/>
    <w:rsid w:val="00DC4CA1"/>
    <w:rsid w:val="00DC5498"/>
    <w:rsid w:val="00DC553C"/>
    <w:rsid w:val="00DC5BE1"/>
    <w:rsid w:val="00DC6188"/>
    <w:rsid w:val="00DC647E"/>
    <w:rsid w:val="00DC6DA8"/>
    <w:rsid w:val="00DC7353"/>
    <w:rsid w:val="00DC78CF"/>
    <w:rsid w:val="00DD087F"/>
    <w:rsid w:val="00DD0DB1"/>
    <w:rsid w:val="00DD116E"/>
    <w:rsid w:val="00DD1493"/>
    <w:rsid w:val="00DD170E"/>
    <w:rsid w:val="00DD2972"/>
    <w:rsid w:val="00DD317A"/>
    <w:rsid w:val="00DD3522"/>
    <w:rsid w:val="00DD396C"/>
    <w:rsid w:val="00DD3E34"/>
    <w:rsid w:val="00DD3E37"/>
    <w:rsid w:val="00DD4D6A"/>
    <w:rsid w:val="00DD4E9A"/>
    <w:rsid w:val="00DD53B3"/>
    <w:rsid w:val="00DD60EF"/>
    <w:rsid w:val="00DD7651"/>
    <w:rsid w:val="00DD7842"/>
    <w:rsid w:val="00DD7B50"/>
    <w:rsid w:val="00DD7D97"/>
    <w:rsid w:val="00DD7E79"/>
    <w:rsid w:val="00DE17B1"/>
    <w:rsid w:val="00DE208B"/>
    <w:rsid w:val="00DE25A3"/>
    <w:rsid w:val="00DE2706"/>
    <w:rsid w:val="00DE59C6"/>
    <w:rsid w:val="00DE67B8"/>
    <w:rsid w:val="00DE6D74"/>
    <w:rsid w:val="00DE7B8E"/>
    <w:rsid w:val="00DE7DAF"/>
    <w:rsid w:val="00DF005C"/>
    <w:rsid w:val="00DF012F"/>
    <w:rsid w:val="00DF092D"/>
    <w:rsid w:val="00DF0F98"/>
    <w:rsid w:val="00DF1007"/>
    <w:rsid w:val="00DF1595"/>
    <w:rsid w:val="00DF42F5"/>
    <w:rsid w:val="00DF5306"/>
    <w:rsid w:val="00DF5A0C"/>
    <w:rsid w:val="00DF5E92"/>
    <w:rsid w:val="00DF6175"/>
    <w:rsid w:val="00DF6A49"/>
    <w:rsid w:val="00DF7189"/>
    <w:rsid w:val="00E00058"/>
    <w:rsid w:val="00E0026F"/>
    <w:rsid w:val="00E002DE"/>
    <w:rsid w:val="00E00EED"/>
    <w:rsid w:val="00E019AF"/>
    <w:rsid w:val="00E01BA5"/>
    <w:rsid w:val="00E01DCD"/>
    <w:rsid w:val="00E02565"/>
    <w:rsid w:val="00E031F9"/>
    <w:rsid w:val="00E037A2"/>
    <w:rsid w:val="00E051F0"/>
    <w:rsid w:val="00E0721B"/>
    <w:rsid w:val="00E079F0"/>
    <w:rsid w:val="00E1079C"/>
    <w:rsid w:val="00E11941"/>
    <w:rsid w:val="00E1301B"/>
    <w:rsid w:val="00E135A8"/>
    <w:rsid w:val="00E15138"/>
    <w:rsid w:val="00E153FB"/>
    <w:rsid w:val="00E155EB"/>
    <w:rsid w:val="00E15BAF"/>
    <w:rsid w:val="00E16D42"/>
    <w:rsid w:val="00E17BAE"/>
    <w:rsid w:val="00E17E1D"/>
    <w:rsid w:val="00E20B3E"/>
    <w:rsid w:val="00E20D81"/>
    <w:rsid w:val="00E22DC5"/>
    <w:rsid w:val="00E2403F"/>
    <w:rsid w:val="00E254A1"/>
    <w:rsid w:val="00E25A9A"/>
    <w:rsid w:val="00E26B01"/>
    <w:rsid w:val="00E303B3"/>
    <w:rsid w:val="00E310BB"/>
    <w:rsid w:val="00E3131D"/>
    <w:rsid w:val="00E3146C"/>
    <w:rsid w:val="00E3153F"/>
    <w:rsid w:val="00E330B7"/>
    <w:rsid w:val="00E336F7"/>
    <w:rsid w:val="00E35211"/>
    <w:rsid w:val="00E35236"/>
    <w:rsid w:val="00E35666"/>
    <w:rsid w:val="00E35B71"/>
    <w:rsid w:val="00E36646"/>
    <w:rsid w:val="00E369B9"/>
    <w:rsid w:val="00E375FB"/>
    <w:rsid w:val="00E400F2"/>
    <w:rsid w:val="00E408F1"/>
    <w:rsid w:val="00E411AD"/>
    <w:rsid w:val="00E41CED"/>
    <w:rsid w:val="00E42261"/>
    <w:rsid w:val="00E43097"/>
    <w:rsid w:val="00E43381"/>
    <w:rsid w:val="00E43DF6"/>
    <w:rsid w:val="00E45A4F"/>
    <w:rsid w:val="00E45E38"/>
    <w:rsid w:val="00E50FBC"/>
    <w:rsid w:val="00E51205"/>
    <w:rsid w:val="00E51A8D"/>
    <w:rsid w:val="00E5206B"/>
    <w:rsid w:val="00E521C9"/>
    <w:rsid w:val="00E522C5"/>
    <w:rsid w:val="00E52FA6"/>
    <w:rsid w:val="00E53D63"/>
    <w:rsid w:val="00E548E1"/>
    <w:rsid w:val="00E54CA8"/>
    <w:rsid w:val="00E553A9"/>
    <w:rsid w:val="00E55626"/>
    <w:rsid w:val="00E55F05"/>
    <w:rsid w:val="00E562FA"/>
    <w:rsid w:val="00E60D81"/>
    <w:rsid w:val="00E612F2"/>
    <w:rsid w:val="00E622F7"/>
    <w:rsid w:val="00E63123"/>
    <w:rsid w:val="00E640BE"/>
    <w:rsid w:val="00E64B82"/>
    <w:rsid w:val="00E64D84"/>
    <w:rsid w:val="00E65115"/>
    <w:rsid w:val="00E65437"/>
    <w:rsid w:val="00E672CD"/>
    <w:rsid w:val="00E675C7"/>
    <w:rsid w:val="00E678E0"/>
    <w:rsid w:val="00E67B7D"/>
    <w:rsid w:val="00E67EA7"/>
    <w:rsid w:val="00E71005"/>
    <w:rsid w:val="00E714C3"/>
    <w:rsid w:val="00E71942"/>
    <w:rsid w:val="00E73D42"/>
    <w:rsid w:val="00E74129"/>
    <w:rsid w:val="00E74166"/>
    <w:rsid w:val="00E74841"/>
    <w:rsid w:val="00E752A0"/>
    <w:rsid w:val="00E7562C"/>
    <w:rsid w:val="00E75B59"/>
    <w:rsid w:val="00E7777D"/>
    <w:rsid w:val="00E801FE"/>
    <w:rsid w:val="00E81E89"/>
    <w:rsid w:val="00E834A9"/>
    <w:rsid w:val="00E83FFD"/>
    <w:rsid w:val="00E84520"/>
    <w:rsid w:val="00E85DB1"/>
    <w:rsid w:val="00E87132"/>
    <w:rsid w:val="00E87C4D"/>
    <w:rsid w:val="00E90A02"/>
    <w:rsid w:val="00E9201F"/>
    <w:rsid w:val="00E9271E"/>
    <w:rsid w:val="00E92733"/>
    <w:rsid w:val="00E92B4C"/>
    <w:rsid w:val="00E9329D"/>
    <w:rsid w:val="00E9436E"/>
    <w:rsid w:val="00E943BD"/>
    <w:rsid w:val="00E944EA"/>
    <w:rsid w:val="00E94A83"/>
    <w:rsid w:val="00E94D64"/>
    <w:rsid w:val="00E963C2"/>
    <w:rsid w:val="00E96AF0"/>
    <w:rsid w:val="00E97A26"/>
    <w:rsid w:val="00E97AFA"/>
    <w:rsid w:val="00E97F1D"/>
    <w:rsid w:val="00EA07D6"/>
    <w:rsid w:val="00EA2B39"/>
    <w:rsid w:val="00EA2CE6"/>
    <w:rsid w:val="00EA3D57"/>
    <w:rsid w:val="00EA5436"/>
    <w:rsid w:val="00EA68AF"/>
    <w:rsid w:val="00EA6DC2"/>
    <w:rsid w:val="00EA7955"/>
    <w:rsid w:val="00EA7E5C"/>
    <w:rsid w:val="00EB04BE"/>
    <w:rsid w:val="00EB0B2B"/>
    <w:rsid w:val="00EB0BAC"/>
    <w:rsid w:val="00EB1CF9"/>
    <w:rsid w:val="00EB298A"/>
    <w:rsid w:val="00EB2B24"/>
    <w:rsid w:val="00EB481E"/>
    <w:rsid w:val="00EB4F2E"/>
    <w:rsid w:val="00EB5BE5"/>
    <w:rsid w:val="00EB6318"/>
    <w:rsid w:val="00EB6B99"/>
    <w:rsid w:val="00EB6E26"/>
    <w:rsid w:val="00EC034D"/>
    <w:rsid w:val="00EC0497"/>
    <w:rsid w:val="00EC056C"/>
    <w:rsid w:val="00EC0C09"/>
    <w:rsid w:val="00EC103F"/>
    <w:rsid w:val="00EC1305"/>
    <w:rsid w:val="00EC1DE3"/>
    <w:rsid w:val="00EC2BE7"/>
    <w:rsid w:val="00EC2D60"/>
    <w:rsid w:val="00EC4442"/>
    <w:rsid w:val="00EC446C"/>
    <w:rsid w:val="00EC4982"/>
    <w:rsid w:val="00EC5593"/>
    <w:rsid w:val="00EC58CE"/>
    <w:rsid w:val="00EC5FD3"/>
    <w:rsid w:val="00EC67A5"/>
    <w:rsid w:val="00EC6E50"/>
    <w:rsid w:val="00EC7303"/>
    <w:rsid w:val="00EC7B34"/>
    <w:rsid w:val="00EC7CEA"/>
    <w:rsid w:val="00ED03E3"/>
    <w:rsid w:val="00ED077A"/>
    <w:rsid w:val="00ED0C2A"/>
    <w:rsid w:val="00ED1022"/>
    <w:rsid w:val="00ED1B84"/>
    <w:rsid w:val="00ED282E"/>
    <w:rsid w:val="00ED2FEA"/>
    <w:rsid w:val="00ED3AD4"/>
    <w:rsid w:val="00ED4178"/>
    <w:rsid w:val="00ED4CE7"/>
    <w:rsid w:val="00ED5FCA"/>
    <w:rsid w:val="00ED6168"/>
    <w:rsid w:val="00ED6F70"/>
    <w:rsid w:val="00ED7B51"/>
    <w:rsid w:val="00EE04D7"/>
    <w:rsid w:val="00EE081C"/>
    <w:rsid w:val="00EE0B01"/>
    <w:rsid w:val="00EE1B04"/>
    <w:rsid w:val="00EE1C52"/>
    <w:rsid w:val="00EE1F54"/>
    <w:rsid w:val="00EE2C54"/>
    <w:rsid w:val="00EE3F44"/>
    <w:rsid w:val="00EE534E"/>
    <w:rsid w:val="00EE578A"/>
    <w:rsid w:val="00EE596F"/>
    <w:rsid w:val="00EE7250"/>
    <w:rsid w:val="00EF0821"/>
    <w:rsid w:val="00EF0920"/>
    <w:rsid w:val="00EF0EB8"/>
    <w:rsid w:val="00EF32FA"/>
    <w:rsid w:val="00EF3CC4"/>
    <w:rsid w:val="00EF5AAE"/>
    <w:rsid w:val="00EF5B37"/>
    <w:rsid w:val="00EF5BFF"/>
    <w:rsid w:val="00EF7446"/>
    <w:rsid w:val="00EF7760"/>
    <w:rsid w:val="00EF7A86"/>
    <w:rsid w:val="00F003CB"/>
    <w:rsid w:val="00F004A1"/>
    <w:rsid w:val="00F01D1E"/>
    <w:rsid w:val="00F02D4B"/>
    <w:rsid w:val="00F03C8F"/>
    <w:rsid w:val="00F04BC8"/>
    <w:rsid w:val="00F05419"/>
    <w:rsid w:val="00F05D53"/>
    <w:rsid w:val="00F05D66"/>
    <w:rsid w:val="00F07468"/>
    <w:rsid w:val="00F12B77"/>
    <w:rsid w:val="00F12D4B"/>
    <w:rsid w:val="00F13B56"/>
    <w:rsid w:val="00F142A8"/>
    <w:rsid w:val="00F14BEE"/>
    <w:rsid w:val="00F17593"/>
    <w:rsid w:val="00F17BE8"/>
    <w:rsid w:val="00F2006D"/>
    <w:rsid w:val="00F200BC"/>
    <w:rsid w:val="00F20BD8"/>
    <w:rsid w:val="00F2139E"/>
    <w:rsid w:val="00F21C76"/>
    <w:rsid w:val="00F24A64"/>
    <w:rsid w:val="00F24C0E"/>
    <w:rsid w:val="00F24E78"/>
    <w:rsid w:val="00F24F9D"/>
    <w:rsid w:val="00F255C4"/>
    <w:rsid w:val="00F25B59"/>
    <w:rsid w:val="00F2608B"/>
    <w:rsid w:val="00F269D7"/>
    <w:rsid w:val="00F27739"/>
    <w:rsid w:val="00F2787D"/>
    <w:rsid w:val="00F30EF5"/>
    <w:rsid w:val="00F3130B"/>
    <w:rsid w:val="00F32768"/>
    <w:rsid w:val="00F33E44"/>
    <w:rsid w:val="00F33E91"/>
    <w:rsid w:val="00F34A1F"/>
    <w:rsid w:val="00F36842"/>
    <w:rsid w:val="00F36955"/>
    <w:rsid w:val="00F37C75"/>
    <w:rsid w:val="00F37E24"/>
    <w:rsid w:val="00F40236"/>
    <w:rsid w:val="00F40379"/>
    <w:rsid w:val="00F40785"/>
    <w:rsid w:val="00F40D42"/>
    <w:rsid w:val="00F41528"/>
    <w:rsid w:val="00F417AB"/>
    <w:rsid w:val="00F41BE6"/>
    <w:rsid w:val="00F42D5E"/>
    <w:rsid w:val="00F433B9"/>
    <w:rsid w:val="00F4351D"/>
    <w:rsid w:val="00F43705"/>
    <w:rsid w:val="00F43EAD"/>
    <w:rsid w:val="00F44033"/>
    <w:rsid w:val="00F44062"/>
    <w:rsid w:val="00F46EEA"/>
    <w:rsid w:val="00F474A8"/>
    <w:rsid w:val="00F47BA2"/>
    <w:rsid w:val="00F50F4B"/>
    <w:rsid w:val="00F51303"/>
    <w:rsid w:val="00F5198C"/>
    <w:rsid w:val="00F5234E"/>
    <w:rsid w:val="00F549E3"/>
    <w:rsid w:val="00F54DEE"/>
    <w:rsid w:val="00F55CC1"/>
    <w:rsid w:val="00F560F2"/>
    <w:rsid w:val="00F56649"/>
    <w:rsid w:val="00F56971"/>
    <w:rsid w:val="00F56B75"/>
    <w:rsid w:val="00F57094"/>
    <w:rsid w:val="00F570A6"/>
    <w:rsid w:val="00F571C5"/>
    <w:rsid w:val="00F57B74"/>
    <w:rsid w:val="00F57FBF"/>
    <w:rsid w:val="00F60737"/>
    <w:rsid w:val="00F618EB"/>
    <w:rsid w:val="00F61E67"/>
    <w:rsid w:val="00F64385"/>
    <w:rsid w:val="00F64A29"/>
    <w:rsid w:val="00F65950"/>
    <w:rsid w:val="00F670AF"/>
    <w:rsid w:val="00F7033A"/>
    <w:rsid w:val="00F70BED"/>
    <w:rsid w:val="00F70DA1"/>
    <w:rsid w:val="00F70EE1"/>
    <w:rsid w:val="00F7109F"/>
    <w:rsid w:val="00F71320"/>
    <w:rsid w:val="00F715F3"/>
    <w:rsid w:val="00F718A3"/>
    <w:rsid w:val="00F71C1C"/>
    <w:rsid w:val="00F723B5"/>
    <w:rsid w:val="00F72A70"/>
    <w:rsid w:val="00F72BBE"/>
    <w:rsid w:val="00F72EA0"/>
    <w:rsid w:val="00F7367D"/>
    <w:rsid w:val="00F76AB4"/>
    <w:rsid w:val="00F775A0"/>
    <w:rsid w:val="00F77657"/>
    <w:rsid w:val="00F77830"/>
    <w:rsid w:val="00F77A64"/>
    <w:rsid w:val="00F77AEE"/>
    <w:rsid w:val="00F80BD1"/>
    <w:rsid w:val="00F81155"/>
    <w:rsid w:val="00F81826"/>
    <w:rsid w:val="00F81AEA"/>
    <w:rsid w:val="00F82294"/>
    <w:rsid w:val="00F84822"/>
    <w:rsid w:val="00F85743"/>
    <w:rsid w:val="00F8615B"/>
    <w:rsid w:val="00F87EA4"/>
    <w:rsid w:val="00F91176"/>
    <w:rsid w:val="00F92F25"/>
    <w:rsid w:val="00F94704"/>
    <w:rsid w:val="00F9509F"/>
    <w:rsid w:val="00F971D6"/>
    <w:rsid w:val="00F97308"/>
    <w:rsid w:val="00F973BE"/>
    <w:rsid w:val="00F97999"/>
    <w:rsid w:val="00FA007B"/>
    <w:rsid w:val="00FA1CAB"/>
    <w:rsid w:val="00FA1D4E"/>
    <w:rsid w:val="00FA1E70"/>
    <w:rsid w:val="00FA2650"/>
    <w:rsid w:val="00FA4072"/>
    <w:rsid w:val="00FA41D0"/>
    <w:rsid w:val="00FA5575"/>
    <w:rsid w:val="00FA56F9"/>
    <w:rsid w:val="00FA5D01"/>
    <w:rsid w:val="00FA7195"/>
    <w:rsid w:val="00FA78A1"/>
    <w:rsid w:val="00FA7F5C"/>
    <w:rsid w:val="00FB0FCD"/>
    <w:rsid w:val="00FB1367"/>
    <w:rsid w:val="00FB19FD"/>
    <w:rsid w:val="00FB2377"/>
    <w:rsid w:val="00FB2EE9"/>
    <w:rsid w:val="00FB3263"/>
    <w:rsid w:val="00FB3E7E"/>
    <w:rsid w:val="00FB3EA3"/>
    <w:rsid w:val="00FB4934"/>
    <w:rsid w:val="00FB58E5"/>
    <w:rsid w:val="00FB69B6"/>
    <w:rsid w:val="00FB7AD0"/>
    <w:rsid w:val="00FC1CC4"/>
    <w:rsid w:val="00FC2D6B"/>
    <w:rsid w:val="00FC2FB8"/>
    <w:rsid w:val="00FC3607"/>
    <w:rsid w:val="00FC36D0"/>
    <w:rsid w:val="00FC3C77"/>
    <w:rsid w:val="00FC40C7"/>
    <w:rsid w:val="00FC4548"/>
    <w:rsid w:val="00FC47B5"/>
    <w:rsid w:val="00FC4C5D"/>
    <w:rsid w:val="00FC5078"/>
    <w:rsid w:val="00FC5085"/>
    <w:rsid w:val="00FC5712"/>
    <w:rsid w:val="00FC66D1"/>
    <w:rsid w:val="00FC671A"/>
    <w:rsid w:val="00FC69DF"/>
    <w:rsid w:val="00FC72B3"/>
    <w:rsid w:val="00FD0AEB"/>
    <w:rsid w:val="00FD188E"/>
    <w:rsid w:val="00FD37EE"/>
    <w:rsid w:val="00FD6BE0"/>
    <w:rsid w:val="00FD7C07"/>
    <w:rsid w:val="00FE138C"/>
    <w:rsid w:val="00FE1599"/>
    <w:rsid w:val="00FE1B40"/>
    <w:rsid w:val="00FE1D24"/>
    <w:rsid w:val="00FE1ED4"/>
    <w:rsid w:val="00FE24A6"/>
    <w:rsid w:val="00FE269F"/>
    <w:rsid w:val="00FE3B49"/>
    <w:rsid w:val="00FE420E"/>
    <w:rsid w:val="00FE50DB"/>
    <w:rsid w:val="00FE58F5"/>
    <w:rsid w:val="00FE6352"/>
    <w:rsid w:val="00FE63E9"/>
    <w:rsid w:val="00FE6553"/>
    <w:rsid w:val="00FE7453"/>
    <w:rsid w:val="00FE7D69"/>
    <w:rsid w:val="00FE7E5B"/>
    <w:rsid w:val="00FF03A7"/>
    <w:rsid w:val="00FF10FC"/>
    <w:rsid w:val="00FF12E4"/>
    <w:rsid w:val="00FF21B6"/>
    <w:rsid w:val="00FF343B"/>
    <w:rsid w:val="00FF4159"/>
    <w:rsid w:val="00FF4BC9"/>
    <w:rsid w:val="00FF52F9"/>
    <w:rsid w:val="00FF610F"/>
    <w:rsid w:val="00FF706E"/>
    <w:rsid w:val="00FF752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52FF422-4F61-49F2-9A0D-E81EB5CFB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6210"/>
    <w:pPr>
      <w:tabs>
        <w:tab w:val="left" w:pos="360"/>
        <w:tab w:val="right" w:pos="9360"/>
      </w:tabs>
    </w:pPr>
    <w:rPr>
      <w:sz w:val="24"/>
    </w:rPr>
  </w:style>
  <w:style w:type="paragraph" w:styleId="Heading1">
    <w:name w:val="heading 1"/>
    <w:basedOn w:val="Normal"/>
    <w:next w:val="Normal"/>
    <w:qFormat/>
    <w:rsid w:val="00D22CB9"/>
    <w:pPr>
      <w:keepNext/>
      <w:spacing w:before="4320" w:line="480" w:lineRule="auto"/>
      <w:jc w:val="center"/>
      <w:outlineLvl w:val="0"/>
    </w:pPr>
    <w:rPr>
      <w:rFonts w:cs="Arial"/>
      <w:bCs/>
      <w:caps/>
      <w:kern w:val="32"/>
      <w:szCs w:val="24"/>
    </w:rPr>
  </w:style>
  <w:style w:type="paragraph" w:styleId="Heading2">
    <w:name w:val="heading 2"/>
    <w:basedOn w:val="Normal"/>
    <w:next w:val="Normal"/>
    <w:link w:val="Heading2Char"/>
    <w:uiPriority w:val="9"/>
    <w:qFormat/>
    <w:rsid w:val="00CC1F4F"/>
    <w:pPr>
      <w:keepNext/>
      <w:spacing w:line="480" w:lineRule="auto"/>
      <w:jc w:val="center"/>
      <w:outlineLvl w:val="1"/>
    </w:pPr>
    <w:rPr>
      <w:rFonts w:cs="Arial"/>
      <w:bCs/>
      <w:iCs/>
      <w:szCs w:val="28"/>
    </w:rPr>
  </w:style>
  <w:style w:type="paragraph" w:styleId="Heading3">
    <w:name w:val="heading 3"/>
    <w:basedOn w:val="BodyText"/>
    <w:next w:val="Normal"/>
    <w:link w:val="Heading3Char"/>
    <w:uiPriority w:val="9"/>
    <w:qFormat/>
    <w:rsid w:val="007C4416"/>
    <w:pPr>
      <w:spacing w:before="960" w:after="240"/>
      <w:jc w:val="center"/>
      <w:outlineLvl w:val="2"/>
    </w:pPr>
  </w:style>
  <w:style w:type="paragraph" w:styleId="Heading4">
    <w:name w:val="heading 4"/>
    <w:basedOn w:val="Normal"/>
    <w:next w:val="Normal"/>
    <w:link w:val="Heading4Char"/>
    <w:unhideWhenUsed/>
    <w:qFormat/>
    <w:rsid w:val="00266067"/>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606210"/>
    <w:pPr>
      <w:spacing w:line="480" w:lineRule="auto"/>
    </w:pPr>
  </w:style>
  <w:style w:type="paragraph" w:styleId="Header">
    <w:name w:val="header"/>
    <w:basedOn w:val="Normal"/>
    <w:rsid w:val="00CD2595"/>
    <w:pPr>
      <w:tabs>
        <w:tab w:val="clear" w:pos="360"/>
        <w:tab w:val="clear" w:pos="9360"/>
        <w:tab w:val="center" w:pos="4320"/>
        <w:tab w:val="right" w:pos="8640"/>
      </w:tabs>
    </w:pPr>
  </w:style>
  <w:style w:type="paragraph" w:styleId="Footer">
    <w:name w:val="footer"/>
    <w:basedOn w:val="Normal"/>
    <w:rsid w:val="00CD2595"/>
    <w:pPr>
      <w:tabs>
        <w:tab w:val="clear" w:pos="360"/>
        <w:tab w:val="clear" w:pos="9360"/>
        <w:tab w:val="center" w:pos="4320"/>
        <w:tab w:val="right" w:pos="8640"/>
      </w:tabs>
    </w:pPr>
  </w:style>
  <w:style w:type="character" w:styleId="PageNumber">
    <w:name w:val="page number"/>
    <w:basedOn w:val="DefaultParagraphFont"/>
    <w:rsid w:val="00CD2595"/>
  </w:style>
  <w:style w:type="paragraph" w:customStyle="1" w:styleId="ChapterName">
    <w:name w:val="Chapter Name"/>
    <w:basedOn w:val="Heading3"/>
    <w:rsid w:val="007C4416"/>
  </w:style>
  <w:style w:type="character" w:styleId="PlaceholderText">
    <w:name w:val="Placeholder Text"/>
    <w:basedOn w:val="DefaultParagraphFont"/>
    <w:uiPriority w:val="99"/>
    <w:semiHidden/>
    <w:rsid w:val="0051754F"/>
    <w:rPr>
      <w:color w:val="808080"/>
    </w:rPr>
  </w:style>
  <w:style w:type="paragraph" w:styleId="BalloonText">
    <w:name w:val="Balloon Text"/>
    <w:basedOn w:val="Normal"/>
    <w:link w:val="BalloonTextChar"/>
    <w:rsid w:val="0051754F"/>
    <w:rPr>
      <w:rFonts w:ascii="Tahoma" w:hAnsi="Tahoma" w:cs="Tahoma"/>
      <w:sz w:val="16"/>
      <w:szCs w:val="16"/>
    </w:rPr>
  </w:style>
  <w:style w:type="character" w:customStyle="1" w:styleId="BalloonTextChar">
    <w:name w:val="Balloon Text Char"/>
    <w:basedOn w:val="DefaultParagraphFont"/>
    <w:link w:val="BalloonText"/>
    <w:rsid w:val="0051754F"/>
    <w:rPr>
      <w:rFonts w:ascii="Tahoma" w:hAnsi="Tahoma" w:cs="Tahoma"/>
      <w:sz w:val="16"/>
      <w:szCs w:val="16"/>
    </w:rPr>
  </w:style>
  <w:style w:type="paragraph" w:styleId="ListParagraph">
    <w:name w:val="List Paragraph"/>
    <w:basedOn w:val="Normal"/>
    <w:uiPriority w:val="34"/>
    <w:qFormat/>
    <w:rsid w:val="00BA588E"/>
    <w:pPr>
      <w:ind w:left="720"/>
      <w:contextualSpacing/>
    </w:pPr>
  </w:style>
  <w:style w:type="character" w:customStyle="1" w:styleId="Heading4Char">
    <w:name w:val="Heading 4 Char"/>
    <w:basedOn w:val="DefaultParagraphFont"/>
    <w:link w:val="Heading4"/>
    <w:rsid w:val="00266067"/>
    <w:rPr>
      <w:rFonts w:asciiTheme="majorHAnsi" w:eastAsiaTheme="majorEastAsia" w:hAnsiTheme="majorHAnsi" w:cstheme="majorBidi"/>
      <w:i/>
      <w:iCs/>
      <w:color w:val="365F91" w:themeColor="accent1" w:themeShade="BF"/>
      <w:sz w:val="24"/>
    </w:rPr>
  </w:style>
  <w:style w:type="character" w:styleId="Emphasis">
    <w:name w:val="Emphasis"/>
    <w:basedOn w:val="DefaultParagraphFont"/>
    <w:uiPriority w:val="20"/>
    <w:qFormat/>
    <w:rsid w:val="004A233C"/>
    <w:rPr>
      <w:i/>
      <w:iCs/>
    </w:rPr>
  </w:style>
  <w:style w:type="character" w:styleId="Hyperlink">
    <w:name w:val="Hyperlink"/>
    <w:basedOn w:val="DefaultParagraphFont"/>
    <w:uiPriority w:val="99"/>
    <w:unhideWhenUsed/>
    <w:rsid w:val="007365E3"/>
    <w:rPr>
      <w:color w:val="0000FF" w:themeColor="hyperlink"/>
      <w:u w:val="single"/>
    </w:rPr>
  </w:style>
  <w:style w:type="character" w:styleId="Strong">
    <w:name w:val="Strong"/>
    <w:basedOn w:val="DefaultParagraphFont"/>
    <w:qFormat/>
    <w:rsid w:val="00FC3C77"/>
    <w:rPr>
      <w:b/>
      <w:bCs/>
    </w:rPr>
  </w:style>
  <w:style w:type="paragraph" w:styleId="NormalWeb">
    <w:name w:val="Normal (Web)"/>
    <w:basedOn w:val="Normal"/>
    <w:uiPriority w:val="99"/>
    <w:unhideWhenUsed/>
    <w:rsid w:val="00A73CAB"/>
    <w:pPr>
      <w:tabs>
        <w:tab w:val="clear" w:pos="360"/>
        <w:tab w:val="clear" w:pos="9360"/>
      </w:tabs>
      <w:spacing w:before="100" w:beforeAutospacing="1" w:after="100" w:afterAutospacing="1"/>
    </w:pPr>
    <w:rPr>
      <w:szCs w:val="24"/>
    </w:rPr>
  </w:style>
  <w:style w:type="paragraph" w:customStyle="1" w:styleId="Forbook-nospacing">
    <w:name w:val="For book - no spacing"/>
    <w:basedOn w:val="NoSpacing"/>
    <w:link w:val="Forbook-nospacingChar"/>
    <w:rsid w:val="000D5D38"/>
    <w:pPr>
      <w:tabs>
        <w:tab w:val="clear" w:pos="360"/>
        <w:tab w:val="clear" w:pos="9360"/>
      </w:tabs>
    </w:pPr>
    <w:rPr>
      <w:rFonts w:asciiTheme="minorHAnsi" w:eastAsiaTheme="minorHAnsi" w:hAnsiTheme="minorHAnsi" w:cstheme="minorBidi"/>
      <w:sz w:val="22"/>
      <w:szCs w:val="22"/>
    </w:rPr>
  </w:style>
  <w:style w:type="character" w:customStyle="1" w:styleId="Forbook-nospacingChar">
    <w:name w:val="For book - no spacing Char"/>
    <w:basedOn w:val="DefaultParagraphFont"/>
    <w:link w:val="Forbook-nospacing"/>
    <w:rsid w:val="000D5D38"/>
    <w:rPr>
      <w:rFonts w:asciiTheme="minorHAnsi" w:eastAsiaTheme="minorHAnsi" w:hAnsiTheme="minorHAnsi" w:cstheme="minorBidi"/>
      <w:sz w:val="22"/>
      <w:szCs w:val="22"/>
    </w:rPr>
  </w:style>
  <w:style w:type="paragraph" w:styleId="NoSpacing">
    <w:name w:val="No Spacing"/>
    <w:link w:val="NoSpacingChar"/>
    <w:uiPriority w:val="1"/>
    <w:qFormat/>
    <w:rsid w:val="000D5D38"/>
    <w:pPr>
      <w:tabs>
        <w:tab w:val="left" w:pos="360"/>
        <w:tab w:val="right" w:pos="9360"/>
      </w:tabs>
    </w:pPr>
    <w:rPr>
      <w:sz w:val="24"/>
    </w:rPr>
  </w:style>
  <w:style w:type="character" w:customStyle="1" w:styleId="apple-converted-space">
    <w:name w:val="apple-converted-space"/>
    <w:basedOn w:val="DefaultParagraphFont"/>
    <w:rsid w:val="006C1F43"/>
  </w:style>
  <w:style w:type="character" w:customStyle="1" w:styleId="Heading3Char">
    <w:name w:val="Heading 3 Char"/>
    <w:basedOn w:val="DefaultParagraphFont"/>
    <w:link w:val="Heading3"/>
    <w:uiPriority w:val="9"/>
    <w:rsid w:val="00EE081C"/>
    <w:rPr>
      <w:sz w:val="24"/>
    </w:rPr>
  </w:style>
  <w:style w:type="paragraph" w:styleId="TOCHeading">
    <w:name w:val="TOC Heading"/>
    <w:basedOn w:val="Heading1"/>
    <w:next w:val="Normal"/>
    <w:uiPriority w:val="39"/>
    <w:unhideWhenUsed/>
    <w:qFormat/>
    <w:rsid w:val="002F5134"/>
    <w:pPr>
      <w:keepLines/>
      <w:tabs>
        <w:tab w:val="clear" w:pos="360"/>
        <w:tab w:val="clear" w:pos="9360"/>
      </w:tabs>
      <w:spacing w:before="240" w:line="259" w:lineRule="auto"/>
      <w:jc w:val="left"/>
      <w:outlineLvl w:val="9"/>
    </w:pPr>
    <w:rPr>
      <w:rFonts w:asciiTheme="majorHAnsi" w:eastAsiaTheme="majorEastAsia" w:hAnsiTheme="majorHAnsi" w:cstheme="majorBidi"/>
      <w:bCs w:val="0"/>
      <w:caps w:val="0"/>
      <w:color w:val="365F91" w:themeColor="accent1" w:themeShade="BF"/>
      <w:kern w:val="0"/>
      <w:sz w:val="32"/>
      <w:szCs w:val="32"/>
    </w:rPr>
  </w:style>
  <w:style w:type="paragraph" w:styleId="TOC1">
    <w:name w:val="toc 1"/>
    <w:basedOn w:val="Normal"/>
    <w:next w:val="Normal"/>
    <w:autoRedefine/>
    <w:uiPriority w:val="39"/>
    <w:unhideWhenUsed/>
    <w:rsid w:val="002F5134"/>
    <w:pPr>
      <w:tabs>
        <w:tab w:val="clear" w:pos="360"/>
        <w:tab w:val="clear" w:pos="9360"/>
      </w:tabs>
      <w:spacing w:after="100"/>
    </w:pPr>
  </w:style>
  <w:style w:type="paragraph" w:styleId="TOC2">
    <w:name w:val="toc 2"/>
    <w:basedOn w:val="Normal"/>
    <w:next w:val="Normal"/>
    <w:autoRedefine/>
    <w:uiPriority w:val="39"/>
    <w:unhideWhenUsed/>
    <w:rsid w:val="002F5134"/>
    <w:pPr>
      <w:tabs>
        <w:tab w:val="clear" w:pos="360"/>
        <w:tab w:val="clear" w:pos="9360"/>
      </w:tabs>
      <w:spacing w:after="100"/>
      <w:ind w:left="240"/>
    </w:pPr>
  </w:style>
  <w:style w:type="paragraph" w:styleId="TOC3">
    <w:name w:val="toc 3"/>
    <w:basedOn w:val="Normal"/>
    <w:next w:val="Normal"/>
    <w:autoRedefine/>
    <w:uiPriority w:val="39"/>
    <w:unhideWhenUsed/>
    <w:rsid w:val="002F5134"/>
    <w:pPr>
      <w:tabs>
        <w:tab w:val="clear" w:pos="360"/>
        <w:tab w:val="clear" w:pos="9360"/>
      </w:tabs>
      <w:spacing w:after="100"/>
      <w:ind w:left="480"/>
    </w:pPr>
  </w:style>
  <w:style w:type="character" w:customStyle="1" w:styleId="Heading2Char">
    <w:name w:val="Heading 2 Char"/>
    <w:basedOn w:val="DefaultParagraphFont"/>
    <w:link w:val="Heading2"/>
    <w:uiPriority w:val="9"/>
    <w:rsid w:val="001D012E"/>
    <w:rPr>
      <w:rFonts w:cs="Arial"/>
      <w:bCs/>
      <w:iCs/>
      <w:sz w:val="24"/>
      <w:szCs w:val="28"/>
    </w:rPr>
  </w:style>
  <w:style w:type="paragraph" w:styleId="Title">
    <w:name w:val="Title"/>
    <w:basedOn w:val="Normal"/>
    <w:next w:val="Normal"/>
    <w:link w:val="TitleChar"/>
    <w:qFormat/>
    <w:rsid w:val="007810D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7810DA"/>
    <w:rPr>
      <w:rFonts w:asciiTheme="majorHAnsi" w:eastAsiaTheme="majorEastAsia" w:hAnsiTheme="majorHAnsi" w:cstheme="majorBidi"/>
      <w:spacing w:val="-10"/>
      <w:kern w:val="28"/>
      <w:sz w:val="56"/>
      <w:szCs w:val="56"/>
    </w:rPr>
  </w:style>
  <w:style w:type="table" w:styleId="TableGrid">
    <w:name w:val="Table Grid"/>
    <w:basedOn w:val="TableNormal"/>
    <w:rsid w:val="00742F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8A5F79"/>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3581122">
      <w:bodyDiv w:val="1"/>
      <w:marLeft w:val="0"/>
      <w:marRight w:val="0"/>
      <w:marTop w:val="0"/>
      <w:marBottom w:val="0"/>
      <w:divBdr>
        <w:top w:val="none" w:sz="0" w:space="0" w:color="auto"/>
        <w:left w:val="none" w:sz="0" w:space="0" w:color="auto"/>
        <w:bottom w:val="none" w:sz="0" w:space="0" w:color="auto"/>
        <w:right w:val="none" w:sz="0" w:space="0" w:color="auto"/>
      </w:divBdr>
    </w:div>
    <w:div w:id="347760254">
      <w:bodyDiv w:val="1"/>
      <w:marLeft w:val="0"/>
      <w:marRight w:val="0"/>
      <w:marTop w:val="0"/>
      <w:marBottom w:val="0"/>
      <w:divBdr>
        <w:top w:val="none" w:sz="0" w:space="0" w:color="auto"/>
        <w:left w:val="none" w:sz="0" w:space="0" w:color="auto"/>
        <w:bottom w:val="none" w:sz="0" w:space="0" w:color="auto"/>
        <w:right w:val="none" w:sz="0" w:space="0" w:color="auto"/>
      </w:divBdr>
    </w:div>
    <w:div w:id="598415857">
      <w:bodyDiv w:val="1"/>
      <w:marLeft w:val="0"/>
      <w:marRight w:val="0"/>
      <w:marTop w:val="0"/>
      <w:marBottom w:val="0"/>
      <w:divBdr>
        <w:top w:val="none" w:sz="0" w:space="0" w:color="auto"/>
        <w:left w:val="none" w:sz="0" w:space="0" w:color="auto"/>
        <w:bottom w:val="none" w:sz="0" w:space="0" w:color="auto"/>
        <w:right w:val="none" w:sz="0" w:space="0" w:color="auto"/>
      </w:divBdr>
    </w:div>
    <w:div w:id="640575679">
      <w:bodyDiv w:val="1"/>
      <w:marLeft w:val="0"/>
      <w:marRight w:val="0"/>
      <w:marTop w:val="0"/>
      <w:marBottom w:val="0"/>
      <w:divBdr>
        <w:top w:val="none" w:sz="0" w:space="0" w:color="auto"/>
        <w:left w:val="none" w:sz="0" w:space="0" w:color="auto"/>
        <w:bottom w:val="none" w:sz="0" w:space="0" w:color="auto"/>
        <w:right w:val="none" w:sz="0" w:space="0" w:color="auto"/>
      </w:divBdr>
    </w:div>
    <w:div w:id="818153662">
      <w:bodyDiv w:val="1"/>
      <w:marLeft w:val="0"/>
      <w:marRight w:val="0"/>
      <w:marTop w:val="0"/>
      <w:marBottom w:val="0"/>
      <w:divBdr>
        <w:top w:val="none" w:sz="0" w:space="0" w:color="auto"/>
        <w:left w:val="none" w:sz="0" w:space="0" w:color="auto"/>
        <w:bottom w:val="none" w:sz="0" w:space="0" w:color="auto"/>
        <w:right w:val="none" w:sz="0" w:space="0" w:color="auto"/>
      </w:divBdr>
      <w:divsChild>
        <w:div w:id="1463618065">
          <w:marLeft w:val="0"/>
          <w:marRight w:val="0"/>
          <w:marTop w:val="0"/>
          <w:marBottom w:val="0"/>
          <w:divBdr>
            <w:top w:val="none" w:sz="0" w:space="0" w:color="auto"/>
            <w:left w:val="none" w:sz="0" w:space="0" w:color="auto"/>
            <w:bottom w:val="none" w:sz="0" w:space="0" w:color="auto"/>
            <w:right w:val="none" w:sz="0" w:space="0" w:color="auto"/>
          </w:divBdr>
          <w:divsChild>
            <w:div w:id="746996032">
              <w:marLeft w:val="0"/>
              <w:marRight w:val="0"/>
              <w:marTop w:val="105"/>
              <w:marBottom w:val="0"/>
              <w:divBdr>
                <w:top w:val="none" w:sz="0" w:space="0" w:color="auto"/>
                <w:left w:val="none" w:sz="0" w:space="0" w:color="auto"/>
                <w:bottom w:val="none" w:sz="0" w:space="0" w:color="auto"/>
                <w:right w:val="none" w:sz="0" w:space="0" w:color="auto"/>
              </w:divBdr>
              <w:divsChild>
                <w:div w:id="1815248542">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529175">
      <w:bodyDiv w:val="1"/>
      <w:marLeft w:val="0"/>
      <w:marRight w:val="0"/>
      <w:marTop w:val="0"/>
      <w:marBottom w:val="0"/>
      <w:divBdr>
        <w:top w:val="none" w:sz="0" w:space="0" w:color="auto"/>
        <w:left w:val="none" w:sz="0" w:space="0" w:color="auto"/>
        <w:bottom w:val="none" w:sz="0" w:space="0" w:color="auto"/>
        <w:right w:val="none" w:sz="0" w:space="0" w:color="auto"/>
      </w:divBdr>
    </w:div>
    <w:div w:id="1091464613">
      <w:bodyDiv w:val="1"/>
      <w:marLeft w:val="0"/>
      <w:marRight w:val="0"/>
      <w:marTop w:val="0"/>
      <w:marBottom w:val="0"/>
      <w:divBdr>
        <w:top w:val="none" w:sz="0" w:space="0" w:color="auto"/>
        <w:left w:val="none" w:sz="0" w:space="0" w:color="auto"/>
        <w:bottom w:val="none" w:sz="0" w:space="0" w:color="auto"/>
        <w:right w:val="none" w:sz="0" w:space="0" w:color="auto"/>
      </w:divBdr>
    </w:div>
    <w:div w:id="1128429890">
      <w:bodyDiv w:val="1"/>
      <w:marLeft w:val="0"/>
      <w:marRight w:val="0"/>
      <w:marTop w:val="0"/>
      <w:marBottom w:val="0"/>
      <w:divBdr>
        <w:top w:val="none" w:sz="0" w:space="0" w:color="auto"/>
        <w:left w:val="none" w:sz="0" w:space="0" w:color="auto"/>
        <w:bottom w:val="none" w:sz="0" w:space="0" w:color="auto"/>
        <w:right w:val="none" w:sz="0" w:space="0" w:color="auto"/>
      </w:divBdr>
    </w:div>
    <w:div w:id="1174613016">
      <w:bodyDiv w:val="1"/>
      <w:marLeft w:val="0"/>
      <w:marRight w:val="0"/>
      <w:marTop w:val="0"/>
      <w:marBottom w:val="0"/>
      <w:divBdr>
        <w:top w:val="none" w:sz="0" w:space="0" w:color="auto"/>
        <w:left w:val="none" w:sz="0" w:space="0" w:color="auto"/>
        <w:bottom w:val="none" w:sz="0" w:space="0" w:color="auto"/>
        <w:right w:val="none" w:sz="0" w:space="0" w:color="auto"/>
      </w:divBdr>
    </w:div>
    <w:div w:id="1274050400">
      <w:bodyDiv w:val="1"/>
      <w:marLeft w:val="0"/>
      <w:marRight w:val="0"/>
      <w:marTop w:val="0"/>
      <w:marBottom w:val="0"/>
      <w:divBdr>
        <w:top w:val="none" w:sz="0" w:space="0" w:color="auto"/>
        <w:left w:val="none" w:sz="0" w:space="0" w:color="auto"/>
        <w:bottom w:val="none" w:sz="0" w:space="0" w:color="auto"/>
        <w:right w:val="none" w:sz="0" w:space="0" w:color="auto"/>
      </w:divBdr>
    </w:div>
    <w:div w:id="1275940100">
      <w:bodyDiv w:val="1"/>
      <w:marLeft w:val="0"/>
      <w:marRight w:val="0"/>
      <w:marTop w:val="0"/>
      <w:marBottom w:val="0"/>
      <w:divBdr>
        <w:top w:val="none" w:sz="0" w:space="0" w:color="auto"/>
        <w:left w:val="none" w:sz="0" w:space="0" w:color="auto"/>
        <w:bottom w:val="none" w:sz="0" w:space="0" w:color="auto"/>
        <w:right w:val="none" w:sz="0" w:space="0" w:color="auto"/>
      </w:divBdr>
    </w:div>
    <w:div w:id="1330594919">
      <w:bodyDiv w:val="1"/>
      <w:marLeft w:val="0"/>
      <w:marRight w:val="0"/>
      <w:marTop w:val="0"/>
      <w:marBottom w:val="0"/>
      <w:divBdr>
        <w:top w:val="none" w:sz="0" w:space="0" w:color="auto"/>
        <w:left w:val="none" w:sz="0" w:space="0" w:color="auto"/>
        <w:bottom w:val="none" w:sz="0" w:space="0" w:color="auto"/>
        <w:right w:val="none" w:sz="0" w:space="0" w:color="auto"/>
      </w:divBdr>
    </w:div>
    <w:div w:id="1333139896">
      <w:bodyDiv w:val="1"/>
      <w:marLeft w:val="0"/>
      <w:marRight w:val="0"/>
      <w:marTop w:val="0"/>
      <w:marBottom w:val="0"/>
      <w:divBdr>
        <w:top w:val="none" w:sz="0" w:space="0" w:color="auto"/>
        <w:left w:val="none" w:sz="0" w:space="0" w:color="auto"/>
        <w:bottom w:val="none" w:sz="0" w:space="0" w:color="auto"/>
        <w:right w:val="none" w:sz="0" w:space="0" w:color="auto"/>
      </w:divBdr>
    </w:div>
    <w:div w:id="1346636533">
      <w:bodyDiv w:val="1"/>
      <w:marLeft w:val="0"/>
      <w:marRight w:val="0"/>
      <w:marTop w:val="0"/>
      <w:marBottom w:val="0"/>
      <w:divBdr>
        <w:top w:val="none" w:sz="0" w:space="0" w:color="auto"/>
        <w:left w:val="none" w:sz="0" w:space="0" w:color="auto"/>
        <w:bottom w:val="none" w:sz="0" w:space="0" w:color="auto"/>
        <w:right w:val="none" w:sz="0" w:space="0" w:color="auto"/>
      </w:divBdr>
    </w:div>
    <w:div w:id="1390106488">
      <w:bodyDiv w:val="1"/>
      <w:marLeft w:val="0"/>
      <w:marRight w:val="0"/>
      <w:marTop w:val="0"/>
      <w:marBottom w:val="0"/>
      <w:divBdr>
        <w:top w:val="none" w:sz="0" w:space="0" w:color="auto"/>
        <w:left w:val="none" w:sz="0" w:space="0" w:color="auto"/>
        <w:bottom w:val="none" w:sz="0" w:space="0" w:color="auto"/>
        <w:right w:val="none" w:sz="0" w:space="0" w:color="auto"/>
      </w:divBdr>
    </w:div>
    <w:div w:id="1614630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valmikiramayan.net/utf8/baala/sarga57/bala_57_frame.htm" TargetMode="External"/><Relationship Id="rId18" Type="http://schemas.openxmlformats.org/officeDocument/2006/relationships/hyperlink" Target="http://valmikiramayan.net/utf8/sundara/sarga50/sundara_50_frame.htm" TargetMode="External"/><Relationship Id="rId26" Type="http://schemas.openxmlformats.org/officeDocument/2006/relationships/hyperlink" Target="http://valmikiramayan.net/utf8/yuddha/sarga22/yuddha_22_frame.htm" TargetMode="External"/><Relationship Id="rId21" Type="http://schemas.openxmlformats.org/officeDocument/2006/relationships/hyperlink" Target="http://valmikiramayan.net/utf8/sundara/sarga55/sundara_55_frame.htm"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gif"/><Relationship Id="rId17" Type="http://schemas.openxmlformats.org/officeDocument/2006/relationships/hyperlink" Target="http://valmikiramayan.net/utf8/sundara/sarga41/sundara_41_frame.htm" TargetMode="External"/><Relationship Id="rId25" Type="http://schemas.openxmlformats.org/officeDocument/2006/relationships/image" Target="media/image8.gif"/><Relationship Id="rId33" Type="http://schemas.openxmlformats.org/officeDocument/2006/relationships/hyperlink" Target="http://ramayana.tigercoder.com/template.php?c=07uttara" TargetMode="External"/><Relationship Id="rId2" Type="http://schemas.openxmlformats.org/officeDocument/2006/relationships/customXml" Target="../customXml/item2.xml"/><Relationship Id="rId16" Type="http://schemas.openxmlformats.org/officeDocument/2006/relationships/image" Target="media/image5.gif"/><Relationship Id="rId20" Type="http://schemas.openxmlformats.org/officeDocument/2006/relationships/image" Target="media/image6.gif"/><Relationship Id="rId29" Type="http://schemas.openxmlformats.org/officeDocument/2006/relationships/hyperlink" Target="http://en.wikipedia.org/wiki/Coccy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hyperlink" Target="http://valmikiramayan.net/utf8/sundara/sarga64/sundara_64_frame.htm" TargetMode="External"/><Relationship Id="rId32" Type="http://schemas.openxmlformats.org/officeDocument/2006/relationships/hyperlink" Target="http://valmikiramayan.net/utf8/yuddha/sarga41/yuddha_41_frame.htm"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valmikiramayan.net/utf8/baala/sarga60/bala_60_frame.htm" TargetMode="External"/><Relationship Id="rId23" Type="http://schemas.openxmlformats.org/officeDocument/2006/relationships/hyperlink" Target="http://valmikiramayan.net/utf8/sundara/sarga57/sundara_57_frame.htm" TargetMode="External"/><Relationship Id="rId28" Type="http://schemas.openxmlformats.org/officeDocument/2006/relationships/hyperlink" Target="http://en.wikipedia.org/wiki/Vertebral_column" TargetMode="External"/><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valmikiramayan.net/utf8/sundara/sarga51/sundara_51_frame.htm" TargetMode="External"/><Relationship Id="rId31" Type="http://schemas.openxmlformats.org/officeDocument/2006/relationships/image" Target="media/image10.gif"/><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valmikiramayan.net/utf8/baala/sarga60/bala_60_frame.htm" TargetMode="External"/><Relationship Id="rId22" Type="http://schemas.openxmlformats.org/officeDocument/2006/relationships/image" Target="media/image7.gif"/><Relationship Id="rId27" Type="http://schemas.openxmlformats.org/officeDocument/2006/relationships/hyperlink" Target="http://www.tantra-kundalini.com" TargetMode="External"/><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me%20PC\AppData\Roaming\Microsoft\Templates\Book%20manuscrip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43B877F142449E1B3391B9081D9D746"/>
        <w:category>
          <w:name w:val="General"/>
          <w:gallery w:val="placeholder"/>
        </w:category>
        <w:types>
          <w:type w:val="bbPlcHdr"/>
        </w:types>
        <w:behaviors>
          <w:behavior w:val="content"/>
        </w:behaviors>
        <w:guid w:val="{B32E6174-AD2F-4618-AA13-E1DA1347494A}"/>
      </w:docPartPr>
      <w:docPartBody>
        <w:p w:rsidR="00A91A59" w:rsidRDefault="00A91A59" w:rsidP="00A91A59">
          <w:pPr>
            <w:pStyle w:val="A43B877F142449E1B3391B9081D9D746"/>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1A59"/>
    <w:rsid w:val="008370BC"/>
    <w:rsid w:val="00885557"/>
    <w:rsid w:val="009957FD"/>
    <w:rsid w:val="00A91A59"/>
  </w:rsids>
  <m:mathPr>
    <m:mathFont m:val="Cambria Math"/>
    <m:brkBin m:val="before"/>
    <m:brkBinSub m:val="--"/>
    <m:smallFrac m:val="0"/>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en-US" w:bidi="sa-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159619CB0FC4473801DA87805ED9E4D">
    <w:name w:val="6159619CB0FC4473801DA87805ED9E4D"/>
    <w:rsid w:val="00A91A59"/>
  </w:style>
  <w:style w:type="paragraph" w:customStyle="1" w:styleId="A43B877F142449E1B3391B9081D9D746">
    <w:name w:val="A43B877F142449E1B3391B9081D9D746"/>
    <w:rsid w:val="00A91A5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55B418-7755-4861-BBA3-782A4EF434FB}">
  <ds:schemaRefs>
    <ds:schemaRef ds:uri="http://schemas.microsoft.com/sharepoint/v3/contenttype/forms"/>
  </ds:schemaRefs>
</ds:datastoreItem>
</file>

<file path=customXml/itemProps2.xml><?xml version="1.0" encoding="utf-8"?>
<ds:datastoreItem xmlns:ds="http://schemas.openxmlformats.org/officeDocument/2006/customXml" ds:itemID="{EB7CEF4A-95A4-4CE9-B870-46DCD7F49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Book manuscript.dotx</Template>
  <TotalTime>4381</TotalTime>
  <Pages>181</Pages>
  <Words>45030</Words>
  <Characters>256673</Characters>
  <Application>Microsoft Office Word</Application>
  <DocSecurity>0</DocSecurity>
  <Lines>2138</Lines>
  <Paragraphs>602</Paragraphs>
  <ScaleCrop>false</ScaleCrop>
  <HeadingPairs>
    <vt:vector size="2" baseType="variant">
      <vt:variant>
        <vt:lpstr>Title</vt:lpstr>
      </vt:variant>
      <vt:variant>
        <vt:i4>1</vt:i4>
      </vt:variant>
    </vt:vector>
  </HeadingPairs>
  <TitlesOfParts>
    <vt:vector size="1" baseType="lpstr">
      <vt:lpstr>Book manuscript</vt:lpstr>
    </vt:vector>
  </TitlesOfParts>
  <Company/>
  <LinksUpToDate>false</LinksUpToDate>
  <CharactersWithSpaces>301101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 manuscript</dc:title>
  <dc:subject>Quickly Understand How Ramayana Explains Complex Concepts of Yoga</dc:subject>
  <dc:creator>home PC</dc:creator>
  <cp:keywords/>
  <dc:description/>
  <cp:lastModifiedBy>Parag Gandhe</cp:lastModifiedBy>
  <cp:revision>10</cp:revision>
  <cp:lastPrinted>2017-05-13T12:01:00Z</cp:lastPrinted>
  <dcterms:created xsi:type="dcterms:W3CDTF">2019-12-30T00:12:00Z</dcterms:created>
  <dcterms:modified xsi:type="dcterms:W3CDTF">2020-01-02T01:12:00Z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TC102635299990</vt:lpwstr>
  </property>
</Properties>
</file>